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36795" w14:textId="77777777" w:rsidR="003A23B2" w:rsidRPr="00DF4D17" w:rsidRDefault="00101568" w:rsidP="00DF7E74">
      <w:pPr>
        <w:jc w:val="both"/>
        <w:rPr>
          <w:rFonts w:ascii="Calibri" w:hAnsi="Calibri"/>
          <w:b/>
          <w:color w:val="1F497D"/>
          <w:sz w:val="16"/>
          <w:szCs w:val="16"/>
        </w:rPr>
      </w:pPr>
      <w:r w:rsidRPr="00DF4D17">
        <w:rPr>
          <w:rFonts w:ascii="Calibri" w:hAnsi="Calibri"/>
          <w:b/>
          <w:color w:val="1F497D"/>
          <w:sz w:val="16"/>
          <w:szCs w:val="16"/>
        </w:rPr>
        <w:t xml:space="preserve">Az igénylőlapot nyomtatott nagybetűkkel kell kitölteni! 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Az olvashatóan kitöltött nyomtatványt, a </w:t>
      </w:r>
      <w:r w:rsidR="00DF7E74" w:rsidRPr="00DF4D17">
        <w:rPr>
          <w:rFonts w:ascii="Calibri" w:hAnsi="Calibri"/>
          <w:b/>
          <w:color w:val="1F497D"/>
          <w:sz w:val="16"/>
          <w:szCs w:val="16"/>
        </w:rPr>
        <w:t>magyarországi lakóhely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 (illetve lakcímkártyán szereplő érvényes tartózkodási hely) szerint illetékes </w:t>
      </w:r>
      <w:r w:rsidR="00DF7E74" w:rsidRPr="00DF4D17">
        <w:rPr>
          <w:rFonts w:ascii="Calibri" w:hAnsi="Calibri"/>
          <w:b/>
          <w:color w:val="1F497D"/>
          <w:sz w:val="16"/>
          <w:szCs w:val="16"/>
        </w:rPr>
        <w:t>kormányhivatal megyeszékhelyen működő járási hivatala egészségbiztosítási fő/osztályához</w:t>
      </w:r>
      <w:r w:rsidR="00DF7E74" w:rsidRPr="00DF4D17">
        <w:rPr>
          <w:rFonts w:ascii="Calibri" w:hAnsi="Calibri"/>
          <w:color w:val="1F497D"/>
          <w:sz w:val="16"/>
          <w:szCs w:val="16"/>
        </w:rPr>
        <w:t xml:space="preserve"> kell benyújtani, Budapest és Pest megye esetében a XIII. Kerületi Hivatalhoz (Teve u. 1/a-c). </w:t>
      </w:r>
      <w:r w:rsidRPr="00DF4D17">
        <w:rPr>
          <w:rFonts w:ascii="Calibri" w:hAnsi="Calibri"/>
          <w:b/>
          <w:color w:val="1F497D"/>
          <w:sz w:val="16"/>
          <w:szCs w:val="16"/>
        </w:rPr>
        <w:t>Amennyiben nem az igénylő/törvényes képviselő jár el, úgy meghatalmazás is csatolandó!</w:t>
      </w:r>
    </w:p>
    <w:p w14:paraId="0CA9951D" w14:textId="77777777" w:rsidR="00DF7E74" w:rsidRPr="00DF4D17" w:rsidRDefault="00DF7E74" w:rsidP="00DF7E74">
      <w:pPr>
        <w:jc w:val="both"/>
        <w:rPr>
          <w:rFonts w:ascii="Calibri" w:hAnsi="Calibri"/>
          <w:b/>
          <w:color w:val="1F497D"/>
          <w:sz w:val="16"/>
          <w:szCs w:val="16"/>
        </w:rPr>
      </w:pPr>
    </w:p>
    <w:p w14:paraId="60CA4164" w14:textId="77777777" w:rsidR="006E3536" w:rsidRPr="00DF4D17" w:rsidRDefault="001637FB" w:rsidP="003E7BAA">
      <w:pPr>
        <w:pStyle w:val="Default"/>
        <w:jc w:val="center"/>
        <w:rPr>
          <w:rFonts w:ascii="Calibri" w:hAnsi="Calibri"/>
          <w:b/>
          <w:color w:val="1F497D"/>
          <w:sz w:val="28"/>
          <w:szCs w:val="28"/>
        </w:rPr>
      </w:pPr>
      <w:r w:rsidRPr="00DF4D17">
        <w:rPr>
          <w:rFonts w:ascii="Calibri" w:hAnsi="Calibri"/>
          <w:b/>
          <w:color w:val="1F497D"/>
          <w:sz w:val="28"/>
          <w:szCs w:val="28"/>
        </w:rPr>
        <w:t>IGÉNYL</w:t>
      </w:r>
      <w:r w:rsidR="000A48DF" w:rsidRPr="00DF4D17">
        <w:rPr>
          <w:rFonts w:ascii="Calibri" w:hAnsi="Calibri"/>
          <w:b/>
          <w:color w:val="1F497D"/>
          <w:sz w:val="28"/>
          <w:szCs w:val="28"/>
        </w:rPr>
        <w:t>Ő</w:t>
      </w:r>
      <w:r w:rsidRPr="00DF4D17">
        <w:rPr>
          <w:rFonts w:ascii="Calibri" w:hAnsi="Calibri"/>
          <w:b/>
          <w:color w:val="1F497D"/>
          <w:sz w:val="28"/>
          <w:szCs w:val="28"/>
        </w:rPr>
        <w:t>LAP</w:t>
      </w:r>
    </w:p>
    <w:p w14:paraId="4A3B7A96" w14:textId="77777777" w:rsidR="00DA69E2" w:rsidRPr="00DF4D17" w:rsidRDefault="006E3536" w:rsidP="003E7BAA">
      <w:pPr>
        <w:pStyle w:val="Default"/>
        <w:jc w:val="center"/>
        <w:rPr>
          <w:rFonts w:ascii="Calibri" w:hAnsi="Calibri"/>
          <w:b/>
          <w:color w:val="1F497D"/>
        </w:rPr>
      </w:pPr>
      <w:r w:rsidRPr="00DF4D17">
        <w:rPr>
          <w:rFonts w:ascii="Calibri" w:hAnsi="Calibri"/>
          <w:b/>
          <w:color w:val="1F497D"/>
        </w:rPr>
        <w:t xml:space="preserve"> </w:t>
      </w:r>
      <w:r w:rsidRPr="00DF4D17">
        <w:rPr>
          <w:rFonts w:ascii="Calibri" w:hAnsi="Calibri"/>
          <w:b/>
          <w:bCs/>
          <w:color w:val="1F497D"/>
        </w:rPr>
        <w:t>a Társadalombiztosítási Azonosító Jelet igazoló Hatósági Igazolvány kiadásához</w:t>
      </w:r>
    </w:p>
    <w:p w14:paraId="66DA9D7D" w14:textId="77777777" w:rsidR="00DA69E2" w:rsidRPr="00DF4D17" w:rsidRDefault="00DA69E2" w:rsidP="00C87434">
      <w:pPr>
        <w:tabs>
          <w:tab w:val="left" w:pos="2325"/>
        </w:tabs>
        <w:spacing w:line="200" w:lineRule="exact"/>
        <w:jc w:val="center"/>
        <w:rPr>
          <w:rFonts w:ascii="Calibri" w:hAnsi="Calibri"/>
          <w:b/>
          <w:bCs/>
          <w:color w:val="1F497D"/>
          <w:sz w:val="22"/>
          <w:szCs w:val="22"/>
        </w:rPr>
      </w:pPr>
    </w:p>
    <w:tbl>
      <w:tblPr>
        <w:tblpPr w:leftFromText="141" w:rightFromText="141" w:vertAnchor="text" w:horzAnchor="margin" w:tblpX="108" w:tblpY="159"/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360"/>
        <w:gridCol w:w="1074"/>
        <w:gridCol w:w="425"/>
        <w:gridCol w:w="2126"/>
        <w:gridCol w:w="425"/>
        <w:gridCol w:w="993"/>
        <w:gridCol w:w="426"/>
        <w:gridCol w:w="1700"/>
      </w:tblGrid>
      <w:tr w:rsidR="004C2FF6" w:rsidRPr="008210EF" w14:paraId="5F6A27A9" w14:textId="77777777" w:rsidTr="00323F7D">
        <w:tc>
          <w:tcPr>
            <w:tcW w:w="1368" w:type="dxa"/>
            <w:vAlign w:val="center"/>
          </w:tcPr>
          <w:p w14:paraId="6BD8ABCF" w14:textId="77777777" w:rsidR="004C2FF6" w:rsidRPr="008210EF" w:rsidRDefault="000B77C9" w:rsidP="000B77C9">
            <w:pPr>
              <w:tabs>
                <w:tab w:val="left" w:pos="2325"/>
              </w:tabs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*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Kiadás jogcíme</w:t>
            </w:r>
            <w:r w:rsidR="006E353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:</w:t>
            </w:r>
          </w:p>
        </w:tc>
        <w:tc>
          <w:tcPr>
            <w:tcW w:w="360" w:type="dxa"/>
            <w:vAlign w:val="center"/>
          </w:tcPr>
          <w:p w14:paraId="72441783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Jelölő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Jelölő2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074" w:type="dxa"/>
            <w:vAlign w:val="center"/>
          </w:tcPr>
          <w:p w14:paraId="3946EB69" w14:textId="77777777" w:rsidR="004C2FF6" w:rsidRPr="008210EF" w:rsidRDefault="00323F7D" w:rsidP="000B77C9">
            <w:pPr>
              <w:tabs>
                <w:tab w:val="left" w:pos="2325"/>
              </w:tabs>
              <w:ind w:left="-27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első kiadás</w:t>
            </w:r>
          </w:p>
        </w:tc>
        <w:tc>
          <w:tcPr>
            <w:tcW w:w="425" w:type="dxa"/>
            <w:vAlign w:val="center"/>
          </w:tcPr>
          <w:p w14:paraId="70C1E77E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Jelölő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Jelölő3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2126" w:type="dxa"/>
            <w:vAlign w:val="center"/>
          </w:tcPr>
          <w:p w14:paraId="59DAD07F" w14:textId="77777777" w:rsidR="004C2FF6" w:rsidRPr="008210EF" w:rsidRDefault="00DF468A" w:rsidP="00DF468A">
            <w:pPr>
              <w:tabs>
                <w:tab w:val="left" w:pos="2325"/>
              </w:tabs>
              <w:ind w:left="-108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elvesztés,</w:t>
            </w:r>
            <w:r w:rsidR="000B77C9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ellopás,</w:t>
            </w:r>
            <w:r w:rsidR="000B77C9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rongálódás</w:t>
            </w:r>
          </w:p>
        </w:tc>
        <w:tc>
          <w:tcPr>
            <w:tcW w:w="425" w:type="dxa"/>
            <w:vAlign w:val="center"/>
          </w:tcPr>
          <w:p w14:paraId="3A7D7E90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Jelölő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Jelölő4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993" w:type="dxa"/>
            <w:vAlign w:val="center"/>
          </w:tcPr>
          <w:p w14:paraId="7B6D3FC3" w14:textId="77777777" w:rsidR="004C2FF6" w:rsidRPr="008210EF" w:rsidRDefault="00DF468A" w:rsidP="00DF468A">
            <w:pPr>
              <w:tabs>
                <w:tab w:val="left" w:pos="2325"/>
              </w:tabs>
              <w:ind w:left="-108" w:right="-108"/>
              <w:jc w:val="both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 xml:space="preserve"> n</w:t>
            </w:r>
            <w:r w:rsidR="004C2FF6"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évváltozás</w:t>
            </w:r>
          </w:p>
        </w:tc>
        <w:tc>
          <w:tcPr>
            <w:tcW w:w="426" w:type="dxa"/>
            <w:vAlign w:val="center"/>
          </w:tcPr>
          <w:p w14:paraId="293419CC" w14:textId="77777777" w:rsidR="004C2FF6" w:rsidRPr="008210EF" w:rsidRDefault="004C2FF6" w:rsidP="00323F7D">
            <w:pPr>
              <w:tabs>
                <w:tab w:val="left" w:pos="2325"/>
              </w:tabs>
              <w:jc w:val="center"/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begin">
                <w:ffData>
                  <w:name w:val="Jelölő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Jelölő5"/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1700" w:type="dxa"/>
            <w:vAlign w:val="center"/>
          </w:tcPr>
          <w:p w14:paraId="4ECE679F" w14:textId="77777777" w:rsidR="004C2FF6" w:rsidRPr="008210EF" w:rsidRDefault="00323F7D" w:rsidP="00DF468A">
            <w:pPr>
              <w:tabs>
                <w:tab w:val="left" w:pos="2325"/>
              </w:tabs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6"/>
                <w:szCs w:val="16"/>
              </w:rPr>
              <w:t>érvényesség lejárata</w:t>
            </w:r>
          </w:p>
        </w:tc>
      </w:tr>
    </w:tbl>
    <w:p w14:paraId="068063A0" w14:textId="77777777" w:rsidR="00740E10" w:rsidRPr="00DF4D17" w:rsidRDefault="00740E10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16"/>
          <w:szCs w:val="16"/>
        </w:rPr>
      </w:pPr>
    </w:p>
    <w:tbl>
      <w:tblPr>
        <w:tblW w:w="8932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2"/>
        <w:gridCol w:w="109"/>
        <w:gridCol w:w="898"/>
        <w:gridCol w:w="205"/>
        <w:gridCol w:w="43"/>
        <w:gridCol w:w="180"/>
        <w:gridCol w:w="923"/>
        <w:gridCol w:w="99"/>
        <w:gridCol w:w="261"/>
        <w:gridCol w:w="115"/>
        <w:gridCol w:w="33"/>
        <w:gridCol w:w="168"/>
        <w:gridCol w:w="176"/>
        <w:gridCol w:w="16"/>
        <w:gridCol w:w="361"/>
        <w:gridCol w:w="6"/>
        <w:gridCol w:w="62"/>
        <w:gridCol w:w="219"/>
        <w:gridCol w:w="90"/>
        <w:gridCol w:w="360"/>
        <w:gridCol w:w="401"/>
        <w:gridCol w:w="207"/>
        <w:gridCol w:w="108"/>
        <w:gridCol w:w="100"/>
        <w:gridCol w:w="152"/>
        <w:gridCol w:w="128"/>
        <w:gridCol w:w="70"/>
        <w:gridCol w:w="68"/>
        <w:gridCol w:w="98"/>
        <w:gridCol w:w="107"/>
        <w:gridCol w:w="107"/>
        <w:gridCol w:w="148"/>
        <w:gridCol w:w="355"/>
        <w:gridCol w:w="130"/>
        <w:gridCol w:w="212"/>
        <w:gridCol w:w="12"/>
        <w:gridCol w:w="181"/>
        <w:gridCol w:w="174"/>
        <w:gridCol w:w="43"/>
        <w:gridCol w:w="103"/>
        <w:gridCol w:w="86"/>
        <w:gridCol w:w="122"/>
        <w:gridCol w:w="99"/>
        <w:gridCol w:w="256"/>
        <w:gridCol w:w="348"/>
        <w:gridCol w:w="21"/>
      </w:tblGrid>
      <w:tr w:rsidR="004C2FF6" w:rsidRPr="008210EF" w14:paraId="479C5BC5" w14:textId="77777777" w:rsidTr="005A3A60">
        <w:tc>
          <w:tcPr>
            <w:tcW w:w="3806" w:type="dxa"/>
            <w:gridSpan w:val="12"/>
          </w:tcPr>
          <w:p w14:paraId="067AB3D1" w14:textId="77777777" w:rsidR="004C2FF6" w:rsidRPr="008210EF" w:rsidRDefault="004C2FF6" w:rsidP="00323F7D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</w:t>
            </w:r>
            <w:r w:rsidR="00323F7D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 TAJ-t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 vezetékneve</w:t>
            </w:r>
          </w:p>
        </w:tc>
        <w:tc>
          <w:tcPr>
            <w:tcW w:w="2386" w:type="dxa"/>
            <w:gridSpan w:val="14"/>
          </w:tcPr>
          <w:p w14:paraId="2C50FF5E" w14:textId="009A019A" w:rsidR="004C2FF6" w:rsidRPr="00DE0DFC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姓氏（拼音）</w:t>
            </w:r>
            <w:r w:rsidRPr="004A1359">
              <w:rPr>
                <w:bCs/>
                <w:sz w:val="24"/>
                <w:szCs w:val="24"/>
              </w:rPr>
              <w:t>#_widget_1728475331386}</w:t>
            </w:r>
          </w:p>
        </w:tc>
        <w:tc>
          <w:tcPr>
            <w:tcW w:w="2740" w:type="dxa"/>
            <w:gridSpan w:val="20"/>
          </w:tcPr>
          <w:p w14:paraId="3A617398" w14:textId="77777777" w:rsidR="004C2FF6" w:rsidRPr="00DE0DFC" w:rsidRDefault="004C2FF6" w:rsidP="00223F20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</w:p>
        </w:tc>
      </w:tr>
      <w:tr w:rsidR="004C2FF6" w:rsidRPr="008210EF" w14:paraId="3739536E" w14:textId="77777777" w:rsidTr="005A3A60">
        <w:tc>
          <w:tcPr>
            <w:tcW w:w="3806" w:type="dxa"/>
            <w:gridSpan w:val="12"/>
          </w:tcPr>
          <w:p w14:paraId="54796E54" w14:textId="77777777" w:rsidR="004C2FF6" w:rsidRPr="008210EF" w:rsidRDefault="004C2FF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A </w:t>
            </w:r>
            <w:r w:rsidR="00323F7D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TAJ-t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 utónevei</w:t>
            </w:r>
          </w:p>
        </w:tc>
        <w:tc>
          <w:tcPr>
            <w:tcW w:w="2386" w:type="dxa"/>
            <w:gridSpan w:val="14"/>
          </w:tcPr>
          <w:p w14:paraId="518A7D95" w14:textId="0396116E" w:rsidR="004C2FF6" w:rsidRPr="00DE0DFC" w:rsidRDefault="004A1359" w:rsidP="00294D79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名字（拼音）</w:t>
            </w:r>
            <w:r w:rsidRPr="004A1359">
              <w:rPr>
                <w:bCs/>
                <w:sz w:val="24"/>
                <w:szCs w:val="24"/>
              </w:rPr>
              <w:t>#_widget_1728475331387}</w:t>
            </w:r>
          </w:p>
        </w:tc>
        <w:tc>
          <w:tcPr>
            <w:tcW w:w="2740" w:type="dxa"/>
            <w:gridSpan w:val="20"/>
          </w:tcPr>
          <w:p w14:paraId="49009AA4" w14:textId="77777777" w:rsidR="004C2FF6" w:rsidRPr="00DE0DFC" w:rsidRDefault="004C2FF6" w:rsidP="00223F20">
            <w:pPr>
              <w:tabs>
                <w:tab w:val="left" w:pos="2325"/>
              </w:tabs>
              <w:spacing w:line="280" w:lineRule="exact"/>
              <w:rPr>
                <w:b/>
                <w:bCs/>
                <w:color w:val="1F497D"/>
                <w:sz w:val="22"/>
                <w:szCs w:val="22"/>
              </w:rPr>
            </w:pPr>
          </w:p>
        </w:tc>
      </w:tr>
      <w:tr w:rsidR="004C2FF6" w:rsidRPr="008210EF" w14:paraId="51E8A703" w14:textId="77777777" w:rsidTr="005A3A60">
        <w:tc>
          <w:tcPr>
            <w:tcW w:w="3806" w:type="dxa"/>
            <w:gridSpan w:val="12"/>
          </w:tcPr>
          <w:p w14:paraId="2D42723D" w14:textId="77777777" w:rsidR="004C2FF6" w:rsidRPr="008210EF" w:rsidRDefault="004C2FF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Születési vezeték- </w:t>
            </w:r>
            <w:r w:rsidR="006E3536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és utóneve</w:t>
            </w:r>
          </w:p>
        </w:tc>
        <w:tc>
          <w:tcPr>
            <w:tcW w:w="2386" w:type="dxa"/>
            <w:gridSpan w:val="14"/>
          </w:tcPr>
          <w:p w14:paraId="69254861" w14:textId="6DCE6E66" w:rsidR="004C2FF6" w:rsidRPr="006402E6" w:rsidRDefault="007F625E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7F625E">
              <w:rPr>
                <w:rFonts w:hint="eastAsia"/>
                <w:bCs/>
                <w:sz w:val="24"/>
                <w:szCs w:val="24"/>
              </w:rPr>
              <w:t>${</w:t>
            </w:r>
            <w:r w:rsidRPr="007F625E">
              <w:rPr>
                <w:rFonts w:hint="eastAsia"/>
                <w:bCs/>
                <w:sz w:val="24"/>
                <w:szCs w:val="24"/>
              </w:rPr>
              <w:t>辅助</w:t>
            </w:r>
            <w:r w:rsidRPr="007F625E">
              <w:rPr>
                <w:rFonts w:hint="eastAsia"/>
                <w:bCs/>
                <w:sz w:val="24"/>
                <w:szCs w:val="24"/>
              </w:rPr>
              <w:t>_</w:t>
            </w:r>
            <w:r w:rsidRPr="007F625E">
              <w:rPr>
                <w:rFonts w:hint="eastAsia"/>
                <w:bCs/>
                <w:sz w:val="24"/>
                <w:szCs w:val="24"/>
              </w:rPr>
              <w:t>出生时姓氏</w:t>
            </w:r>
            <w:r w:rsidRPr="007F625E">
              <w:rPr>
                <w:rFonts w:hint="eastAsia"/>
                <w:bCs/>
                <w:sz w:val="24"/>
                <w:szCs w:val="24"/>
              </w:rPr>
              <w:t>#_widget_1728562133650}</w:t>
            </w:r>
          </w:p>
        </w:tc>
        <w:tc>
          <w:tcPr>
            <w:tcW w:w="2740" w:type="dxa"/>
            <w:gridSpan w:val="20"/>
          </w:tcPr>
          <w:p w14:paraId="5656903F" w14:textId="77541BEA" w:rsidR="004C2FF6" w:rsidRPr="006402E6" w:rsidRDefault="007F625E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7F625E">
              <w:rPr>
                <w:rFonts w:hint="eastAsia"/>
                <w:bCs/>
                <w:sz w:val="24"/>
                <w:szCs w:val="24"/>
              </w:rPr>
              <w:t>${</w:t>
            </w:r>
            <w:r w:rsidRPr="007F625E">
              <w:rPr>
                <w:rFonts w:hint="eastAsia"/>
                <w:bCs/>
                <w:sz w:val="24"/>
                <w:szCs w:val="24"/>
              </w:rPr>
              <w:t>辅助</w:t>
            </w:r>
            <w:r w:rsidRPr="007F625E">
              <w:rPr>
                <w:rFonts w:hint="eastAsia"/>
                <w:bCs/>
                <w:sz w:val="24"/>
                <w:szCs w:val="24"/>
              </w:rPr>
              <w:t>_</w:t>
            </w:r>
            <w:r w:rsidRPr="007F625E">
              <w:rPr>
                <w:rFonts w:hint="eastAsia"/>
                <w:bCs/>
                <w:sz w:val="24"/>
                <w:szCs w:val="24"/>
              </w:rPr>
              <w:t>出生时名字</w:t>
            </w:r>
            <w:r w:rsidRPr="007F625E">
              <w:rPr>
                <w:rFonts w:hint="eastAsia"/>
                <w:bCs/>
                <w:sz w:val="24"/>
                <w:szCs w:val="24"/>
              </w:rPr>
              <w:t>#_widget_1728562133651}</w:t>
            </w:r>
          </w:p>
        </w:tc>
      </w:tr>
      <w:tr w:rsidR="00F102C5" w:rsidRPr="008210EF" w14:paraId="78C56F10" w14:textId="77777777" w:rsidTr="005A3A60">
        <w:tc>
          <w:tcPr>
            <w:tcW w:w="3806" w:type="dxa"/>
            <w:gridSpan w:val="12"/>
          </w:tcPr>
          <w:p w14:paraId="655C0E08" w14:textId="77777777" w:rsidR="00F102C5" w:rsidRPr="008210EF" w:rsidRDefault="00F102C5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Anyja születési vezeték- és utóneve</w:t>
            </w:r>
          </w:p>
        </w:tc>
        <w:tc>
          <w:tcPr>
            <w:tcW w:w="2386" w:type="dxa"/>
            <w:gridSpan w:val="14"/>
          </w:tcPr>
          <w:p w14:paraId="179330FC" w14:textId="3BFC9471" w:rsidR="00F102C5" w:rsidRPr="006402E6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母亲出生时姓氏（拼音）</w:t>
            </w:r>
            <w:r w:rsidRPr="004A1359">
              <w:rPr>
                <w:bCs/>
                <w:sz w:val="24"/>
                <w:szCs w:val="24"/>
              </w:rPr>
              <w:t>#_widget_1728475331411}</w:t>
            </w:r>
          </w:p>
        </w:tc>
        <w:tc>
          <w:tcPr>
            <w:tcW w:w="2740" w:type="dxa"/>
            <w:gridSpan w:val="20"/>
          </w:tcPr>
          <w:p w14:paraId="04CAF27E" w14:textId="2AF9F0BA" w:rsidR="00F102C5" w:rsidRPr="006402E6" w:rsidRDefault="004A1359" w:rsidP="00294D79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母亲出生时名字（拼音）</w:t>
            </w:r>
            <w:r w:rsidRPr="004A1359">
              <w:rPr>
                <w:bCs/>
                <w:sz w:val="24"/>
                <w:szCs w:val="24"/>
              </w:rPr>
              <w:t>#_widget_1728475331412}</w:t>
            </w:r>
          </w:p>
        </w:tc>
      </w:tr>
      <w:tr w:rsidR="007B1052" w:rsidRPr="008210EF" w14:paraId="16D4CBCC" w14:textId="77777777" w:rsidTr="005A3A60">
        <w:tc>
          <w:tcPr>
            <w:tcW w:w="3806" w:type="dxa"/>
            <w:gridSpan w:val="12"/>
          </w:tcPr>
          <w:p w14:paraId="4942A7DB" w14:textId="77777777" w:rsidR="007B1052" w:rsidRPr="008210EF" w:rsidRDefault="001617A7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266D634B" wp14:editId="4D870265">
                      <wp:simplePos x="0" y="0"/>
                      <wp:positionH relativeFrom="column">
                        <wp:posOffset>2160270</wp:posOffset>
                      </wp:positionH>
                      <wp:positionV relativeFrom="paragraph">
                        <wp:posOffset>182245</wp:posOffset>
                      </wp:positionV>
                      <wp:extent cx="480695" cy="179705"/>
                      <wp:effectExtent l="10160" t="5715" r="13970" b="5080"/>
                      <wp:wrapNone/>
                      <wp:docPr id="1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5559"/>
                                <a:chExt cx="757" cy="283"/>
                              </a:xfrm>
                            </wpg:grpSpPr>
                            <wps:wsp>
                              <wps:cNvPr id="17" name="AutoShap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D419472" id="Group 36" o:spid="_x0000_s1026" style="position:absolute;left:0;text-align:left;margin-left:170.1pt;margin-top:14.35pt;width:37.85pt;height:14.15pt;z-index:251680768" coordorigin="4921,555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7" o:spid="_x0000_s1027" type="#_x0000_t32" style="position:absolute;left:4921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" strokeweight=".5pt"/>
                      <v:shape id="AutoShape 38" o:spid="_x0000_s1028" type="#_x0000_t32" style="position:absolute;left:5299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" strokeweight=".5pt"/>
                      <v:shape id="AutoShape 39" o:spid="_x0000_s1029" type="#_x0000_t32" style="position:absolute;left:5678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="007B1052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Születési helye</w:t>
            </w:r>
          </w:p>
        </w:tc>
        <w:tc>
          <w:tcPr>
            <w:tcW w:w="5126" w:type="dxa"/>
            <w:gridSpan w:val="34"/>
          </w:tcPr>
          <w:p w14:paraId="1D2E5DE5" w14:textId="08CB06D7" w:rsidR="007B1052" w:rsidRPr="001617A7" w:rsidRDefault="004A1359" w:rsidP="001617A7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  <w:lang w:eastAsia="zh-CN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辅助</w:t>
            </w:r>
            <w:r w:rsidRPr="004A1359">
              <w:rPr>
                <w:bCs/>
                <w:sz w:val="24"/>
                <w:szCs w:val="24"/>
              </w:rPr>
              <w:t>_</w:t>
            </w:r>
            <w:r w:rsidRPr="004A1359">
              <w:rPr>
                <w:bCs/>
                <w:sz w:val="24"/>
                <w:szCs w:val="24"/>
              </w:rPr>
              <w:t>出生地</w:t>
            </w:r>
            <w:r w:rsidRPr="004A1359">
              <w:rPr>
                <w:bCs/>
                <w:sz w:val="24"/>
                <w:szCs w:val="24"/>
              </w:rPr>
              <w:t>#_widget_1732527942838}</w:t>
            </w:r>
            <w:r w:rsidR="001617A7" w:rsidRPr="001617A7">
              <w:rPr>
                <w:bCs/>
                <w:noProof/>
                <w:sz w:val="24"/>
                <w:szCs w:val="24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AC28A37" wp14:editId="543D2C08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181610</wp:posOffset>
                      </wp:positionV>
                      <wp:extent cx="0" cy="179705"/>
                      <wp:effectExtent l="13970" t="5080" r="5080" b="5715"/>
                      <wp:wrapNone/>
                      <wp:docPr id="15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C361631" id="AutoShape 41" o:spid="_x0000_s1026" type="#_x0000_t32" style="position:absolute;left:0;text-align:left;margin-left:112.85pt;margin-top:14.3pt;width:0;height:1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" strokeweight=".5pt"/>
                  </w:pict>
                </mc:Fallback>
              </mc:AlternateContent>
            </w:r>
            <w:r>
              <w:rPr>
                <w:rFonts w:hint="eastAsia"/>
                <w:bCs/>
                <w:sz w:val="24"/>
                <w:szCs w:val="24"/>
                <w:lang w:eastAsia="zh-CN"/>
              </w:rPr>
              <w:t xml:space="preserve">, </w:t>
            </w:r>
            <w:r w:rsidRPr="004A1359">
              <w:rPr>
                <w:bCs/>
                <w:sz w:val="24"/>
                <w:szCs w:val="24"/>
                <w:lang w:eastAsia="zh-CN"/>
              </w:rPr>
              <w:t>${</w:t>
            </w:r>
            <w:r w:rsidRPr="004A1359">
              <w:rPr>
                <w:bCs/>
                <w:sz w:val="24"/>
                <w:szCs w:val="24"/>
                <w:lang w:eastAsia="zh-CN"/>
              </w:rPr>
              <w:t>辅助</w:t>
            </w:r>
            <w:r w:rsidRPr="004A1359">
              <w:rPr>
                <w:bCs/>
                <w:sz w:val="24"/>
                <w:szCs w:val="24"/>
                <w:lang w:eastAsia="zh-CN"/>
              </w:rPr>
              <w:t>_</w:t>
            </w:r>
            <w:r w:rsidRPr="004A1359">
              <w:rPr>
                <w:bCs/>
                <w:sz w:val="24"/>
                <w:szCs w:val="24"/>
                <w:lang w:eastAsia="zh-CN"/>
              </w:rPr>
              <w:t>出生国（匈牙利语）</w:t>
            </w:r>
            <w:r w:rsidRPr="004A1359">
              <w:rPr>
                <w:bCs/>
                <w:sz w:val="24"/>
                <w:szCs w:val="24"/>
                <w:lang w:eastAsia="zh-CN"/>
              </w:rPr>
              <w:t>#_widget_1732527942947}</w:t>
            </w:r>
          </w:p>
        </w:tc>
      </w:tr>
      <w:tr w:rsidR="001173CA" w:rsidRPr="008210EF" w14:paraId="2BC8F406" w14:textId="77777777" w:rsidTr="005A3A60">
        <w:tc>
          <w:tcPr>
            <w:tcW w:w="3130" w:type="dxa"/>
            <w:gridSpan w:val="7"/>
          </w:tcPr>
          <w:p w14:paraId="7C9B0E06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Születési ideje</w:t>
            </w:r>
          </w:p>
        </w:tc>
        <w:tc>
          <w:tcPr>
            <w:tcW w:w="1516" w:type="dxa"/>
            <w:gridSpan w:val="11"/>
            <w:vAlign w:val="center"/>
          </w:tcPr>
          <w:p w14:paraId="6375EFDE" w14:textId="3CBA154F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</w:rPr>
            </w:pPr>
            <w:r w:rsidRPr="004A1359">
              <w:rPr>
                <w:bCs/>
                <w:sz w:val="24"/>
                <w:szCs w:val="28"/>
              </w:rPr>
              <w:t>${</w:t>
            </w:r>
            <w:r w:rsidRPr="004A1359">
              <w:rPr>
                <w:bCs/>
                <w:sz w:val="24"/>
                <w:szCs w:val="28"/>
              </w:rPr>
              <w:t>辅助</w:t>
            </w:r>
            <w:r w:rsidRPr="004A1359">
              <w:rPr>
                <w:bCs/>
                <w:sz w:val="24"/>
                <w:szCs w:val="28"/>
              </w:rPr>
              <w:t>_</w:t>
            </w:r>
            <w:r w:rsidRPr="004A1359">
              <w:rPr>
                <w:bCs/>
                <w:sz w:val="24"/>
                <w:szCs w:val="28"/>
              </w:rPr>
              <w:t>出生日期</w:t>
            </w:r>
            <w:r w:rsidRPr="004A1359">
              <w:rPr>
                <w:bCs/>
                <w:sz w:val="24"/>
                <w:szCs w:val="28"/>
              </w:rPr>
              <w:t>_</w:t>
            </w:r>
            <w:r w:rsidRPr="004A1359">
              <w:rPr>
                <w:bCs/>
                <w:sz w:val="24"/>
                <w:szCs w:val="28"/>
              </w:rPr>
              <w:t>年</w:t>
            </w:r>
            <w:r w:rsidRPr="004A1359">
              <w:rPr>
                <w:bCs/>
                <w:sz w:val="24"/>
                <w:szCs w:val="28"/>
              </w:rPr>
              <w:t>#_widget_1728562133707}</w:t>
            </w:r>
          </w:p>
        </w:tc>
        <w:tc>
          <w:tcPr>
            <w:tcW w:w="1166" w:type="dxa"/>
            <w:gridSpan w:val="5"/>
          </w:tcPr>
          <w:p w14:paraId="3E8002DF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723" w:type="dxa"/>
            <w:gridSpan w:val="7"/>
            <w:vAlign w:val="center"/>
          </w:tcPr>
          <w:p w14:paraId="4FFAFC14" w14:textId="7CAB65C4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辅助</w:t>
            </w:r>
            <w:r w:rsidRPr="004A1359">
              <w:rPr>
                <w:bCs/>
                <w:sz w:val="24"/>
                <w:szCs w:val="28"/>
                <w:lang w:eastAsia="zh-CN"/>
              </w:rPr>
              <w:t>_</w:t>
            </w:r>
            <w:r w:rsidRPr="004A1359">
              <w:rPr>
                <w:bCs/>
                <w:sz w:val="24"/>
                <w:szCs w:val="28"/>
                <w:lang w:eastAsia="zh-CN"/>
              </w:rPr>
              <w:t>出生日期</w:t>
            </w:r>
            <w:r w:rsidRPr="004A1359">
              <w:rPr>
                <w:bCs/>
                <w:sz w:val="24"/>
                <w:szCs w:val="28"/>
                <w:lang w:eastAsia="zh-CN"/>
              </w:rPr>
              <w:t>_</w:t>
            </w:r>
            <w:r w:rsidRPr="004A1359">
              <w:rPr>
                <w:bCs/>
                <w:sz w:val="24"/>
                <w:szCs w:val="28"/>
                <w:lang w:eastAsia="zh-CN"/>
              </w:rPr>
              <w:t>月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#_widget_1728562133738}</w:t>
            </w:r>
          </w:p>
        </w:tc>
        <w:tc>
          <w:tcPr>
            <w:tcW w:w="740" w:type="dxa"/>
            <w:gridSpan w:val="4"/>
          </w:tcPr>
          <w:p w14:paraId="6AA567A6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811" w:type="dxa"/>
            <w:gridSpan w:val="7"/>
            <w:vAlign w:val="center"/>
          </w:tcPr>
          <w:p w14:paraId="66864A15" w14:textId="0C6031CA" w:rsidR="001173CA" w:rsidRPr="00DE0DFC" w:rsidRDefault="004A1359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辅助</w:t>
            </w:r>
            <w:r w:rsidRPr="004A1359">
              <w:rPr>
                <w:bCs/>
                <w:sz w:val="24"/>
                <w:szCs w:val="28"/>
                <w:lang w:eastAsia="zh-CN"/>
              </w:rPr>
              <w:t>_</w:t>
            </w:r>
            <w:bookmarkStart w:id="4" w:name="_GoBack"/>
            <w:r w:rsidRPr="004A1359">
              <w:rPr>
                <w:bCs/>
                <w:sz w:val="24"/>
                <w:szCs w:val="28"/>
                <w:lang w:eastAsia="zh-CN"/>
              </w:rPr>
              <w:t>出生日期</w:t>
            </w:r>
            <w:r w:rsidRPr="004A1359">
              <w:rPr>
                <w:bCs/>
                <w:sz w:val="24"/>
                <w:szCs w:val="28"/>
                <w:lang w:eastAsia="zh-CN"/>
              </w:rPr>
              <w:t>_</w:t>
            </w:r>
            <w:r w:rsidRPr="004A1359">
              <w:rPr>
                <w:bCs/>
                <w:sz w:val="24"/>
                <w:szCs w:val="28"/>
                <w:lang w:eastAsia="zh-CN"/>
              </w:rPr>
              <w:t>日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#_widget_1728562133766</w:t>
            </w:r>
            <w:bookmarkEnd w:id="4"/>
            <w:r w:rsidRPr="004A1359">
              <w:rPr>
                <w:bCs/>
                <w:sz w:val="24"/>
                <w:szCs w:val="28"/>
                <w:lang w:eastAsia="zh-CN"/>
              </w:rPr>
              <w:t>}</w:t>
            </w:r>
            <w:r w:rsidR="001617A7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5BC9DB5" wp14:editId="0FFB1135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-1270</wp:posOffset>
                      </wp:positionV>
                      <wp:extent cx="0" cy="179705"/>
                      <wp:effectExtent l="8255" t="12700" r="10795" b="7620"/>
                      <wp:wrapNone/>
                      <wp:docPr id="14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34046E" id="AutoShape 42" o:spid="_x0000_s1026" type="#_x0000_t32" style="position:absolute;left:0;text-align:left;margin-left:14.7pt;margin-top:-.1pt;width:0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" strokeweight=".5pt"/>
                  </w:pict>
                </mc:Fallback>
              </mc:AlternateContent>
            </w:r>
          </w:p>
        </w:tc>
        <w:tc>
          <w:tcPr>
            <w:tcW w:w="846" w:type="dxa"/>
            <w:gridSpan w:val="5"/>
          </w:tcPr>
          <w:p w14:paraId="48D4EE5B" w14:textId="77777777" w:rsidR="001173CA" w:rsidRPr="008210EF" w:rsidRDefault="001173CA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7B1052" w:rsidRPr="008210EF" w14:paraId="5BE85D22" w14:textId="77777777" w:rsidTr="001173CA">
        <w:tc>
          <w:tcPr>
            <w:tcW w:w="3130" w:type="dxa"/>
            <w:gridSpan w:val="7"/>
          </w:tcPr>
          <w:p w14:paraId="57465149" w14:textId="77777777" w:rsidR="007B1052" w:rsidRPr="008210EF" w:rsidRDefault="007B1052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Állampolgársága</w:t>
            </w:r>
          </w:p>
        </w:tc>
        <w:tc>
          <w:tcPr>
            <w:tcW w:w="5802" w:type="dxa"/>
            <w:gridSpan w:val="39"/>
          </w:tcPr>
          <w:p w14:paraId="3FA945D2" w14:textId="043ADC9D" w:rsidR="007B1052" w:rsidRPr="001617A7" w:rsidRDefault="004A1359" w:rsidP="001C0521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4A1359">
              <w:rPr>
                <w:bCs/>
                <w:sz w:val="24"/>
                <w:szCs w:val="24"/>
              </w:rPr>
              <w:t>${</w:t>
            </w:r>
            <w:r w:rsidRPr="004A1359">
              <w:rPr>
                <w:bCs/>
                <w:sz w:val="24"/>
                <w:szCs w:val="24"/>
              </w:rPr>
              <w:t>辅助</w:t>
            </w:r>
            <w:r w:rsidRPr="004A1359">
              <w:rPr>
                <w:bCs/>
                <w:sz w:val="24"/>
                <w:szCs w:val="24"/>
              </w:rPr>
              <w:t>_</w:t>
            </w:r>
            <w:r w:rsidRPr="004A1359">
              <w:rPr>
                <w:bCs/>
                <w:sz w:val="24"/>
                <w:szCs w:val="24"/>
              </w:rPr>
              <w:t>国籍（匈牙利语）</w:t>
            </w:r>
            <w:r w:rsidRPr="004A1359">
              <w:rPr>
                <w:bCs/>
                <w:sz w:val="24"/>
                <w:szCs w:val="24"/>
              </w:rPr>
              <w:t>#_widget_1732550878139}</w:t>
            </w:r>
          </w:p>
        </w:tc>
      </w:tr>
      <w:tr w:rsidR="004825D0" w:rsidRPr="008210EF" w14:paraId="4F04CA50" w14:textId="77777777" w:rsidTr="001173CA">
        <w:tc>
          <w:tcPr>
            <w:tcW w:w="3130" w:type="dxa"/>
            <w:gridSpan w:val="7"/>
          </w:tcPr>
          <w:p w14:paraId="7C49C501" w14:textId="77777777" w:rsidR="004825D0" w:rsidRPr="008210EF" w:rsidRDefault="000B77C9" w:rsidP="000B77C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*</w:t>
            </w:r>
            <w:r w:rsidR="00B62EB8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Neme</w:t>
            </w:r>
          </w:p>
        </w:tc>
        <w:tc>
          <w:tcPr>
            <w:tcW w:w="360" w:type="dxa"/>
            <w:gridSpan w:val="2"/>
          </w:tcPr>
          <w:p w14:paraId="3517A788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ind w:left="-108" w:right="-18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begin">
                <w:ffData>
                  <w:name w:val="Jelölő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Jelölő7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end"/>
            </w:r>
            <w:bookmarkEnd w:id="5"/>
          </w:p>
        </w:tc>
        <w:tc>
          <w:tcPr>
            <w:tcW w:w="2322" w:type="dxa"/>
            <w:gridSpan w:val="14"/>
          </w:tcPr>
          <w:p w14:paraId="6782E319" w14:textId="77777777" w:rsidR="004825D0" w:rsidRPr="008210EF" w:rsidRDefault="001617A7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5C5F620A" wp14:editId="5241102B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182245</wp:posOffset>
                      </wp:positionV>
                      <wp:extent cx="480695" cy="179705"/>
                      <wp:effectExtent l="9525" t="8890" r="5080" b="11430"/>
                      <wp:wrapNone/>
                      <wp:docPr id="10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5559"/>
                                <a:chExt cx="757" cy="283"/>
                              </a:xfrm>
                            </wpg:grpSpPr>
                            <wps:wsp>
                              <wps:cNvPr id="11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555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DED7ACC" id="Group 35" o:spid="_x0000_s1026" style="position:absolute;left:0;text-align:left;margin-left:-4.45pt;margin-top:14.35pt;width:37.85pt;height:14.15pt;z-index:251678720" coordorigin="4921,555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">
                      <v:shape id="AutoShape 19" o:spid="_x0000_s1027" type="#_x0000_t32" style="position:absolute;left:4921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" strokeweight=".5pt"/>
                      <v:shape id="AutoShape 20" o:spid="_x0000_s1028" type="#_x0000_t32" style="position:absolute;left:5299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" strokeweight=".5pt"/>
                      <v:shape id="AutoShape 21" o:spid="_x0000_s1029" type="#_x0000_t32" style="position:absolute;left:5678;top:555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" strokeweight=".5pt"/>
                    </v:group>
                  </w:pict>
                </mc:Fallback>
              </mc:AlternateContent>
            </w:r>
            <w:r w:rsidR="004825D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férfi</w:t>
            </w:r>
          </w:p>
        </w:tc>
        <w:tc>
          <w:tcPr>
            <w:tcW w:w="450" w:type="dxa"/>
            <w:gridSpan w:val="4"/>
          </w:tcPr>
          <w:p w14:paraId="234F15FE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ind w:left="-40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begin">
                <w:ffData>
                  <w:name w:val="Jelölő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Jelölő8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instrText xml:space="preserve"> FORMCHECKBOX </w:instrText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r>
            <w:r w:rsidR="00C575B6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fldChar w:fldCharType="end"/>
            </w:r>
            <w:bookmarkEnd w:id="6"/>
          </w:p>
        </w:tc>
        <w:tc>
          <w:tcPr>
            <w:tcW w:w="2670" w:type="dxa"/>
            <w:gridSpan w:val="19"/>
          </w:tcPr>
          <w:p w14:paraId="2C0B77EF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  <w:highlight w:val="yellow"/>
              </w:rPr>
              <w:t>nő</w:t>
            </w:r>
          </w:p>
        </w:tc>
      </w:tr>
      <w:tr w:rsidR="000919C0" w:rsidRPr="008210EF" w14:paraId="18EA075D" w14:textId="77777777" w:rsidTr="005A3A60">
        <w:tc>
          <w:tcPr>
            <w:tcW w:w="1779" w:type="dxa"/>
            <w:gridSpan w:val="3"/>
          </w:tcPr>
          <w:p w14:paraId="05D24BA3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Lakóhelye</w:t>
            </w:r>
          </w:p>
        </w:tc>
        <w:tc>
          <w:tcPr>
            <w:tcW w:w="1351" w:type="dxa"/>
            <w:gridSpan w:val="4"/>
          </w:tcPr>
          <w:p w14:paraId="6FAC6741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irányítószám</w:t>
            </w:r>
          </w:p>
        </w:tc>
        <w:tc>
          <w:tcPr>
            <w:tcW w:w="1516" w:type="dxa"/>
            <w:gridSpan w:val="11"/>
          </w:tcPr>
          <w:p w14:paraId="44022DE9" w14:textId="0D9526EC" w:rsidR="000919C0" w:rsidRPr="008210EF" w:rsidRDefault="004A1359" w:rsidP="000919C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邮编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#_widget_1728549508506}</w:t>
            </w:r>
          </w:p>
        </w:tc>
        <w:tc>
          <w:tcPr>
            <w:tcW w:w="1166" w:type="dxa"/>
            <w:gridSpan w:val="5"/>
          </w:tcPr>
          <w:p w14:paraId="22A822E1" w14:textId="77777777" w:rsidR="000919C0" w:rsidRPr="008210EF" w:rsidRDefault="000919C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120" w:type="dxa"/>
            <w:gridSpan w:val="23"/>
          </w:tcPr>
          <w:p w14:paraId="274EE669" w14:textId="21FA7D8F" w:rsidR="000919C0" w:rsidRPr="008210EF" w:rsidRDefault="004A1359" w:rsidP="004C791D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城市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#_widget_1728549508516}</w:t>
            </w:r>
          </w:p>
        </w:tc>
      </w:tr>
      <w:tr w:rsidR="004825D0" w:rsidRPr="008210EF" w14:paraId="05747CDD" w14:textId="77777777" w:rsidTr="005A3A60">
        <w:tc>
          <w:tcPr>
            <w:tcW w:w="772" w:type="dxa"/>
          </w:tcPr>
          <w:p w14:paraId="65293D9F" w14:textId="77777777" w:rsidR="004825D0" w:rsidRPr="008210EF" w:rsidRDefault="004825D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874" w:type="dxa"/>
            <w:gridSpan w:val="17"/>
          </w:tcPr>
          <w:p w14:paraId="7A2DD77F" w14:textId="5BF86550" w:rsidR="004825D0" w:rsidRPr="008210EF" w:rsidRDefault="004A1359" w:rsidP="00215A89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街道名称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#_widget_1728549508519}</w:t>
            </w:r>
            <w:r w:rsidR="006402E6" w:rsidRPr="008A7026">
              <w:rPr>
                <w:bCs/>
                <w:sz w:val="24"/>
                <w:szCs w:val="28"/>
                <w:lang w:eastAsia="zh-CN"/>
              </w:rPr>
              <w:t xml:space="preserve"> </w:t>
            </w: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街道类型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#_widget_1728549508520}</w:t>
            </w:r>
          </w:p>
        </w:tc>
        <w:tc>
          <w:tcPr>
            <w:tcW w:w="1166" w:type="dxa"/>
            <w:gridSpan w:val="5"/>
          </w:tcPr>
          <w:p w14:paraId="4BB12211" w14:textId="77777777" w:rsidR="004825D0" w:rsidRPr="008210EF" w:rsidRDefault="003841E8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</w:t>
            </w:r>
            <w:r w:rsidR="004825D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ázszám</w:t>
            </w:r>
          </w:p>
        </w:tc>
        <w:tc>
          <w:tcPr>
            <w:tcW w:w="830" w:type="dxa"/>
            <w:gridSpan w:val="8"/>
          </w:tcPr>
          <w:p w14:paraId="6574B4A0" w14:textId="4035E96F" w:rsidR="004825D0" w:rsidRPr="006402E6" w:rsidRDefault="004A1359" w:rsidP="006402E6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门牌号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#_widget_1728549508521}</w:t>
            </w:r>
          </w:p>
        </w:tc>
        <w:tc>
          <w:tcPr>
            <w:tcW w:w="1358" w:type="dxa"/>
            <w:gridSpan w:val="9"/>
          </w:tcPr>
          <w:p w14:paraId="49423EC8" w14:textId="77777777" w:rsidR="004825D0" w:rsidRPr="008210EF" w:rsidRDefault="003841E8" w:rsidP="00223F20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932" w:type="dxa"/>
            <w:gridSpan w:val="6"/>
          </w:tcPr>
          <w:p w14:paraId="0D6F64A3" w14:textId="77777777" w:rsidR="004825D0" w:rsidRPr="008210EF" w:rsidRDefault="006947F9" w:rsidP="006947F9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bCs/>
                <w:szCs w:val="28"/>
                <w:lang w:eastAsia="zh-CN"/>
              </w:rPr>
              <w:t>-</w:t>
            </w:r>
          </w:p>
        </w:tc>
      </w:tr>
      <w:tr w:rsidR="000919C0" w:rsidRPr="008210EF" w14:paraId="66CD0E5D" w14:textId="77777777" w:rsidTr="005A3A60">
        <w:tc>
          <w:tcPr>
            <w:tcW w:w="1779" w:type="dxa"/>
            <w:gridSpan w:val="3"/>
          </w:tcPr>
          <w:p w14:paraId="60E6CDE0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Tartózkodási helye</w:t>
            </w:r>
          </w:p>
        </w:tc>
        <w:tc>
          <w:tcPr>
            <w:tcW w:w="1351" w:type="dxa"/>
            <w:gridSpan w:val="4"/>
          </w:tcPr>
          <w:p w14:paraId="1174EEEF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irányítószám</w:t>
            </w:r>
          </w:p>
        </w:tc>
        <w:tc>
          <w:tcPr>
            <w:tcW w:w="1516" w:type="dxa"/>
            <w:gridSpan w:val="11"/>
          </w:tcPr>
          <w:p w14:paraId="4DFEF128" w14:textId="7BE78CEF" w:rsidR="000919C0" w:rsidRPr="008210EF" w:rsidRDefault="004A1359" w:rsidP="001617A7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邮编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#_widget_1728549508506}</w:t>
            </w:r>
            <w:r w:rsidR="001617A7" w:rsidRPr="0003113F">
              <w:rPr>
                <w:bCs/>
                <w:noProof/>
                <w:sz w:val="24"/>
                <w:szCs w:val="28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5162919" wp14:editId="5E337800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-2540</wp:posOffset>
                      </wp:positionV>
                      <wp:extent cx="480695" cy="179705"/>
                      <wp:effectExtent l="9525" t="7620" r="5080" b="12700"/>
                      <wp:wrapNone/>
                      <wp:docPr id="6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6429"/>
                                <a:chExt cx="757" cy="283"/>
                              </a:xfrm>
                            </wpg:grpSpPr>
                            <wps:wsp>
                              <wps:cNvPr id="7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AutoShap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D5C3574" id="Group 34" o:spid="_x0000_s1026" style="position:absolute;left:0;text-align:left;margin-left:13.55pt;margin-top:-.2pt;width:37.85pt;height:14.15pt;z-index:251679744" coordorigin="4921,642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">
                      <v:shape id="AutoShape 28" o:spid="_x0000_s1027" type="#_x0000_t32" style="position:absolute;left:4921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" strokeweight=".5pt"/>
                      <v:shape id="AutoShape 29" o:spid="_x0000_s1028" type="#_x0000_t32" style="position:absolute;left:5299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" strokeweight=".5pt"/>
                      <v:shape id="AutoShape 30" o:spid="_x0000_s1029" type="#_x0000_t32" style="position:absolute;left:5678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" strokeweight=".5pt"/>
                    </v:group>
                  </w:pict>
                </mc:Fallback>
              </mc:AlternateContent>
            </w:r>
          </w:p>
        </w:tc>
        <w:tc>
          <w:tcPr>
            <w:tcW w:w="1166" w:type="dxa"/>
            <w:gridSpan w:val="5"/>
          </w:tcPr>
          <w:p w14:paraId="48767D6C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120" w:type="dxa"/>
            <w:gridSpan w:val="23"/>
          </w:tcPr>
          <w:p w14:paraId="04B675AD" w14:textId="74505802" w:rsidR="000919C0" w:rsidRPr="008210EF" w:rsidRDefault="004A1359" w:rsidP="005A3A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城市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#_widget_1728549508516}</w:t>
            </w:r>
          </w:p>
        </w:tc>
      </w:tr>
      <w:tr w:rsidR="0051077C" w:rsidRPr="008210EF" w14:paraId="5F5AF0DF" w14:textId="77777777" w:rsidTr="005A3A60">
        <w:tc>
          <w:tcPr>
            <w:tcW w:w="772" w:type="dxa"/>
          </w:tcPr>
          <w:p w14:paraId="63ACFF8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lastRenderedPageBreak/>
              <w:t>utca</w:t>
            </w:r>
          </w:p>
        </w:tc>
        <w:tc>
          <w:tcPr>
            <w:tcW w:w="3874" w:type="dxa"/>
            <w:gridSpan w:val="17"/>
          </w:tcPr>
          <w:p w14:paraId="7ED457B3" w14:textId="0E7D5765" w:rsidR="0051077C" w:rsidRPr="008A7026" w:rsidRDefault="004A1359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2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街道名称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#_widget_1728549508519}</w:t>
            </w:r>
            <w:r w:rsidRPr="008A7026">
              <w:rPr>
                <w:bCs/>
                <w:sz w:val="24"/>
                <w:szCs w:val="28"/>
                <w:lang w:eastAsia="zh-CN"/>
              </w:rPr>
              <w:t xml:space="preserve"> </w:t>
            </w: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街道类型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#_widget_1728549508520}</w:t>
            </w:r>
          </w:p>
        </w:tc>
        <w:tc>
          <w:tcPr>
            <w:tcW w:w="1166" w:type="dxa"/>
            <w:gridSpan w:val="5"/>
          </w:tcPr>
          <w:p w14:paraId="333576E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830" w:type="dxa"/>
            <w:gridSpan w:val="8"/>
          </w:tcPr>
          <w:p w14:paraId="2520102E" w14:textId="1B1B85CB" w:rsidR="0051077C" w:rsidRPr="006402E6" w:rsidRDefault="004A1359" w:rsidP="006402E6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4A1359">
              <w:rPr>
                <w:bCs/>
                <w:sz w:val="24"/>
                <w:szCs w:val="28"/>
                <w:lang w:eastAsia="zh-CN"/>
              </w:rPr>
              <w:t>${</w:t>
            </w:r>
            <w:r w:rsidRPr="004A1359">
              <w:rPr>
                <w:bCs/>
                <w:sz w:val="24"/>
                <w:szCs w:val="28"/>
                <w:lang w:eastAsia="zh-CN"/>
              </w:rPr>
              <w:t>门牌号</w:t>
            </w:r>
            <w:r w:rsidRPr="004A1359">
              <w:rPr>
                <w:bCs/>
                <w:sz w:val="24"/>
                <w:szCs w:val="28"/>
                <w:lang w:eastAsia="zh-CN"/>
              </w:rPr>
              <w:t>#_widget_1728549508521}</w:t>
            </w:r>
          </w:p>
        </w:tc>
        <w:tc>
          <w:tcPr>
            <w:tcW w:w="1358" w:type="dxa"/>
            <w:gridSpan w:val="9"/>
          </w:tcPr>
          <w:p w14:paraId="5A19836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932" w:type="dxa"/>
            <w:gridSpan w:val="6"/>
          </w:tcPr>
          <w:p w14:paraId="1FD23C2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bCs/>
                <w:szCs w:val="28"/>
                <w:lang w:eastAsia="zh-CN"/>
              </w:rPr>
              <w:t>-</w:t>
            </w:r>
          </w:p>
        </w:tc>
      </w:tr>
      <w:tr w:rsidR="0051077C" w:rsidRPr="008210EF" w14:paraId="1905887C" w14:textId="77777777" w:rsidTr="001173CA">
        <w:tc>
          <w:tcPr>
            <w:tcW w:w="3130" w:type="dxa"/>
            <w:gridSpan w:val="7"/>
          </w:tcPr>
          <w:p w14:paraId="3ED77E2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igényt előterjesztő neve</w:t>
            </w:r>
          </w:p>
        </w:tc>
        <w:tc>
          <w:tcPr>
            <w:tcW w:w="5802" w:type="dxa"/>
            <w:gridSpan w:val="39"/>
          </w:tcPr>
          <w:p w14:paraId="6C0F10D4" w14:textId="77777777" w:rsidR="0051077C" w:rsidRPr="0003113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2"/>
              </w:rPr>
            </w:pPr>
            <w:r w:rsidRPr="0003113F">
              <w:rPr>
                <w:sz w:val="24"/>
              </w:rPr>
              <w:t xml:space="preserve">[NÉV]</w:t>
            </w:r>
          </w:p>
        </w:tc>
      </w:tr>
      <w:tr w:rsidR="000919C0" w:rsidRPr="008210EF" w14:paraId="4D8CDE33" w14:textId="77777777" w:rsidTr="005A3A60">
        <w:tc>
          <w:tcPr>
            <w:tcW w:w="1984" w:type="dxa"/>
            <w:gridSpan w:val="4"/>
          </w:tcPr>
          <w:p w14:paraId="0451AD14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Lakóhelye, székhelye</w:t>
            </w:r>
          </w:p>
        </w:tc>
        <w:tc>
          <w:tcPr>
            <w:tcW w:w="1245" w:type="dxa"/>
            <w:gridSpan w:val="4"/>
          </w:tcPr>
          <w:p w14:paraId="4C699C4D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ind w:left="-108"/>
              <w:jc w:val="right"/>
              <w:rPr>
                <w:rFonts w:ascii="Calibri" w:hAnsi="Calibri"/>
                <w:b/>
                <w:bCs/>
                <w:color w:val="1F497D"/>
                <w:sz w:val="20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0"/>
              </w:rPr>
              <w:t>irányítószám</w:t>
            </w:r>
          </w:p>
        </w:tc>
        <w:tc>
          <w:tcPr>
            <w:tcW w:w="376" w:type="dxa"/>
            <w:gridSpan w:val="2"/>
          </w:tcPr>
          <w:p w14:paraId="0A9E0D1E" w14:textId="77777777" w:rsidR="000919C0" w:rsidRPr="0003113F" w:rsidRDefault="000919C0" w:rsidP="000919C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03113F">
              <w:rPr>
                <w:rFonts w:hint="eastAsia"/>
                <w:bCs/>
                <w:sz w:val="24"/>
                <w:szCs w:val="28"/>
                <w:lang w:eastAsia="zh-CN"/>
              </w:rPr>
              <w:t xml:space="preserve">[I]</w:t>
            </w:r>
          </w:p>
        </w:tc>
        <w:tc>
          <w:tcPr>
            <w:tcW w:w="377" w:type="dxa"/>
            <w:gridSpan w:val="3"/>
          </w:tcPr>
          <w:p w14:paraId="6C69F4E3" w14:textId="77777777" w:rsidR="000919C0" w:rsidRPr="0003113F" w:rsidRDefault="000919C0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03113F">
              <w:rPr>
                <w:rFonts w:hint="eastAsia"/>
                <w:bCs/>
                <w:sz w:val="24"/>
                <w:szCs w:val="28"/>
                <w:lang w:eastAsia="zh-CN"/>
              </w:rPr>
              <w:t xml:space="preserve">[I]</w:t>
            </w:r>
          </w:p>
        </w:tc>
        <w:tc>
          <w:tcPr>
            <w:tcW w:w="377" w:type="dxa"/>
            <w:gridSpan w:val="2"/>
          </w:tcPr>
          <w:p w14:paraId="37E4A320" w14:textId="77777777" w:rsidR="000919C0" w:rsidRPr="0003113F" w:rsidRDefault="000919C0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03113F">
              <w:rPr>
                <w:rFonts w:hint="eastAsia"/>
                <w:bCs/>
                <w:sz w:val="24"/>
                <w:szCs w:val="28"/>
                <w:lang w:eastAsia="zh-CN"/>
              </w:rPr>
              <w:t xml:space="preserve">[I]</w:t>
            </w:r>
          </w:p>
        </w:tc>
        <w:tc>
          <w:tcPr>
            <w:tcW w:w="377" w:type="dxa"/>
            <w:gridSpan w:val="4"/>
          </w:tcPr>
          <w:p w14:paraId="5952C370" w14:textId="77777777" w:rsidR="000919C0" w:rsidRPr="0003113F" w:rsidRDefault="000919C0" w:rsidP="0051077C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  <w:r w:rsidRPr="0003113F">
              <w:rPr>
                <w:rFonts w:hint="eastAsia"/>
                <w:bCs/>
                <w:sz w:val="24"/>
                <w:szCs w:val="28"/>
                <w:lang w:eastAsia="zh-CN"/>
              </w:rPr>
              <w:t xml:space="preserve">[I]</w:t>
            </w:r>
          </w:p>
        </w:tc>
        <w:tc>
          <w:tcPr>
            <w:tcW w:w="1176" w:type="dxa"/>
            <w:gridSpan w:val="5"/>
          </w:tcPr>
          <w:p w14:paraId="57207E19" w14:textId="77777777" w:rsidR="000919C0" w:rsidRPr="008210EF" w:rsidRDefault="000919C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település</w:t>
            </w:r>
          </w:p>
        </w:tc>
        <w:tc>
          <w:tcPr>
            <w:tcW w:w="3020" w:type="dxa"/>
            <w:gridSpan w:val="22"/>
          </w:tcPr>
          <w:p w14:paraId="149259D4" w14:textId="77777777" w:rsidR="000919C0" w:rsidRPr="008210EF" w:rsidRDefault="00DE0DF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bCs/>
                <w:sz w:val="24"/>
                <w:szCs w:val="28"/>
                <w:lang w:eastAsia="zh-CN"/>
              </w:rPr>
              <w:t xml:space="preserve">[TELEPÜLÉS]</w:t>
            </w:r>
          </w:p>
        </w:tc>
      </w:tr>
      <w:tr w:rsidR="0051077C" w:rsidRPr="008210EF" w14:paraId="7B47C8B4" w14:textId="77777777" w:rsidTr="005A3A60">
        <w:tc>
          <w:tcPr>
            <w:tcW w:w="772" w:type="dxa"/>
          </w:tcPr>
          <w:p w14:paraId="30352F9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utca</w:t>
            </w:r>
          </w:p>
        </w:tc>
        <w:tc>
          <w:tcPr>
            <w:tcW w:w="3593" w:type="dxa"/>
            <w:gridSpan w:val="15"/>
          </w:tcPr>
          <w:p w14:paraId="0370286D" w14:textId="77777777" w:rsidR="0051077C" w:rsidRPr="008210EF" w:rsidRDefault="00DE0DF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>
              <w:rPr>
                <w:bCs/>
                <w:sz w:val="24"/>
                <w:szCs w:val="28"/>
                <w:lang w:eastAsia="zh-CN"/>
              </w:rPr>
              <w:t xml:space="preserve">[UTCA]</w:t>
            </w:r>
          </w:p>
        </w:tc>
        <w:tc>
          <w:tcPr>
            <w:tcW w:w="1132" w:type="dxa"/>
            <w:gridSpan w:val="5"/>
          </w:tcPr>
          <w:p w14:paraId="00CB8C48" w14:textId="77777777" w:rsidR="0051077C" w:rsidRPr="008210EF" w:rsidRDefault="0051077C" w:rsidP="009A036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házszám</w:t>
            </w:r>
          </w:p>
        </w:tc>
        <w:tc>
          <w:tcPr>
            <w:tcW w:w="833" w:type="dxa"/>
            <w:gridSpan w:val="7"/>
          </w:tcPr>
          <w:p w14:paraId="1BD15FD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bCs/>
                <w:szCs w:val="28"/>
                <w:lang w:eastAsia="zh-CN"/>
              </w:rPr>
            </w:pPr>
            <w:r w:rsidRPr="0003113F">
              <w:rPr>
                <w:bCs/>
                <w:sz w:val="24"/>
                <w:szCs w:val="28"/>
                <w:lang w:eastAsia="zh-CN"/>
              </w:rPr>
              <w:t xml:space="preserve">[SZÁM]</w:t>
            </w:r>
          </w:p>
        </w:tc>
        <w:tc>
          <w:tcPr>
            <w:tcW w:w="1350" w:type="dxa"/>
            <w:gridSpan w:val="9"/>
          </w:tcPr>
          <w:p w14:paraId="4A5702C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ind w:left="-18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emelet, ajtó</w:t>
            </w:r>
          </w:p>
        </w:tc>
        <w:tc>
          <w:tcPr>
            <w:tcW w:w="1252" w:type="dxa"/>
            <w:gridSpan w:val="9"/>
          </w:tcPr>
          <w:p w14:paraId="0712E780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jc w:val="center"/>
              <w:rPr>
                <w:bCs/>
                <w:szCs w:val="28"/>
                <w:lang w:eastAsia="zh-CN"/>
              </w:rPr>
            </w:pPr>
            <w:r w:rsidRPr="008210EF">
              <w:rPr>
                <w:bCs/>
                <w:szCs w:val="28"/>
                <w:lang w:eastAsia="zh-CN"/>
              </w:rPr>
              <w:t>-</w:t>
            </w:r>
          </w:p>
        </w:tc>
      </w:tr>
      <w:tr w:rsidR="0051077C" w:rsidRPr="008210EF" w14:paraId="66617B78" w14:textId="77777777" w:rsidTr="00DD7B07">
        <w:tc>
          <w:tcPr>
            <w:tcW w:w="8932" w:type="dxa"/>
            <w:gridSpan w:val="46"/>
          </w:tcPr>
          <w:p w14:paraId="0BEB8BDE" w14:textId="77777777" w:rsidR="0051077C" w:rsidRPr="008210EF" w:rsidRDefault="005A3A60" w:rsidP="0051077C">
            <w:pPr>
              <w:tabs>
                <w:tab w:val="left" w:pos="2325"/>
              </w:tabs>
              <w:spacing w:line="200" w:lineRule="exact"/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</w:pPr>
            <w:r w:rsidRPr="005A3A60">
              <w:rPr>
                <w:bCs/>
                <w:noProof/>
                <w:szCs w:val="28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13CAD08" wp14:editId="7FC6E1B2">
                      <wp:simplePos x="0" y="0"/>
                      <wp:positionH relativeFrom="column">
                        <wp:posOffset>3850640</wp:posOffset>
                      </wp:positionH>
                      <wp:positionV relativeFrom="paragraph">
                        <wp:posOffset>259715</wp:posOffset>
                      </wp:positionV>
                      <wp:extent cx="0" cy="179705"/>
                      <wp:effectExtent l="0" t="0" r="19050" b="29845"/>
                      <wp:wrapNone/>
                      <wp:docPr id="23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B5CA3CB" id="AutoShape 51" o:spid="_x0000_s1026" type="#_x0000_t32" style="position:absolute;left:0;text-align:left;margin-left:303.2pt;margin-top:20.45pt;width:0;height:14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" strokeweight=".5pt"/>
                  </w:pict>
                </mc:Fallback>
              </mc:AlternateContent>
            </w:r>
            <w:r w:rsidRPr="005A3A60">
              <w:rPr>
                <w:bCs/>
                <w:noProof/>
                <w:szCs w:val="28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60DF79E" wp14:editId="40E1581E">
                      <wp:simplePos x="0" y="0"/>
                      <wp:positionH relativeFrom="column">
                        <wp:posOffset>4805680</wp:posOffset>
                      </wp:positionH>
                      <wp:positionV relativeFrom="paragraph">
                        <wp:posOffset>258445</wp:posOffset>
                      </wp:positionV>
                      <wp:extent cx="0" cy="179705"/>
                      <wp:effectExtent l="0" t="0" r="19050" b="29845"/>
                      <wp:wrapNone/>
                      <wp:docPr id="22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9D2F1FD" id="AutoShape 50" o:spid="_x0000_s1026" type="#_x0000_t32" style="position:absolute;left:0;text-align:left;margin-left:378.4pt;margin-top:20.35pt;width:0;height:14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" strokeweight=".5pt"/>
                  </w:pict>
                </mc:Fallback>
              </mc:AlternateContent>
            </w:r>
            <w:r w:rsidR="0051077C" w:rsidRPr="008210EF"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  <w:t>Alulírott nyilatkozom arról, hogy külföldön EGT, Egyezményes államban, saját biztosítási rendszerrel rendelkező szervezetnél fennálló biztosítási jogviszonnyal nem rendelkezem***.</w:t>
            </w:r>
          </w:p>
        </w:tc>
      </w:tr>
      <w:tr w:rsidR="005A3A60" w:rsidRPr="008210EF" w14:paraId="409CD2E0" w14:textId="77777777" w:rsidTr="00F07B8C">
        <w:tc>
          <w:tcPr>
            <w:tcW w:w="881" w:type="dxa"/>
            <w:gridSpan w:val="2"/>
          </w:tcPr>
          <w:p w14:paraId="44CA90CC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Dátum</w:t>
            </w:r>
          </w:p>
        </w:tc>
        <w:tc>
          <w:tcPr>
            <w:tcW w:w="2249" w:type="dxa"/>
            <w:gridSpan w:val="5"/>
          </w:tcPr>
          <w:p w14:paraId="2A21B2A9" w14:textId="77777777" w:rsidR="005A3A60" w:rsidRPr="005A3A60" w:rsidRDefault="005A3A60" w:rsidP="0051077C">
            <w:pPr>
              <w:tabs>
                <w:tab w:val="left" w:pos="2325"/>
              </w:tabs>
              <w:spacing w:line="280" w:lineRule="exact"/>
              <w:rPr>
                <w:bCs/>
                <w:sz w:val="24"/>
                <w:szCs w:val="24"/>
              </w:rPr>
            </w:pPr>
            <w:r w:rsidRPr="005A3A60">
              <w:rPr>
                <w:bCs/>
                <w:sz w:val="24"/>
                <w:szCs w:val="24"/>
              </w:rPr>
              <w:t>KAZINCBARCIKA</w:t>
            </w:r>
          </w:p>
        </w:tc>
        <w:tc>
          <w:tcPr>
            <w:tcW w:w="1516" w:type="dxa"/>
            <w:gridSpan w:val="11"/>
          </w:tcPr>
          <w:p w14:paraId="69CFBAFC" w14:textId="09E88761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4"/>
                <w:lang w:eastAsia="zh-CN"/>
              </w:rPr>
            </w:pPr>
            <w:r w:rsidRPr="00DE0DFC">
              <w:rPr>
                <w:bCs/>
                <w:noProof/>
                <w:sz w:val="24"/>
                <w:szCs w:val="24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1FFE4A12" wp14:editId="796C5FD7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-3175</wp:posOffset>
                      </wp:positionV>
                      <wp:extent cx="480695" cy="179705"/>
                      <wp:effectExtent l="6985" t="10795" r="7620" b="9525"/>
                      <wp:wrapNone/>
                      <wp:docPr id="2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0695" cy="179705"/>
                                <a:chOff x="4921" y="6429"/>
                                <a:chExt cx="757" cy="283"/>
                              </a:xfrm>
                            </wpg:grpSpPr>
                            <wps:wsp>
                              <wps:cNvPr id="3" name="AutoShap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921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AutoShap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78" y="6429"/>
                                  <a:ext cx="0" cy="28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F93FBCE" id="Group 48" o:spid="_x0000_s1026" style="position:absolute;left:0;text-align:left;margin-left:13.35pt;margin-top:-.25pt;width:37.85pt;height:14.15pt;z-index:251698176" coordorigin="4921,6429" coordsize="757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">
                      <v:shape id="AutoShape 49" o:spid="_x0000_s1027" type="#_x0000_t32" style="position:absolute;left:4921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" strokeweight=".5pt"/>
                      <v:shape id="AutoShape 50" o:spid="_x0000_s1028" type="#_x0000_t32" style="position:absolute;left:5299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" strokeweight=".5pt"/>
                      <v:shape id="AutoShape 51" o:spid="_x0000_s1029" type="#_x0000_t32" style="position:absolute;left:5678;top:6429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" strokeweight=".5pt"/>
                    </v:group>
                  </w:pict>
                </mc:Fallback>
              </mc:AlternateContent>
            </w:r>
          </w:p>
        </w:tc>
        <w:tc>
          <w:tcPr>
            <w:tcW w:w="1166" w:type="dxa"/>
            <w:gridSpan w:val="5"/>
          </w:tcPr>
          <w:p w14:paraId="61453B39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723" w:type="dxa"/>
            <w:gridSpan w:val="7"/>
          </w:tcPr>
          <w:p w14:paraId="37FDE634" w14:textId="389E446B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4"/>
                <w:lang w:eastAsia="zh-CN"/>
              </w:rPr>
            </w:pPr>
          </w:p>
        </w:tc>
        <w:tc>
          <w:tcPr>
            <w:tcW w:w="740" w:type="dxa"/>
            <w:gridSpan w:val="4"/>
          </w:tcPr>
          <w:p w14:paraId="22753355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811" w:type="dxa"/>
            <w:gridSpan w:val="7"/>
          </w:tcPr>
          <w:p w14:paraId="053F0093" w14:textId="2AB38ED8" w:rsidR="005A3A60" w:rsidRPr="00DE0DFC" w:rsidRDefault="005A3A60" w:rsidP="005A3A60">
            <w:pPr>
              <w:tabs>
                <w:tab w:val="left" w:pos="2325"/>
              </w:tabs>
              <w:spacing w:line="280" w:lineRule="exact"/>
              <w:jc w:val="distribute"/>
              <w:rPr>
                <w:bCs/>
                <w:sz w:val="24"/>
                <w:szCs w:val="28"/>
                <w:lang w:eastAsia="zh-CN"/>
              </w:rPr>
            </w:pPr>
          </w:p>
        </w:tc>
        <w:tc>
          <w:tcPr>
            <w:tcW w:w="846" w:type="dxa"/>
            <w:gridSpan w:val="5"/>
          </w:tcPr>
          <w:p w14:paraId="5D05BFD2" w14:textId="77777777" w:rsidR="005A3A60" w:rsidRPr="008210EF" w:rsidRDefault="005A3A60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51077C" w:rsidRPr="008210EF" w14:paraId="7A49EDBD" w14:textId="77777777" w:rsidTr="001173CA">
        <w:tc>
          <w:tcPr>
            <w:tcW w:w="3130" w:type="dxa"/>
            <w:gridSpan w:val="7"/>
          </w:tcPr>
          <w:p w14:paraId="5B52B15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Igénylő/Meghatalmazott aláírása</w:t>
            </w:r>
          </w:p>
        </w:tc>
        <w:tc>
          <w:tcPr>
            <w:tcW w:w="5802" w:type="dxa"/>
            <w:gridSpan w:val="39"/>
          </w:tcPr>
          <w:p w14:paraId="0E69576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  <w:tr w:rsidR="0051077C" w:rsidRPr="008210EF" w14:paraId="0777A26B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</w:tcPr>
          <w:p w14:paraId="0132732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  <w:t>Hivatal tölti ki!</w:t>
            </w:r>
          </w:p>
        </w:tc>
      </w:tr>
      <w:tr w:rsidR="0051077C" w:rsidRPr="008210EF" w14:paraId="437F6E16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</w:tcPr>
          <w:p w14:paraId="139E85C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igénylőlap kiállítása a bemutatott</w:t>
            </w:r>
          </w:p>
        </w:tc>
      </w:tr>
      <w:tr w:rsidR="0051077C" w:rsidRPr="008210EF" w14:paraId="44519700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0AAF2011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5"/>
                  <w:enabled/>
                  <w:calcOnExit w:val="0"/>
                  <w:textInput/>
                </w:ffData>
              </w:fldChar>
            </w:r>
            <w:bookmarkStart w:id="7" w:name="Szöveg125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6704" w:type="dxa"/>
            <w:gridSpan w:val="39"/>
            <w:shd w:val="clear" w:color="auto" w:fill="F3F3F3"/>
          </w:tcPr>
          <w:p w14:paraId="7B6DF4B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személyi igazolvány/útlevél/tartózkodási engedély**</w:t>
            </w:r>
          </w:p>
        </w:tc>
      </w:tr>
      <w:tr w:rsidR="0051077C" w:rsidRPr="008210EF" w14:paraId="3F36E79E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091AAD5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6"/>
                  <w:enabled/>
                  <w:calcOnExit w:val="0"/>
                  <w:textInput/>
                </w:ffData>
              </w:fldChar>
            </w:r>
            <w:bookmarkStart w:id="8" w:name="Szöveg126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8"/>
          </w:p>
        </w:tc>
        <w:tc>
          <w:tcPr>
            <w:tcW w:w="6704" w:type="dxa"/>
            <w:gridSpan w:val="39"/>
            <w:shd w:val="clear" w:color="auto" w:fill="F3F3F3"/>
          </w:tcPr>
          <w:p w14:paraId="5F78FAB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születési/házassági anyakönyvi kivonat,**</w:t>
            </w:r>
          </w:p>
        </w:tc>
      </w:tr>
      <w:tr w:rsidR="0051077C" w:rsidRPr="008210EF" w14:paraId="21132168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207" w:type="dxa"/>
            <w:gridSpan w:val="6"/>
            <w:shd w:val="clear" w:color="auto" w:fill="F3F3F3"/>
          </w:tcPr>
          <w:p w14:paraId="38606786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Szöveg129"/>
                  <w:enabled/>
                  <w:calcOnExit w:val="0"/>
                  <w:textInput/>
                </w:ffData>
              </w:fldChar>
            </w:r>
            <w:bookmarkStart w:id="9" w:name="Szöveg129"/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  <w:bookmarkEnd w:id="9"/>
          </w:p>
        </w:tc>
        <w:tc>
          <w:tcPr>
            <w:tcW w:w="6704" w:type="dxa"/>
            <w:gridSpan w:val="39"/>
            <w:shd w:val="clear" w:color="auto" w:fill="F3F3F3"/>
          </w:tcPr>
          <w:p w14:paraId="65705253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számú egyéb okirat alapján történt**.</w:t>
            </w:r>
          </w:p>
        </w:tc>
      </w:tr>
      <w:tr w:rsidR="0051077C" w:rsidRPr="008210EF" w14:paraId="13E123DC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4365" w:type="dxa"/>
            <w:gridSpan w:val="16"/>
            <w:shd w:val="clear" w:color="auto" w:fill="F3F3F3"/>
            <w:vAlign w:val="center"/>
          </w:tcPr>
          <w:p w14:paraId="75F551C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18"/>
                <w:szCs w:val="18"/>
              </w:rPr>
              <w:t xml:space="preserve">A TAJ kiadását megalapozó jogviszony megnevezése: </w:t>
            </w:r>
          </w:p>
        </w:tc>
        <w:tc>
          <w:tcPr>
            <w:tcW w:w="4546" w:type="dxa"/>
            <w:gridSpan w:val="29"/>
            <w:shd w:val="clear" w:color="auto" w:fill="F3F3F3"/>
            <w:vAlign w:val="center"/>
          </w:tcPr>
          <w:p w14:paraId="5F4FCFB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</w:tr>
      <w:tr w:rsidR="0051077C" w:rsidRPr="008210EF" w14:paraId="4166B7B3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shd w:val="clear" w:color="auto" w:fill="F3F3F3"/>
            <w:vAlign w:val="center"/>
          </w:tcPr>
          <w:p w14:paraId="3F296A1E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Az adatok valódiságát ellenőriztem:</w:t>
            </w:r>
          </w:p>
          <w:p w14:paraId="32D8C76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  <w:tr w:rsidR="0051077C" w:rsidRPr="008210EF" w14:paraId="219CD62A" w14:textId="77777777" w:rsidTr="005A3A60">
        <w:tblPrEx>
          <w:shd w:val="clear" w:color="auto" w:fill="F3F3F3"/>
        </w:tblPrEx>
        <w:tc>
          <w:tcPr>
            <w:tcW w:w="5704" w:type="dxa"/>
            <w:gridSpan w:val="2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CA21C7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  <w:t>Az igénylő Társadalombiztosítási Azonosító Jele</w:t>
            </w:r>
          </w:p>
        </w:tc>
        <w:tc>
          <w:tcPr>
            <w:tcW w:w="3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22B54F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2367E0C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6327D41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0A014CDB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6EEE2BBF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42113573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293C4862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08B195A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  <w:tc>
          <w:tcPr>
            <w:tcW w:w="36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3F3F3"/>
          </w:tcPr>
          <w:p w14:paraId="1FC69DB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4"/>
                <w:szCs w:val="24"/>
              </w:rPr>
            </w:pPr>
          </w:p>
        </w:tc>
      </w:tr>
      <w:tr w:rsidR="0051077C" w:rsidRPr="008210EF" w14:paraId="1B52850F" w14:textId="77777777" w:rsidTr="001173CA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8911" w:type="dxa"/>
            <w:gridSpan w:val="45"/>
            <w:tcBorders>
              <w:top w:val="double" w:sz="4" w:space="0" w:color="auto"/>
            </w:tcBorders>
            <w:shd w:val="clear" w:color="auto" w:fill="F3F3F3"/>
          </w:tcPr>
          <w:p w14:paraId="18D0BF95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Igazgatási szolgáltatási díj befizetésére vonatkozó feljegyzés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</w:tr>
      <w:tr w:rsidR="0051077C" w:rsidRPr="008210EF" w14:paraId="515F1AB0" w14:textId="77777777" w:rsidTr="005A3A60">
        <w:tblPrEx>
          <w:shd w:val="clear" w:color="auto" w:fill="F3F3F3"/>
        </w:tblPrEx>
        <w:trPr>
          <w:gridAfter w:val="1"/>
          <w:wAfter w:w="21" w:type="dxa"/>
        </w:trPr>
        <w:tc>
          <w:tcPr>
            <w:tcW w:w="2027" w:type="dxa"/>
            <w:gridSpan w:val="5"/>
            <w:shd w:val="clear" w:color="auto" w:fill="F3F3F3"/>
          </w:tcPr>
          <w:p w14:paraId="47C7405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Iktatószám, dátum:</w:t>
            </w:r>
          </w:p>
        </w:tc>
        <w:tc>
          <w:tcPr>
            <w:tcW w:w="1611" w:type="dxa"/>
            <w:gridSpan w:val="6"/>
            <w:shd w:val="clear" w:color="auto" w:fill="F3F3F3"/>
          </w:tcPr>
          <w:p w14:paraId="41FBB2F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  <w:gridSpan w:val="3"/>
            <w:shd w:val="clear" w:color="auto" w:fill="F3F3F3"/>
          </w:tcPr>
          <w:p w14:paraId="700E0034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7" w:type="dxa"/>
            <w:gridSpan w:val="2"/>
            <w:shd w:val="clear" w:color="auto" w:fill="F3F3F3"/>
          </w:tcPr>
          <w:p w14:paraId="642AAD7F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71" w:type="dxa"/>
            <w:gridSpan w:val="3"/>
            <w:shd w:val="clear" w:color="auto" w:fill="F3F3F3"/>
          </w:tcPr>
          <w:p w14:paraId="544EBC79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  <w:shd w:val="clear" w:color="auto" w:fill="F3F3F3"/>
          </w:tcPr>
          <w:p w14:paraId="6BA157E7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968" w:type="dxa"/>
            <w:gridSpan w:val="5"/>
            <w:shd w:val="clear" w:color="auto" w:fill="F3F3F3"/>
          </w:tcPr>
          <w:p w14:paraId="27B632FA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364" w:type="dxa"/>
            <w:gridSpan w:val="4"/>
            <w:shd w:val="clear" w:color="auto" w:fill="F3F3F3"/>
          </w:tcPr>
          <w:p w14:paraId="13CE769E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2" w:type="dxa"/>
            <w:gridSpan w:val="3"/>
            <w:shd w:val="clear" w:color="auto" w:fill="F3F3F3"/>
          </w:tcPr>
          <w:p w14:paraId="72A93E0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97" w:type="dxa"/>
            <w:gridSpan w:val="3"/>
            <w:shd w:val="clear" w:color="auto" w:fill="F3F3F3"/>
          </w:tcPr>
          <w:p w14:paraId="61BE4A7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410" w:type="dxa"/>
            <w:gridSpan w:val="4"/>
            <w:shd w:val="clear" w:color="auto" w:fill="F3F3F3"/>
          </w:tcPr>
          <w:p w14:paraId="5C3BBE06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410" w:type="dxa"/>
            <w:gridSpan w:val="4"/>
            <w:shd w:val="clear" w:color="auto" w:fill="F3F3F3"/>
          </w:tcPr>
          <w:p w14:paraId="7AF5E39D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04" w:type="dxa"/>
            <w:gridSpan w:val="2"/>
            <w:shd w:val="clear" w:color="auto" w:fill="F3F3F3"/>
          </w:tcPr>
          <w:p w14:paraId="4629EC68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51077C" w:rsidRPr="008210EF" w14:paraId="45CB7FE1" w14:textId="77777777" w:rsidTr="005A3A60">
        <w:tblPrEx>
          <w:shd w:val="clear" w:color="auto" w:fill="F3F3F3"/>
        </w:tblPrEx>
        <w:trPr>
          <w:gridAfter w:val="1"/>
          <w:wAfter w:w="21" w:type="dxa"/>
          <w:trHeight w:val="515"/>
        </w:trPr>
        <w:tc>
          <w:tcPr>
            <w:tcW w:w="4427" w:type="dxa"/>
            <w:gridSpan w:val="17"/>
            <w:shd w:val="clear" w:color="auto" w:fill="F3F3F3"/>
            <w:vAlign w:val="center"/>
          </w:tcPr>
          <w:p w14:paraId="488FA1A9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Ügyintéző aláírása:</w:t>
            </w:r>
          </w:p>
        </w:tc>
        <w:tc>
          <w:tcPr>
            <w:tcW w:w="4484" w:type="dxa"/>
            <w:gridSpan w:val="28"/>
            <w:shd w:val="clear" w:color="auto" w:fill="F3F3F3"/>
            <w:vAlign w:val="center"/>
          </w:tcPr>
          <w:p w14:paraId="4939B46C" w14:textId="77777777" w:rsidR="0051077C" w:rsidRPr="008210EF" w:rsidRDefault="0051077C" w:rsidP="0051077C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Revizor aláírása:</w:t>
            </w:r>
          </w:p>
        </w:tc>
      </w:tr>
    </w:tbl>
    <w:p w14:paraId="2AF5C31D" w14:textId="77777777" w:rsidR="00EC1A7F" w:rsidRPr="00DF4D17" w:rsidRDefault="00EC1A7F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314B0A59" w14:textId="77777777" w:rsidR="00EC1A7F" w:rsidRPr="00DF4D17" w:rsidRDefault="00EC1A7F" w:rsidP="00EC1A7F">
      <w:pPr>
        <w:tabs>
          <w:tab w:val="left" w:pos="2325"/>
        </w:tabs>
        <w:jc w:val="center"/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___________________________PH.</w:t>
      </w:r>
    </w:p>
    <w:p w14:paraId="26D8D7DE" w14:textId="77777777" w:rsidR="00EC1A7F" w:rsidRPr="00DF4D17" w:rsidRDefault="00EC1A7F" w:rsidP="003E7BAA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67DE29D3" w14:textId="77777777" w:rsidR="004C2FF6" w:rsidRPr="00DF4D17" w:rsidRDefault="00E47340" w:rsidP="007C6378">
      <w:pPr>
        <w:tabs>
          <w:tab w:val="left" w:pos="2325"/>
        </w:tabs>
        <w:spacing w:line="280" w:lineRule="exact"/>
        <w:rPr>
          <w:rFonts w:ascii="Calibri" w:hAnsi="Calibri"/>
          <w:b/>
          <w:bCs/>
          <w:color w:val="1F497D"/>
          <w:sz w:val="24"/>
          <w:szCs w:val="24"/>
        </w:rPr>
      </w:pPr>
      <w:r w:rsidRPr="00DF4D17">
        <w:rPr>
          <w:rFonts w:ascii="Calibri" w:hAnsi="Calibri"/>
          <w:b/>
          <w:bCs/>
          <w:color w:val="1F497D"/>
          <w:sz w:val="24"/>
          <w:szCs w:val="24"/>
        </w:rPr>
        <w:t>A TAJ-t igazol</w:t>
      </w:r>
      <w:r w:rsidR="007D2F56" w:rsidRPr="00DF4D17">
        <w:rPr>
          <w:rFonts w:ascii="Calibri" w:hAnsi="Calibri"/>
          <w:b/>
          <w:bCs/>
          <w:color w:val="1F497D"/>
          <w:sz w:val="24"/>
          <w:szCs w:val="24"/>
        </w:rPr>
        <w:t>ó hatósági Igazolványt átvettem.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8"/>
        <w:gridCol w:w="2488"/>
        <w:gridCol w:w="360"/>
        <w:gridCol w:w="360"/>
        <w:gridCol w:w="360"/>
        <w:gridCol w:w="360"/>
        <w:gridCol w:w="1079"/>
        <w:gridCol w:w="360"/>
        <w:gridCol w:w="360"/>
        <w:gridCol w:w="899"/>
        <w:gridCol w:w="405"/>
        <w:gridCol w:w="405"/>
        <w:gridCol w:w="630"/>
      </w:tblGrid>
      <w:tr w:rsidR="00740E10" w:rsidRPr="008210EF" w14:paraId="4EF48F25" w14:textId="77777777" w:rsidTr="00EC1A7F">
        <w:tc>
          <w:tcPr>
            <w:tcW w:w="898" w:type="dxa"/>
          </w:tcPr>
          <w:p w14:paraId="50F77D1C" w14:textId="77777777" w:rsidR="00740E10" w:rsidRPr="008210EF" w:rsidRDefault="007D2F56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D</w:t>
            </w:r>
            <w:r w:rsidR="00740E10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átum</w:t>
            </w:r>
            <w:r w:rsidR="00EC1A7F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:</w:t>
            </w:r>
          </w:p>
        </w:tc>
        <w:tc>
          <w:tcPr>
            <w:tcW w:w="2493" w:type="dxa"/>
          </w:tcPr>
          <w:p w14:paraId="418785DF" w14:textId="77777777" w:rsidR="00740E10" w:rsidRPr="008210EF" w:rsidRDefault="00323F7D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072788A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12B2B4A2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6CC85A47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5D3C552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</w:tcPr>
          <w:p w14:paraId="6E9C4AB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év</w:t>
            </w:r>
          </w:p>
        </w:tc>
        <w:tc>
          <w:tcPr>
            <w:tcW w:w="360" w:type="dxa"/>
          </w:tcPr>
          <w:p w14:paraId="7CEBC84A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360" w:type="dxa"/>
          </w:tcPr>
          <w:p w14:paraId="7C6FAF7F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</w:tcPr>
          <w:p w14:paraId="63AC9BA3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hó</w:t>
            </w:r>
          </w:p>
        </w:tc>
        <w:tc>
          <w:tcPr>
            <w:tcW w:w="405" w:type="dxa"/>
          </w:tcPr>
          <w:p w14:paraId="6FDBA9D5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405" w:type="dxa"/>
          </w:tcPr>
          <w:p w14:paraId="590F469D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instrText xml:space="preserve"> FORMTEXT </w:instrTex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separate"/>
            </w:r>
            <w:r w:rsidRPr="008210EF">
              <w:rPr>
                <w:rFonts w:ascii="Calibri" w:hAnsi="Calibri"/>
                <w:b/>
                <w:bCs/>
                <w:noProof/>
                <w:color w:val="1F497D"/>
                <w:sz w:val="22"/>
                <w:szCs w:val="22"/>
              </w:rPr>
              <w:t> 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fldChar w:fldCharType="end"/>
            </w:r>
          </w:p>
        </w:tc>
        <w:tc>
          <w:tcPr>
            <w:tcW w:w="630" w:type="dxa"/>
          </w:tcPr>
          <w:p w14:paraId="3A14E727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nap</w:t>
            </w:r>
          </w:p>
        </w:tc>
      </w:tr>
      <w:tr w:rsidR="00740E10" w:rsidRPr="008210EF" w14:paraId="1A1DE721" w14:textId="77777777" w:rsidTr="00EC1A7F">
        <w:tc>
          <w:tcPr>
            <w:tcW w:w="8971" w:type="dxa"/>
            <w:gridSpan w:val="13"/>
          </w:tcPr>
          <w:p w14:paraId="17245F54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Igénylő</w:t>
            </w:r>
            <w:r w:rsidR="00307839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 xml:space="preserve">/Meghatalmazott </w:t>
            </w:r>
            <w:r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aláírása</w:t>
            </w:r>
            <w:r w:rsidR="00307839" w:rsidRPr="008210EF"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  <w:t>:</w:t>
            </w:r>
          </w:p>
          <w:p w14:paraId="6969C7AB" w14:textId="77777777" w:rsidR="00740E10" w:rsidRPr="008210EF" w:rsidRDefault="00740E10" w:rsidP="00223F2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b/>
                <w:bCs/>
                <w:color w:val="1F497D"/>
                <w:sz w:val="22"/>
                <w:szCs w:val="22"/>
              </w:rPr>
            </w:pPr>
          </w:p>
        </w:tc>
      </w:tr>
    </w:tbl>
    <w:p w14:paraId="0838A812" w14:textId="77777777" w:rsidR="001D3B18" w:rsidRPr="00DF4D17" w:rsidRDefault="001D3B18" w:rsidP="003841E8">
      <w:pPr>
        <w:tabs>
          <w:tab w:val="left" w:pos="2325"/>
        </w:tabs>
        <w:rPr>
          <w:rFonts w:ascii="Calibri" w:hAnsi="Calibri"/>
          <w:b/>
          <w:bCs/>
          <w:color w:val="1F497D"/>
          <w:sz w:val="20"/>
        </w:rPr>
      </w:pPr>
    </w:p>
    <w:p w14:paraId="00946E2B" w14:textId="77777777" w:rsidR="00307839" w:rsidRPr="00DF4D17" w:rsidRDefault="00307839" w:rsidP="00307839">
      <w:pPr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* A megfelelő rovat elé tegyen X-t!</w:t>
      </w:r>
    </w:p>
    <w:p w14:paraId="595320DD" w14:textId="77777777" w:rsidR="00307839" w:rsidRPr="00DF4D17" w:rsidRDefault="00307839" w:rsidP="00307839">
      <w:pPr>
        <w:rPr>
          <w:rFonts w:ascii="Calibri" w:hAnsi="Calibri"/>
          <w:b/>
          <w:bCs/>
          <w:color w:val="1F497D"/>
          <w:sz w:val="20"/>
        </w:rPr>
      </w:pPr>
      <w:r w:rsidRPr="00DF4D17">
        <w:rPr>
          <w:rFonts w:ascii="Calibri" w:hAnsi="Calibri"/>
          <w:b/>
          <w:bCs/>
          <w:color w:val="1F497D"/>
          <w:sz w:val="20"/>
        </w:rPr>
        <w:t>** A megfelelő aláhúzandó!</w:t>
      </w:r>
    </w:p>
    <w:p w14:paraId="6520B5CC" w14:textId="77777777" w:rsidR="00E436C0" w:rsidRPr="00DF4D17" w:rsidRDefault="00307839" w:rsidP="00DF7E74">
      <w:pPr>
        <w:rPr>
          <w:color w:val="1F497D"/>
          <w:sz w:val="22"/>
          <w:szCs w:val="22"/>
        </w:rPr>
      </w:pPr>
      <w:r w:rsidRPr="00DF4D17">
        <w:rPr>
          <w:rFonts w:ascii="Calibri" w:hAnsi="Calibri"/>
          <w:b/>
          <w:bCs/>
          <w:color w:val="1F497D"/>
          <w:sz w:val="20"/>
        </w:rPr>
        <w:t>*** Első TAJ kiadásához a Tbj. 16.§ alá tartozó jogviszony esetében, a TAJ igénylést közvetlenül megelőző biztosítási időszakról a külföldi biztosítási szerv igazolása/formanyomtatványa csatolandó!</w:t>
      </w:r>
      <w:r w:rsidR="00D9356F" w:rsidRPr="00DF4D17">
        <w:rPr>
          <w:rFonts w:ascii="Calibri" w:hAnsi="Calibri"/>
          <w:b/>
          <w:bCs/>
          <w:color w:val="1F497D"/>
          <w:sz w:val="20"/>
        </w:rPr>
        <w:tab/>
      </w:r>
    </w:p>
    <w:sectPr w:rsidR="00E436C0" w:rsidRPr="00DF4D17" w:rsidSect="00DF7E74">
      <w:headerReference w:type="default" r:id="rId8"/>
      <w:headerReference w:type="first" r:id="rId9"/>
      <w:footerReference w:type="first" r:id="rId10"/>
      <w:pgSz w:w="11906" w:h="16838" w:code="9"/>
      <w:pgMar w:top="851" w:right="1412" w:bottom="709" w:left="1412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0C898" w14:textId="77777777" w:rsidR="00C575B6" w:rsidRDefault="00C575B6">
      <w:r>
        <w:separator/>
      </w:r>
    </w:p>
  </w:endnote>
  <w:endnote w:type="continuationSeparator" w:id="0">
    <w:p w14:paraId="4D41DCA5" w14:textId="77777777" w:rsidR="00C575B6" w:rsidRDefault="00C5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2D29B" w14:textId="77777777" w:rsidR="000B77C9" w:rsidRPr="00DF4D17" w:rsidRDefault="00DF4D17" w:rsidP="00740E10">
    <w:pPr>
      <w:pStyle w:val="Default"/>
      <w:tabs>
        <w:tab w:val="right" w:pos="8820"/>
      </w:tabs>
      <w:rPr>
        <w:rFonts w:ascii="Calibri" w:hAnsi="Calibri"/>
        <w:b/>
        <w:color w:val="1F497D"/>
        <w:sz w:val="20"/>
        <w:szCs w:val="20"/>
      </w:rPr>
    </w:pPr>
    <w:r w:rsidRPr="00DF4D17">
      <w:rPr>
        <w:rFonts w:ascii="Calibri" w:hAnsi="Calibri"/>
        <w:b/>
        <w:color w:val="1F497D"/>
        <w:sz w:val="20"/>
        <w:szCs w:val="20"/>
      </w:rPr>
      <w:t xml:space="preserve">NEAK nyomtatvány - </w:t>
    </w:r>
    <w:r w:rsidR="000B77C9" w:rsidRPr="00DF4D17">
      <w:rPr>
        <w:rFonts w:ascii="Calibri" w:hAnsi="Calibri"/>
        <w:b/>
        <w:color w:val="1F497D"/>
        <w:sz w:val="20"/>
        <w:szCs w:val="20"/>
      </w:rPr>
      <w:t>NYT.53</w:t>
    </w:r>
    <w:r w:rsidR="00DF7E74" w:rsidRPr="00DF4D17">
      <w:rPr>
        <w:rFonts w:ascii="Calibri" w:hAnsi="Calibri"/>
        <w:b/>
        <w:color w:val="1F497D"/>
        <w:sz w:val="20"/>
        <w:szCs w:val="20"/>
      </w:rPr>
      <w:t xml:space="preserve">  </w:t>
    </w:r>
    <w:r w:rsidR="00DF7E74" w:rsidRPr="00DF4D17">
      <w:rPr>
        <w:rFonts w:ascii="Calibri" w:hAnsi="Calibri"/>
        <w:b/>
        <w:color w:val="1F497D"/>
        <w:sz w:val="20"/>
        <w:szCs w:val="20"/>
      </w:rPr>
      <w:tab/>
    </w:r>
    <w:r w:rsidR="00DF7E74" w:rsidRPr="00DF4D17">
      <w:rPr>
        <w:rFonts w:ascii="Calibri" w:hAnsi="Calibri"/>
        <w:b/>
        <w:bCs/>
        <w:color w:val="1F497D"/>
        <w:sz w:val="20"/>
      </w:rPr>
      <w:t>A.3517-I. r. sz.</w:t>
    </w:r>
  </w:p>
  <w:p w14:paraId="14E6566F" w14:textId="77777777" w:rsidR="000B77C9" w:rsidRPr="008D40B4" w:rsidRDefault="000B77C9">
    <w:pPr>
      <w:pStyle w:val="a4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72287" w14:textId="77777777" w:rsidR="00C575B6" w:rsidRDefault="00C575B6">
      <w:r>
        <w:separator/>
      </w:r>
    </w:p>
  </w:footnote>
  <w:footnote w:type="continuationSeparator" w:id="0">
    <w:p w14:paraId="6C3E6B9B" w14:textId="77777777" w:rsidR="00C575B6" w:rsidRDefault="00C57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52F68" w14:textId="7A37BAF7" w:rsidR="000B77C9" w:rsidRPr="00C84F89" w:rsidRDefault="000B77C9" w:rsidP="00492932">
    <w:pPr>
      <w:pStyle w:val="a3"/>
      <w:jc w:val="center"/>
      <w:rPr>
        <w:rFonts w:ascii="Calibri" w:hAnsi="Calibri"/>
        <w:color w:val="333399"/>
        <w:sz w:val="20"/>
      </w:rPr>
    </w:pPr>
    <w:r w:rsidRPr="00C84F89">
      <w:rPr>
        <w:rStyle w:val="a6"/>
        <w:rFonts w:ascii="Calibri" w:hAnsi="Calibri"/>
        <w:color w:val="333399"/>
        <w:sz w:val="20"/>
      </w:rPr>
      <w:t xml:space="preserve">- </w:t>
    </w:r>
    <w:r w:rsidRPr="00C84F89">
      <w:rPr>
        <w:rStyle w:val="a6"/>
        <w:rFonts w:ascii="Calibri" w:hAnsi="Calibri"/>
        <w:color w:val="333399"/>
        <w:sz w:val="20"/>
      </w:rPr>
      <w:fldChar w:fldCharType="begin"/>
    </w:r>
    <w:r w:rsidRPr="00C84F89">
      <w:rPr>
        <w:rStyle w:val="a6"/>
        <w:rFonts w:ascii="Calibri" w:hAnsi="Calibri"/>
        <w:color w:val="333399"/>
        <w:sz w:val="20"/>
      </w:rPr>
      <w:instrText xml:space="preserve"> PAGE </w:instrText>
    </w:r>
    <w:r w:rsidRPr="00C84F89">
      <w:rPr>
        <w:rStyle w:val="a6"/>
        <w:rFonts w:ascii="Calibri" w:hAnsi="Calibri"/>
        <w:color w:val="333399"/>
        <w:sz w:val="20"/>
      </w:rPr>
      <w:fldChar w:fldCharType="separate"/>
    </w:r>
    <w:r w:rsidR="007F625E">
      <w:rPr>
        <w:rStyle w:val="a6"/>
        <w:rFonts w:ascii="Calibri" w:hAnsi="Calibri"/>
        <w:noProof/>
        <w:color w:val="333399"/>
        <w:sz w:val="20"/>
      </w:rPr>
      <w:t>2</w:t>
    </w:r>
    <w:r w:rsidRPr="00C84F89">
      <w:rPr>
        <w:rStyle w:val="a6"/>
        <w:rFonts w:ascii="Calibri" w:hAnsi="Calibri"/>
        <w:color w:val="333399"/>
        <w:sz w:val="20"/>
      </w:rPr>
      <w:fldChar w:fldCharType="end"/>
    </w:r>
    <w:r w:rsidRPr="00C84F89">
      <w:rPr>
        <w:rStyle w:val="a6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E1568" w14:textId="77777777" w:rsidR="000B77C9" w:rsidRDefault="001617A7" w:rsidP="007340E9">
    <w:pPr>
      <w:pStyle w:val="a3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val="en-US"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 wp14:anchorId="45D87D75" wp14:editId="1D51CECB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3810" r="3810" b="0"/>
              <wp:wrapNone/>
              <wp:docPr id="1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328171A5" id="画布 1" o:spid="_x0000_s1026" editas="canvas" style="position:absolute;left:0;text-align:left;margin-left:-2.4pt;margin-top:-.4pt;width:458.75pt;height:66.75pt;z-index:-251658752" coordsize="5826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JtVGPTeAAAACAEAAA8AAABkcnMv&#10;ZG93bnJldi54bWxMj0FLw0AQhe+C/2EZwYu0m7S11phNEUEQwYOtQo+b7JiN7s6G7KaN/97xpKc3&#10;w3u8+abcTt6JIw6xC6Qgn2cgkJpgOmoVvO0fZxsQMWky2gVCBd8YYVudn5W6MOFEr3jcpVZwCcVC&#10;K7Ap9YWUsbHodZyHHom9jzB4nXgdWmkGfeJy7+Qiy9bS6474gtU9PlhsvnajV/DcrK8+83o8+M3L&#10;u11eu8NT2q+UuryY7u9AJJzSXxh+8RkdKmaqw0gmCqdgtmLyxMrC9m2+uAFRc27Jg6xK+f+B6gc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CbVRj03gAAAAg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</v:group>
          </w:pict>
        </mc:Fallback>
      </mc:AlternateContent>
    </w:r>
    <w:r w:rsidR="000B77C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1DD56B0"/>
    <w:multiLevelType w:val="hybridMultilevel"/>
    <w:tmpl w:val="B560FF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9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34"/>
    <w:rsid w:val="0000366A"/>
    <w:rsid w:val="0001245D"/>
    <w:rsid w:val="00013794"/>
    <w:rsid w:val="00026191"/>
    <w:rsid w:val="00026A1D"/>
    <w:rsid w:val="00030438"/>
    <w:rsid w:val="0003113F"/>
    <w:rsid w:val="00031539"/>
    <w:rsid w:val="000340E0"/>
    <w:rsid w:val="00034B70"/>
    <w:rsid w:val="000350FF"/>
    <w:rsid w:val="000371D8"/>
    <w:rsid w:val="00037435"/>
    <w:rsid w:val="00043889"/>
    <w:rsid w:val="000438E6"/>
    <w:rsid w:val="00056394"/>
    <w:rsid w:val="00080B81"/>
    <w:rsid w:val="000846FF"/>
    <w:rsid w:val="00084B38"/>
    <w:rsid w:val="000919C0"/>
    <w:rsid w:val="000A48DF"/>
    <w:rsid w:val="000B2C69"/>
    <w:rsid w:val="000B686C"/>
    <w:rsid w:val="000B77C9"/>
    <w:rsid w:val="000C11CD"/>
    <w:rsid w:val="000C72A1"/>
    <w:rsid w:val="000E6BCA"/>
    <w:rsid w:val="000F0F5D"/>
    <w:rsid w:val="00101568"/>
    <w:rsid w:val="001026F8"/>
    <w:rsid w:val="001031D5"/>
    <w:rsid w:val="001060E9"/>
    <w:rsid w:val="00113274"/>
    <w:rsid w:val="00116903"/>
    <w:rsid w:val="001173CA"/>
    <w:rsid w:val="00131C27"/>
    <w:rsid w:val="00141346"/>
    <w:rsid w:val="00143AC7"/>
    <w:rsid w:val="00143BBA"/>
    <w:rsid w:val="001617A7"/>
    <w:rsid w:val="001637FB"/>
    <w:rsid w:val="00164DA7"/>
    <w:rsid w:val="00166465"/>
    <w:rsid w:val="00167A7F"/>
    <w:rsid w:val="001706CC"/>
    <w:rsid w:val="00176ED8"/>
    <w:rsid w:val="001945E6"/>
    <w:rsid w:val="00194A67"/>
    <w:rsid w:val="001959FE"/>
    <w:rsid w:val="001A51A1"/>
    <w:rsid w:val="001C0521"/>
    <w:rsid w:val="001C3859"/>
    <w:rsid w:val="001C4C52"/>
    <w:rsid w:val="001C6979"/>
    <w:rsid w:val="001C78F0"/>
    <w:rsid w:val="001D3B18"/>
    <w:rsid w:val="001E6DA1"/>
    <w:rsid w:val="001E7DE4"/>
    <w:rsid w:val="001F1A49"/>
    <w:rsid w:val="001F236C"/>
    <w:rsid w:val="0020369B"/>
    <w:rsid w:val="00205B39"/>
    <w:rsid w:val="00206AE0"/>
    <w:rsid w:val="00206CC8"/>
    <w:rsid w:val="00215A89"/>
    <w:rsid w:val="0022285E"/>
    <w:rsid w:val="00222E5E"/>
    <w:rsid w:val="0022306A"/>
    <w:rsid w:val="0022343E"/>
    <w:rsid w:val="00223F20"/>
    <w:rsid w:val="00242AE3"/>
    <w:rsid w:val="00242E84"/>
    <w:rsid w:val="0025151A"/>
    <w:rsid w:val="00254069"/>
    <w:rsid w:val="00280430"/>
    <w:rsid w:val="00283037"/>
    <w:rsid w:val="00294D79"/>
    <w:rsid w:val="002A0168"/>
    <w:rsid w:val="002B3080"/>
    <w:rsid w:val="002B5D05"/>
    <w:rsid w:val="002C4545"/>
    <w:rsid w:val="002D0823"/>
    <w:rsid w:val="002D1F48"/>
    <w:rsid w:val="002F6EA2"/>
    <w:rsid w:val="00307839"/>
    <w:rsid w:val="00310E58"/>
    <w:rsid w:val="0031304E"/>
    <w:rsid w:val="00313DA1"/>
    <w:rsid w:val="00315496"/>
    <w:rsid w:val="00323F7D"/>
    <w:rsid w:val="003254BC"/>
    <w:rsid w:val="00340E34"/>
    <w:rsid w:val="00341E8C"/>
    <w:rsid w:val="00342AA2"/>
    <w:rsid w:val="00350802"/>
    <w:rsid w:val="00350A7D"/>
    <w:rsid w:val="003546A6"/>
    <w:rsid w:val="00363857"/>
    <w:rsid w:val="003656A7"/>
    <w:rsid w:val="003668F9"/>
    <w:rsid w:val="0037633C"/>
    <w:rsid w:val="00376D97"/>
    <w:rsid w:val="00377A21"/>
    <w:rsid w:val="003841E8"/>
    <w:rsid w:val="00386A05"/>
    <w:rsid w:val="00393E60"/>
    <w:rsid w:val="00396E30"/>
    <w:rsid w:val="003A0B20"/>
    <w:rsid w:val="003A23B2"/>
    <w:rsid w:val="003A292C"/>
    <w:rsid w:val="003C3340"/>
    <w:rsid w:val="003D060D"/>
    <w:rsid w:val="003D598D"/>
    <w:rsid w:val="003E05DF"/>
    <w:rsid w:val="003E0C06"/>
    <w:rsid w:val="003E5FE0"/>
    <w:rsid w:val="003E7BAA"/>
    <w:rsid w:val="003F1F1D"/>
    <w:rsid w:val="0040139C"/>
    <w:rsid w:val="00401694"/>
    <w:rsid w:val="0041550F"/>
    <w:rsid w:val="004206D6"/>
    <w:rsid w:val="00424EC9"/>
    <w:rsid w:val="00425B5C"/>
    <w:rsid w:val="00440511"/>
    <w:rsid w:val="004405B0"/>
    <w:rsid w:val="004418A7"/>
    <w:rsid w:val="00456B65"/>
    <w:rsid w:val="00465B36"/>
    <w:rsid w:val="00474D11"/>
    <w:rsid w:val="00481C81"/>
    <w:rsid w:val="004825D0"/>
    <w:rsid w:val="004826B1"/>
    <w:rsid w:val="00491218"/>
    <w:rsid w:val="00492932"/>
    <w:rsid w:val="004A1359"/>
    <w:rsid w:val="004C2C59"/>
    <w:rsid w:val="004C2FF6"/>
    <w:rsid w:val="004C791D"/>
    <w:rsid w:val="004C79FD"/>
    <w:rsid w:val="004D5C65"/>
    <w:rsid w:val="004E64E3"/>
    <w:rsid w:val="004F15AF"/>
    <w:rsid w:val="0050468B"/>
    <w:rsid w:val="0051077C"/>
    <w:rsid w:val="0051660F"/>
    <w:rsid w:val="00521C16"/>
    <w:rsid w:val="00522564"/>
    <w:rsid w:val="00522B48"/>
    <w:rsid w:val="0054286A"/>
    <w:rsid w:val="00543E6E"/>
    <w:rsid w:val="0055193B"/>
    <w:rsid w:val="00554686"/>
    <w:rsid w:val="005574A0"/>
    <w:rsid w:val="005576D0"/>
    <w:rsid w:val="005604C8"/>
    <w:rsid w:val="00561422"/>
    <w:rsid w:val="005714E0"/>
    <w:rsid w:val="005808AC"/>
    <w:rsid w:val="00581A51"/>
    <w:rsid w:val="0059680C"/>
    <w:rsid w:val="005A0060"/>
    <w:rsid w:val="005A0C2B"/>
    <w:rsid w:val="005A3A60"/>
    <w:rsid w:val="005B0AC2"/>
    <w:rsid w:val="005B7E27"/>
    <w:rsid w:val="005C3FC2"/>
    <w:rsid w:val="005C5DAA"/>
    <w:rsid w:val="005D0000"/>
    <w:rsid w:val="005D0176"/>
    <w:rsid w:val="005D33DC"/>
    <w:rsid w:val="005E3276"/>
    <w:rsid w:val="005F4DBB"/>
    <w:rsid w:val="0061018E"/>
    <w:rsid w:val="0061649F"/>
    <w:rsid w:val="00616FF1"/>
    <w:rsid w:val="00617D61"/>
    <w:rsid w:val="0062798A"/>
    <w:rsid w:val="006332C3"/>
    <w:rsid w:val="006402E6"/>
    <w:rsid w:val="006460F0"/>
    <w:rsid w:val="00654ADF"/>
    <w:rsid w:val="00654DD4"/>
    <w:rsid w:val="00660AE8"/>
    <w:rsid w:val="00662F19"/>
    <w:rsid w:val="00677772"/>
    <w:rsid w:val="006806D1"/>
    <w:rsid w:val="00685BB3"/>
    <w:rsid w:val="00690914"/>
    <w:rsid w:val="00691EA3"/>
    <w:rsid w:val="006947F9"/>
    <w:rsid w:val="00697102"/>
    <w:rsid w:val="006A1EFB"/>
    <w:rsid w:val="006A3115"/>
    <w:rsid w:val="006B2489"/>
    <w:rsid w:val="006B35E7"/>
    <w:rsid w:val="006B36DF"/>
    <w:rsid w:val="006B5B3A"/>
    <w:rsid w:val="006C1E18"/>
    <w:rsid w:val="006C24D5"/>
    <w:rsid w:val="006C4636"/>
    <w:rsid w:val="006D0082"/>
    <w:rsid w:val="006D1518"/>
    <w:rsid w:val="006D2E65"/>
    <w:rsid w:val="006D4A76"/>
    <w:rsid w:val="006D4B16"/>
    <w:rsid w:val="006D5705"/>
    <w:rsid w:val="006E3536"/>
    <w:rsid w:val="006F36CC"/>
    <w:rsid w:val="006F5C8A"/>
    <w:rsid w:val="00700E17"/>
    <w:rsid w:val="00702F76"/>
    <w:rsid w:val="00704D82"/>
    <w:rsid w:val="00715593"/>
    <w:rsid w:val="00722C5E"/>
    <w:rsid w:val="007340E9"/>
    <w:rsid w:val="0073467C"/>
    <w:rsid w:val="007367A3"/>
    <w:rsid w:val="00740E10"/>
    <w:rsid w:val="00744474"/>
    <w:rsid w:val="007600F9"/>
    <w:rsid w:val="00770E35"/>
    <w:rsid w:val="00772170"/>
    <w:rsid w:val="00772CE1"/>
    <w:rsid w:val="00784EF3"/>
    <w:rsid w:val="0079412B"/>
    <w:rsid w:val="007A13B3"/>
    <w:rsid w:val="007A5329"/>
    <w:rsid w:val="007B1052"/>
    <w:rsid w:val="007B2083"/>
    <w:rsid w:val="007B5FE0"/>
    <w:rsid w:val="007B7ADE"/>
    <w:rsid w:val="007C5FCE"/>
    <w:rsid w:val="007C6378"/>
    <w:rsid w:val="007D2F56"/>
    <w:rsid w:val="007D3375"/>
    <w:rsid w:val="007D4382"/>
    <w:rsid w:val="007D4C0E"/>
    <w:rsid w:val="007E05F4"/>
    <w:rsid w:val="007E5626"/>
    <w:rsid w:val="007F29C9"/>
    <w:rsid w:val="007F625E"/>
    <w:rsid w:val="00803AB1"/>
    <w:rsid w:val="00807046"/>
    <w:rsid w:val="008071C0"/>
    <w:rsid w:val="008111C8"/>
    <w:rsid w:val="00811DAA"/>
    <w:rsid w:val="008174CA"/>
    <w:rsid w:val="008210EF"/>
    <w:rsid w:val="00833634"/>
    <w:rsid w:val="00843F9A"/>
    <w:rsid w:val="00877139"/>
    <w:rsid w:val="008807A1"/>
    <w:rsid w:val="00880E9C"/>
    <w:rsid w:val="008925A1"/>
    <w:rsid w:val="008948B9"/>
    <w:rsid w:val="008A1777"/>
    <w:rsid w:val="008A4ECE"/>
    <w:rsid w:val="008A5C3B"/>
    <w:rsid w:val="008A6CD5"/>
    <w:rsid w:val="008A7026"/>
    <w:rsid w:val="008B1D9D"/>
    <w:rsid w:val="008B400F"/>
    <w:rsid w:val="008D40B4"/>
    <w:rsid w:val="008D68D4"/>
    <w:rsid w:val="008D7E51"/>
    <w:rsid w:val="008E3106"/>
    <w:rsid w:val="008E6EAC"/>
    <w:rsid w:val="008F0BD0"/>
    <w:rsid w:val="008F3B39"/>
    <w:rsid w:val="00910FC9"/>
    <w:rsid w:val="00912212"/>
    <w:rsid w:val="00912433"/>
    <w:rsid w:val="009148D7"/>
    <w:rsid w:val="009153BF"/>
    <w:rsid w:val="00921784"/>
    <w:rsid w:val="00930DFC"/>
    <w:rsid w:val="00934D22"/>
    <w:rsid w:val="00942E27"/>
    <w:rsid w:val="00944810"/>
    <w:rsid w:val="009526BD"/>
    <w:rsid w:val="00961E9A"/>
    <w:rsid w:val="00964147"/>
    <w:rsid w:val="00982009"/>
    <w:rsid w:val="0099619B"/>
    <w:rsid w:val="009A0361"/>
    <w:rsid w:val="009A3407"/>
    <w:rsid w:val="009A7FF2"/>
    <w:rsid w:val="009B027C"/>
    <w:rsid w:val="009B1034"/>
    <w:rsid w:val="009C5074"/>
    <w:rsid w:val="009C6745"/>
    <w:rsid w:val="009C7330"/>
    <w:rsid w:val="009E02DF"/>
    <w:rsid w:val="009F65FA"/>
    <w:rsid w:val="009F6AA5"/>
    <w:rsid w:val="009F798C"/>
    <w:rsid w:val="00A005AB"/>
    <w:rsid w:val="00A02CD2"/>
    <w:rsid w:val="00A02CD9"/>
    <w:rsid w:val="00A058AF"/>
    <w:rsid w:val="00A1096A"/>
    <w:rsid w:val="00A13C88"/>
    <w:rsid w:val="00A24981"/>
    <w:rsid w:val="00A30DF4"/>
    <w:rsid w:val="00A32B92"/>
    <w:rsid w:val="00A35699"/>
    <w:rsid w:val="00A662B7"/>
    <w:rsid w:val="00A8197E"/>
    <w:rsid w:val="00A87B26"/>
    <w:rsid w:val="00AA31D9"/>
    <w:rsid w:val="00AB29E4"/>
    <w:rsid w:val="00AD70D5"/>
    <w:rsid w:val="00AE2E5E"/>
    <w:rsid w:val="00AE40EB"/>
    <w:rsid w:val="00AF0106"/>
    <w:rsid w:val="00B00BB3"/>
    <w:rsid w:val="00B03638"/>
    <w:rsid w:val="00B0428B"/>
    <w:rsid w:val="00B22372"/>
    <w:rsid w:val="00B22402"/>
    <w:rsid w:val="00B23C2D"/>
    <w:rsid w:val="00B27409"/>
    <w:rsid w:val="00B317B1"/>
    <w:rsid w:val="00B32074"/>
    <w:rsid w:val="00B32C67"/>
    <w:rsid w:val="00B461EE"/>
    <w:rsid w:val="00B527E7"/>
    <w:rsid w:val="00B56F8F"/>
    <w:rsid w:val="00B62EB8"/>
    <w:rsid w:val="00B72D88"/>
    <w:rsid w:val="00B84FFB"/>
    <w:rsid w:val="00B86C8D"/>
    <w:rsid w:val="00B8714A"/>
    <w:rsid w:val="00B87ABB"/>
    <w:rsid w:val="00B90228"/>
    <w:rsid w:val="00BB0407"/>
    <w:rsid w:val="00BC03CC"/>
    <w:rsid w:val="00BC3355"/>
    <w:rsid w:val="00BD03BD"/>
    <w:rsid w:val="00BD3AFC"/>
    <w:rsid w:val="00BE60ED"/>
    <w:rsid w:val="00BF2615"/>
    <w:rsid w:val="00BF3445"/>
    <w:rsid w:val="00BF7407"/>
    <w:rsid w:val="00C02CDB"/>
    <w:rsid w:val="00C0789A"/>
    <w:rsid w:val="00C13A9C"/>
    <w:rsid w:val="00C13BEE"/>
    <w:rsid w:val="00C175D0"/>
    <w:rsid w:val="00C2669E"/>
    <w:rsid w:val="00C307F9"/>
    <w:rsid w:val="00C45757"/>
    <w:rsid w:val="00C4738A"/>
    <w:rsid w:val="00C51594"/>
    <w:rsid w:val="00C5543B"/>
    <w:rsid w:val="00C575B6"/>
    <w:rsid w:val="00C62878"/>
    <w:rsid w:val="00C815B4"/>
    <w:rsid w:val="00C84F89"/>
    <w:rsid w:val="00C8664F"/>
    <w:rsid w:val="00C87434"/>
    <w:rsid w:val="00C93112"/>
    <w:rsid w:val="00C946DC"/>
    <w:rsid w:val="00C9547E"/>
    <w:rsid w:val="00CB0FED"/>
    <w:rsid w:val="00CB400B"/>
    <w:rsid w:val="00CB77A1"/>
    <w:rsid w:val="00CC132A"/>
    <w:rsid w:val="00CD0377"/>
    <w:rsid w:val="00CD4791"/>
    <w:rsid w:val="00CD4F5E"/>
    <w:rsid w:val="00CE02AF"/>
    <w:rsid w:val="00CE29ED"/>
    <w:rsid w:val="00CF28E0"/>
    <w:rsid w:val="00D00194"/>
    <w:rsid w:val="00D02D19"/>
    <w:rsid w:val="00D05C22"/>
    <w:rsid w:val="00D138B3"/>
    <w:rsid w:val="00D2608C"/>
    <w:rsid w:val="00D34B58"/>
    <w:rsid w:val="00D362E6"/>
    <w:rsid w:val="00D36FD4"/>
    <w:rsid w:val="00D454B9"/>
    <w:rsid w:val="00D45E1C"/>
    <w:rsid w:val="00D47637"/>
    <w:rsid w:val="00D52A6A"/>
    <w:rsid w:val="00D52CD1"/>
    <w:rsid w:val="00D60E7F"/>
    <w:rsid w:val="00D77B31"/>
    <w:rsid w:val="00D87B7D"/>
    <w:rsid w:val="00D902E5"/>
    <w:rsid w:val="00D92B7C"/>
    <w:rsid w:val="00D9356F"/>
    <w:rsid w:val="00D96033"/>
    <w:rsid w:val="00DA1C54"/>
    <w:rsid w:val="00DA2926"/>
    <w:rsid w:val="00DA5C74"/>
    <w:rsid w:val="00DA69E2"/>
    <w:rsid w:val="00DB1790"/>
    <w:rsid w:val="00DB2D05"/>
    <w:rsid w:val="00DB4331"/>
    <w:rsid w:val="00DB6197"/>
    <w:rsid w:val="00DC02A8"/>
    <w:rsid w:val="00DC2946"/>
    <w:rsid w:val="00DC4FAE"/>
    <w:rsid w:val="00DC6E7C"/>
    <w:rsid w:val="00DD083B"/>
    <w:rsid w:val="00DD2FF1"/>
    <w:rsid w:val="00DD7311"/>
    <w:rsid w:val="00DD7B07"/>
    <w:rsid w:val="00DE0DFC"/>
    <w:rsid w:val="00DE7931"/>
    <w:rsid w:val="00DF468A"/>
    <w:rsid w:val="00DF4D17"/>
    <w:rsid w:val="00DF5AD8"/>
    <w:rsid w:val="00DF7E74"/>
    <w:rsid w:val="00DF7EBD"/>
    <w:rsid w:val="00E022CD"/>
    <w:rsid w:val="00E022E5"/>
    <w:rsid w:val="00E0242A"/>
    <w:rsid w:val="00E12419"/>
    <w:rsid w:val="00E12D7F"/>
    <w:rsid w:val="00E20C66"/>
    <w:rsid w:val="00E33BFB"/>
    <w:rsid w:val="00E35DF7"/>
    <w:rsid w:val="00E436C0"/>
    <w:rsid w:val="00E45018"/>
    <w:rsid w:val="00E47340"/>
    <w:rsid w:val="00E5003E"/>
    <w:rsid w:val="00E622A8"/>
    <w:rsid w:val="00E7676B"/>
    <w:rsid w:val="00E91CDC"/>
    <w:rsid w:val="00E958FE"/>
    <w:rsid w:val="00EA013B"/>
    <w:rsid w:val="00EA2E7E"/>
    <w:rsid w:val="00EA3669"/>
    <w:rsid w:val="00EA36C6"/>
    <w:rsid w:val="00EA696F"/>
    <w:rsid w:val="00EB06B4"/>
    <w:rsid w:val="00EB6F1A"/>
    <w:rsid w:val="00EC09A7"/>
    <w:rsid w:val="00EC1A7F"/>
    <w:rsid w:val="00ED4258"/>
    <w:rsid w:val="00ED6A04"/>
    <w:rsid w:val="00EE3914"/>
    <w:rsid w:val="00EF282E"/>
    <w:rsid w:val="00EF3906"/>
    <w:rsid w:val="00F00FD3"/>
    <w:rsid w:val="00F102C5"/>
    <w:rsid w:val="00F110D6"/>
    <w:rsid w:val="00F128A6"/>
    <w:rsid w:val="00F46CF4"/>
    <w:rsid w:val="00F507B6"/>
    <w:rsid w:val="00F5365E"/>
    <w:rsid w:val="00F57B27"/>
    <w:rsid w:val="00F61D6E"/>
    <w:rsid w:val="00F71B46"/>
    <w:rsid w:val="00F739D0"/>
    <w:rsid w:val="00F74B66"/>
    <w:rsid w:val="00F84C1B"/>
    <w:rsid w:val="00F85102"/>
    <w:rsid w:val="00F91F80"/>
    <w:rsid w:val="00FA1433"/>
    <w:rsid w:val="00FA5734"/>
    <w:rsid w:val="00FB71B9"/>
    <w:rsid w:val="00FC6D02"/>
    <w:rsid w:val="00FC73EC"/>
    <w:rsid w:val="00FD0228"/>
    <w:rsid w:val="00FD07FB"/>
    <w:rsid w:val="00FE1C68"/>
    <w:rsid w:val="00FF2A6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."/>
  <w:listSeparator w:val=","/>
  <w14:docId w14:val="7D7C33EF"/>
  <w15:chartTrackingRefBased/>
  <w15:docId w15:val="{FBE3D2B4-94C0-43F9-A4F0-B254DAC1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000"/>
    <w:rPr>
      <w:sz w:val="28"/>
      <w:lang w:val="hu-HU" w:eastAsia="hu-HU"/>
    </w:rPr>
  </w:style>
  <w:style w:type="paragraph" w:styleId="3">
    <w:name w:val="heading 3"/>
    <w:basedOn w:val="a"/>
    <w:next w:val="a"/>
    <w:qFormat/>
    <w:rsid w:val="00702F76"/>
    <w:pPr>
      <w:keepNext/>
      <w:outlineLvl w:val="2"/>
    </w:pPr>
    <w:rPr>
      <w:u w:val="single"/>
    </w:rPr>
  </w:style>
  <w:style w:type="paragraph" w:styleId="4">
    <w:name w:val="heading 4"/>
    <w:basedOn w:val="a"/>
    <w:next w:val="a"/>
    <w:qFormat/>
    <w:rsid w:val="00702F76"/>
    <w:pPr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02F76"/>
    <w:pPr>
      <w:tabs>
        <w:tab w:val="center" w:pos="4536"/>
        <w:tab w:val="right" w:pos="9072"/>
      </w:tabs>
    </w:pPr>
  </w:style>
  <w:style w:type="paragraph" w:styleId="a4">
    <w:name w:val="footer"/>
    <w:basedOn w:val="a"/>
    <w:rsid w:val="00702F76"/>
    <w:pPr>
      <w:tabs>
        <w:tab w:val="center" w:pos="4536"/>
        <w:tab w:val="right" w:pos="9072"/>
      </w:tabs>
    </w:pPr>
  </w:style>
  <w:style w:type="paragraph" w:styleId="a5">
    <w:name w:val="Balloon Text"/>
    <w:basedOn w:val="a"/>
    <w:semiHidden/>
    <w:rsid w:val="007D4C0E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492932"/>
  </w:style>
  <w:style w:type="paragraph" w:styleId="30">
    <w:name w:val="Body Text Indent 3"/>
    <w:basedOn w:val="a"/>
    <w:rsid w:val="005D0000"/>
    <w:pPr>
      <w:tabs>
        <w:tab w:val="right" w:leader="dot" w:pos="8505"/>
      </w:tabs>
      <w:ind w:left="360"/>
      <w:jc w:val="both"/>
    </w:pPr>
  </w:style>
  <w:style w:type="paragraph" w:styleId="a7">
    <w:name w:val="Body Text"/>
    <w:basedOn w:val="a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2">
    <w:name w:val="Body Text 2"/>
    <w:basedOn w:val="a"/>
    <w:rsid w:val="005D0000"/>
    <w:pPr>
      <w:tabs>
        <w:tab w:val="right" w:leader="dot" w:pos="8505"/>
      </w:tabs>
      <w:jc w:val="both"/>
    </w:pPr>
  </w:style>
  <w:style w:type="table" w:styleId="a8">
    <w:name w:val="Table Grid"/>
    <w:basedOn w:val="a1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 Indent"/>
    <w:basedOn w:val="a"/>
    <w:rsid w:val="00CC132A"/>
    <w:pPr>
      <w:spacing w:after="120"/>
      <w:ind w:left="283"/>
    </w:pPr>
  </w:style>
  <w:style w:type="paragraph" w:customStyle="1" w:styleId="Default">
    <w:name w:val="Default"/>
    <w:rsid w:val="001637FB"/>
    <w:pPr>
      <w:autoSpaceDE w:val="0"/>
      <w:autoSpaceDN w:val="0"/>
      <w:adjustRightInd w:val="0"/>
    </w:pPr>
    <w:rPr>
      <w:color w:val="000000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yilv&#225;ntart&#225;s\Ig&#233;nyl&#337;lap_T&#225;rsadalombiztos&#237;t&#225;si_Azonos&#237;t&#243;_Jelet_Igazol&#243;_Hat&#243;s&#225;gi_Igazolv&#225;ny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01317-476C-46AC-A3E5-9D9FA56DF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Igénylőlap_Társadalombiztosítási_Azonosító_Jelet_Igazoló_Hatósági_Igazolvány.dot</Template>
  <TotalTime>71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13</cp:revision>
  <cp:lastPrinted>2024-03-14T08:18:00Z</cp:lastPrinted>
  <dcterms:created xsi:type="dcterms:W3CDTF">2024-12-10T09:21:00Z</dcterms:created>
  <dcterms:modified xsi:type="dcterms:W3CDTF">2026-03-26T08:31:00Z</dcterms:modified>
</cp:coreProperties>
</file>