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E17" w:rsidRPr="00D84651" w:rsidRDefault="00700E17" w:rsidP="00DA69E2">
      <w:pPr>
        <w:jc w:val="center"/>
        <w:rPr>
          <w:rFonts w:ascii="Calibri" w:hAnsi="Calibri"/>
          <w:b/>
          <w:color w:val="000080"/>
          <w:sz w:val="24"/>
          <w:szCs w:val="24"/>
        </w:rPr>
      </w:pPr>
    </w:p>
    <w:p w:rsidR="00D430D1" w:rsidRDefault="00D430D1" w:rsidP="00DA69E2">
      <w:pPr>
        <w:jc w:val="center"/>
        <w:rPr>
          <w:rFonts w:ascii="Calibri" w:hAnsi="Calibri"/>
          <w:b/>
          <w:color w:val="000080"/>
          <w:sz w:val="24"/>
          <w:szCs w:val="24"/>
        </w:rPr>
      </w:pPr>
    </w:p>
    <w:p w:rsidR="00D430D1" w:rsidRPr="00D84651" w:rsidRDefault="00DA69E2" w:rsidP="009C4C96">
      <w:pPr>
        <w:jc w:val="center"/>
        <w:rPr>
          <w:rFonts w:ascii="Calibri" w:hAnsi="Calibri"/>
          <w:b/>
          <w:color w:val="000080"/>
          <w:sz w:val="24"/>
          <w:szCs w:val="24"/>
        </w:rPr>
      </w:pPr>
      <w:r w:rsidRPr="00D84651">
        <w:rPr>
          <w:rFonts w:ascii="Calibri" w:hAnsi="Calibri"/>
          <w:b/>
          <w:color w:val="000080"/>
          <w:sz w:val="24"/>
          <w:szCs w:val="24"/>
        </w:rPr>
        <w:t>MEGHATALMAZÁS</w:t>
      </w:r>
    </w:p>
    <w:p w:rsidR="00037435" w:rsidRPr="00D84651" w:rsidRDefault="00D430D1" w:rsidP="00DA69E2">
      <w:pPr>
        <w:jc w:val="center"/>
        <w:rPr>
          <w:rFonts w:ascii="Calibri" w:hAnsi="Calibri"/>
          <w:b/>
          <w:color w:val="000080"/>
          <w:sz w:val="24"/>
          <w:szCs w:val="24"/>
        </w:rPr>
      </w:pPr>
      <w:r>
        <w:rPr>
          <w:rFonts w:ascii="Calibri" w:hAnsi="Calibri"/>
          <w:color w:val="000080"/>
          <w:sz w:val="22"/>
          <w:szCs w:val="22"/>
        </w:rPr>
        <w:t>a Társadalombiztosítási Azonosító Jelet igazoló Hatósági Igazolvány kiadásához</w:t>
      </w:r>
      <w:r w:rsidR="00037435" w:rsidRPr="00D84651">
        <w:rPr>
          <w:rFonts w:ascii="Calibri" w:hAnsi="Calibri"/>
          <w:color w:val="000080"/>
          <w:sz w:val="22"/>
          <w:szCs w:val="22"/>
        </w:rPr>
        <w:t xml:space="preserve"> kapcsolatos ügyintézéshez</w:t>
      </w:r>
    </w:p>
    <w:p w:rsidR="00DA69E2" w:rsidRPr="00D84651" w:rsidRDefault="00DA69E2" w:rsidP="00DA69E2">
      <w:pPr>
        <w:tabs>
          <w:tab w:val="left" w:pos="2325"/>
        </w:tabs>
        <w:rPr>
          <w:rFonts w:ascii="Calibri" w:hAnsi="Calibri"/>
          <w:color w:val="000080"/>
          <w:sz w:val="20"/>
        </w:rPr>
      </w:pPr>
    </w:p>
    <w:tbl>
      <w:tblPr>
        <w:tblW w:w="882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7020"/>
      </w:tblGrid>
      <w:tr w:rsidR="00DA69E2" w:rsidRPr="00D84651" w:rsidTr="00C175D0">
        <w:tc>
          <w:tcPr>
            <w:tcW w:w="1800" w:type="dxa"/>
          </w:tcPr>
          <w:p w:rsidR="00DA69E2" w:rsidRPr="00D84651" w:rsidRDefault="00DA69E2" w:rsidP="00897F60">
            <w:pPr>
              <w:tabs>
                <w:tab w:val="left" w:pos="2325"/>
              </w:tabs>
              <w:spacing w:line="280" w:lineRule="exact"/>
              <w:jc w:val="both"/>
              <w:rPr>
                <w:rFonts w:ascii="Calibri" w:hAnsi="Calibri"/>
                <w:color w:val="000080"/>
                <w:sz w:val="22"/>
                <w:szCs w:val="22"/>
              </w:rPr>
            </w:pPr>
            <w:r w:rsidRPr="00D84651">
              <w:rPr>
                <w:rFonts w:ascii="Calibri" w:hAnsi="Calibri"/>
                <w:color w:val="000080"/>
                <w:sz w:val="22"/>
                <w:szCs w:val="22"/>
              </w:rPr>
              <w:t>Alulírott</w:t>
            </w:r>
          </w:p>
        </w:tc>
        <w:tc>
          <w:tcPr>
            <w:tcW w:w="7020" w:type="dxa"/>
          </w:tcPr>
          <w:p w:rsidR="00DA69E2" w:rsidRPr="00D84651" w:rsidRDefault="00FB6A06" w:rsidP="00FB6A06">
            <w:pPr>
              <w:tabs>
                <w:tab w:val="left" w:pos="6680"/>
              </w:tabs>
              <w:spacing w:line="280" w:lineRule="exact"/>
              <w:rPr>
                <w:rFonts w:ascii="Calibri" w:hAnsi="Calibri"/>
                <w:color w:val="000080"/>
                <w:sz w:val="24"/>
                <w:szCs w:val="24"/>
              </w:rPr>
            </w:pPr>
            <w:r w:rsidRPr="00FB6A06">
              <w:rPr>
                <w:rFonts w:hint="eastAsia"/>
                <w:sz w:val="24"/>
                <w:szCs w:val="24"/>
              </w:rPr>
              <w:t xml:space="preserve">${Full Name </w:t>
            </w:r>
            <w:r w:rsidRPr="00FB6A06">
              <w:rPr>
                <w:rFonts w:hint="eastAsia"/>
                <w:sz w:val="24"/>
                <w:szCs w:val="24"/>
              </w:rPr>
              <w:t>全名（拼音）</w:t>
            </w:r>
            <w:r w:rsidRPr="00FB6A06">
              <w:rPr>
                <w:rFonts w:hint="eastAsia"/>
                <w:sz w:val="24"/>
                <w:szCs w:val="24"/>
              </w:rPr>
              <w:t>#_widget_1728475331388}</w:t>
            </w:r>
          </w:p>
        </w:tc>
      </w:tr>
      <w:tr w:rsidR="00DA69E2" w:rsidRPr="00D84651" w:rsidTr="00C175D0">
        <w:tc>
          <w:tcPr>
            <w:tcW w:w="1800" w:type="dxa"/>
          </w:tcPr>
          <w:p w:rsidR="00DA69E2" w:rsidRPr="00D84651" w:rsidRDefault="00DA69E2" w:rsidP="00897F60">
            <w:pPr>
              <w:tabs>
                <w:tab w:val="left" w:pos="2325"/>
              </w:tabs>
              <w:spacing w:line="280" w:lineRule="exact"/>
              <w:jc w:val="both"/>
              <w:rPr>
                <w:rFonts w:ascii="Calibri" w:hAnsi="Calibri"/>
                <w:color w:val="000080"/>
                <w:sz w:val="22"/>
                <w:szCs w:val="22"/>
              </w:rPr>
            </w:pPr>
            <w:r w:rsidRPr="00D84651">
              <w:rPr>
                <w:rFonts w:ascii="Calibri" w:hAnsi="Calibri"/>
                <w:color w:val="000080"/>
                <w:sz w:val="22"/>
                <w:szCs w:val="22"/>
              </w:rPr>
              <w:t>meghatalmazom</w:t>
            </w:r>
          </w:p>
        </w:tc>
        <w:tc>
          <w:tcPr>
            <w:tcW w:w="7020" w:type="dxa"/>
          </w:tcPr>
          <w:p w:rsidR="00DA69E2" w:rsidRPr="00D84651" w:rsidRDefault="000A06CB" w:rsidP="00B75ED9">
            <w:pPr>
              <w:tabs>
                <w:tab w:val="left" w:pos="6680"/>
              </w:tabs>
              <w:spacing w:line="280" w:lineRule="exact"/>
              <w:rPr>
                <w:rFonts w:ascii="Calibri" w:hAnsi="Calibri"/>
                <w:color w:val="00008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[NÉV]-t</w:t>
            </w:r>
            <w:r w:rsidR="00DA69E2" w:rsidRPr="00D84651">
              <w:rPr>
                <w:rFonts w:ascii="Calibri" w:hAnsi="Calibri"/>
                <w:color w:val="000080"/>
                <w:sz w:val="24"/>
                <w:szCs w:val="24"/>
              </w:rPr>
              <w:tab/>
              <w:t xml:space="preserve"/>
            </w:r>
          </w:p>
        </w:tc>
      </w:tr>
    </w:tbl>
    <w:p w:rsidR="009C4C96" w:rsidRDefault="009C4C96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</w:p>
    <w:p w:rsidR="00DA69E2" w:rsidRPr="00D84651" w:rsidRDefault="00700E17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  <w:r w:rsidRPr="00D84651">
        <w:rPr>
          <w:rFonts w:ascii="Calibri" w:hAnsi="Calibri"/>
          <w:color w:val="000080"/>
          <w:sz w:val="22"/>
          <w:szCs w:val="22"/>
        </w:rPr>
        <w:t>a</w:t>
      </w:r>
      <w:r w:rsidR="00DA69E2" w:rsidRPr="00D84651">
        <w:rPr>
          <w:rFonts w:ascii="Calibri" w:hAnsi="Calibri"/>
          <w:color w:val="000080"/>
          <w:sz w:val="22"/>
          <w:szCs w:val="22"/>
        </w:rPr>
        <w:t xml:space="preserve">z illetékes </w:t>
      </w:r>
      <w:r w:rsidR="00432F85" w:rsidRPr="00432F85">
        <w:rPr>
          <w:rFonts w:ascii="Calibri" w:hAnsi="Calibri"/>
          <w:b/>
          <w:color w:val="000080"/>
          <w:sz w:val="22"/>
          <w:szCs w:val="22"/>
        </w:rPr>
        <w:t>fővárosi,</w:t>
      </w:r>
      <w:r w:rsidR="00432F85">
        <w:rPr>
          <w:rFonts w:ascii="Calibri" w:hAnsi="Calibri"/>
          <w:color w:val="000080"/>
          <w:sz w:val="22"/>
          <w:szCs w:val="22"/>
        </w:rPr>
        <w:t xml:space="preserve"> </w:t>
      </w:r>
      <w:r w:rsidR="00DA69E2" w:rsidRPr="00D84651">
        <w:rPr>
          <w:rFonts w:ascii="Calibri" w:hAnsi="Calibri"/>
          <w:b/>
          <w:color w:val="000080"/>
          <w:sz w:val="22"/>
          <w:szCs w:val="22"/>
        </w:rPr>
        <w:t>megyei k</w:t>
      </w:r>
      <w:smartTag w:uri="urn:schemas-microsoft-com:office:smarttags" w:element="PersonName">
        <w:r w:rsidR="00DA69E2" w:rsidRPr="00D84651">
          <w:rPr>
            <w:rFonts w:ascii="Calibri" w:hAnsi="Calibri"/>
            <w:b/>
            <w:color w:val="000080"/>
            <w:sz w:val="22"/>
            <w:szCs w:val="22"/>
          </w:rPr>
          <w:t>or</w:t>
        </w:r>
      </w:smartTag>
      <w:r w:rsidR="00DA69E2" w:rsidRPr="00D84651">
        <w:rPr>
          <w:rFonts w:ascii="Calibri" w:hAnsi="Calibri"/>
          <w:b/>
          <w:color w:val="000080"/>
          <w:sz w:val="22"/>
          <w:szCs w:val="22"/>
        </w:rPr>
        <w:t xml:space="preserve">mányhivatal egészségbiztosítási pénztári </w:t>
      </w:r>
      <w:r w:rsidR="00432F85">
        <w:rPr>
          <w:rFonts w:ascii="Calibri" w:hAnsi="Calibri"/>
          <w:b/>
          <w:color w:val="000080"/>
          <w:sz w:val="22"/>
          <w:szCs w:val="22"/>
        </w:rPr>
        <w:t>feladatkörében eljáró főosztályánál</w:t>
      </w:r>
      <w:r w:rsidR="00DA69E2" w:rsidRPr="00D84651">
        <w:rPr>
          <w:rFonts w:ascii="Calibri" w:hAnsi="Calibri"/>
          <w:color w:val="000080"/>
          <w:sz w:val="22"/>
          <w:szCs w:val="22"/>
        </w:rPr>
        <w:t xml:space="preserve"> </w:t>
      </w:r>
      <w:r w:rsidR="00D430D1">
        <w:rPr>
          <w:rFonts w:ascii="Calibri" w:hAnsi="Calibri"/>
          <w:color w:val="000080"/>
          <w:sz w:val="22"/>
          <w:szCs w:val="22"/>
        </w:rPr>
        <w:t>a Társadalombiztosítási Azonosító Jelet igazoló Hatósági Igazolvány</w:t>
      </w:r>
      <w:r w:rsidR="00D430D1" w:rsidRPr="00D84651">
        <w:rPr>
          <w:rFonts w:ascii="Calibri" w:hAnsi="Calibri"/>
          <w:color w:val="000080"/>
          <w:sz w:val="22"/>
          <w:szCs w:val="22"/>
        </w:rPr>
        <w:t xml:space="preserve"> </w:t>
      </w:r>
      <w:r w:rsidR="00DA69E2" w:rsidRPr="00D84651">
        <w:rPr>
          <w:rFonts w:ascii="Calibri" w:hAnsi="Calibri"/>
          <w:color w:val="000080"/>
          <w:sz w:val="22"/>
          <w:szCs w:val="22"/>
        </w:rPr>
        <w:t>igénylésére, átvételére, az átvétellel egyidejű nyilatkozattételre az átvétel elismerésér</w:t>
      </w:r>
      <w:r w:rsidR="00D37954" w:rsidRPr="00D84651">
        <w:rPr>
          <w:rFonts w:ascii="Calibri" w:hAnsi="Calibri"/>
          <w:color w:val="000080"/>
          <w:sz w:val="22"/>
          <w:szCs w:val="22"/>
        </w:rPr>
        <w:t>e</w:t>
      </w:r>
      <w:r w:rsidR="00DA69E2" w:rsidRPr="00D84651">
        <w:rPr>
          <w:rFonts w:ascii="Calibri" w:hAnsi="Calibri"/>
          <w:color w:val="000080"/>
          <w:sz w:val="22"/>
          <w:szCs w:val="22"/>
        </w:rPr>
        <w:t>, valamint a jogosulatlan felhasználás következményeinek tudomásulvételér</w:t>
      </w:r>
      <w:r w:rsidR="00D37954" w:rsidRPr="00D84651">
        <w:rPr>
          <w:rFonts w:ascii="Calibri" w:hAnsi="Calibri"/>
          <w:color w:val="000080"/>
          <w:sz w:val="22"/>
          <w:szCs w:val="22"/>
        </w:rPr>
        <w:t xml:space="preserve">e. </w:t>
      </w:r>
      <w:r w:rsidR="00DA69E2" w:rsidRPr="00D84651">
        <w:rPr>
          <w:rFonts w:ascii="Calibri" w:hAnsi="Calibri"/>
          <w:color w:val="000080"/>
          <w:sz w:val="22"/>
          <w:szCs w:val="22"/>
        </w:rPr>
        <w:t>Jelen meghatalmazás alapján megbízottam az ügyfélszolgálatnál nevemben személyesen jár el.</w:t>
      </w:r>
    </w:p>
    <w:p w:rsidR="00DA69E2" w:rsidRDefault="00DA69E2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</w:p>
    <w:p w:rsidR="009C4C96" w:rsidRPr="00D84651" w:rsidRDefault="009C4C96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</w:p>
    <w:p w:rsidR="00DA69E2" w:rsidRDefault="00700E17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  <w:r w:rsidRPr="00D84651">
        <w:rPr>
          <w:rFonts w:ascii="Calibri" w:hAnsi="Calibri"/>
          <w:color w:val="000080"/>
          <w:sz w:val="22"/>
          <w:szCs w:val="22"/>
        </w:rPr>
        <w:t xml:space="preserve">Kelt, </w:t>
      </w:r>
      <w:r w:rsidR="00FB6A06" w:rsidRPr="00FB6A06">
        <w:rPr>
          <w:sz w:val="24"/>
          <w:szCs w:val="24"/>
        </w:rPr>
        <w:t>Kazincbarcika</w:t>
      </w:r>
      <w:r w:rsidRPr="00D84651">
        <w:rPr>
          <w:rFonts w:ascii="Calibri" w:hAnsi="Calibri"/>
          <w:color w:val="000080"/>
          <w:sz w:val="22"/>
          <w:szCs w:val="22"/>
        </w:rPr>
        <w:t xml:space="preserve">, </w:t>
      </w:r>
      <w:r w:rsidR="00FB6A06" w:rsidRPr="00FB6A06">
        <w:rPr>
          <w:sz w:val="24"/>
          <w:szCs w:val="24"/>
        </w:rPr>
        <w:t>${Text_Date of Signatures 2 (Year)_NUM#_widget_1733824808671}</w:t>
      </w:r>
      <w:r w:rsidR="00FB6A06" w:rsidRPr="00FB6A06">
        <w:rPr>
          <w:rFonts w:hint="eastAsia"/>
          <w:sz w:val="24"/>
          <w:szCs w:val="24"/>
        </w:rPr>
        <w:t>.</w:t>
      </w:r>
      <w:r w:rsidR="00DA69E2" w:rsidRPr="00D84651">
        <w:rPr>
          <w:rFonts w:ascii="Calibri" w:hAnsi="Calibri"/>
          <w:color w:val="000080"/>
          <w:sz w:val="22"/>
          <w:szCs w:val="22"/>
        </w:rPr>
        <w:t xml:space="preserve"> év </w:t>
      </w:r>
      <w:r w:rsidR="00FB6A06" w:rsidRPr="00FB6A06">
        <w:rPr>
          <w:sz w:val="24"/>
          <w:szCs w:val="24"/>
        </w:rPr>
        <w:t>${Text_Date of Signatures 2 (Month)_NUM#_widget_1733824808672}</w:t>
      </w:r>
      <w:r w:rsidR="00FB6A06" w:rsidRPr="00FB6A06">
        <w:rPr>
          <w:rFonts w:hint="eastAsia"/>
          <w:sz w:val="24"/>
          <w:szCs w:val="24"/>
        </w:rPr>
        <w:t>.</w:t>
      </w:r>
      <w:r w:rsidR="00DA69E2" w:rsidRPr="00D84651">
        <w:rPr>
          <w:rFonts w:ascii="Calibri" w:hAnsi="Calibri"/>
          <w:color w:val="000080"/>
          <w:sz w:val="22"/>
          <w:szCs w:val="22"/>
        </w:rPr>
        <w:t xml:space="preserve"> hó </w:t>
      </w:r>
      <w:r w:rsidR="00FB6A06" w:rsidRPr="00FB6A06">
        <w:rPr>
          <w:sz w:val="24"/>
          <w:szCs w:val="24"/>
        </w:rPr>
        <w:t>${Text_Date of Signatures 2 (Day)_NUM#_widget_1733824808673}</w:t>
      </w:r>
      <w:r w:rsidR="00FB6A06">
        <w:rPr>
          <w:sz w:val="24"/>
          <w:szCs w:val="24"/>
        </w:rPr>
        <w:t>.</w:t>
      </w:r>
      <w:r w:rsidR="00FB6A06">
        <w:rPr>
          <w:rFonts w:ascii="Calibri" w:hAnsi="Calibri"/>
          <w:color w:val="000080"/>
          <w:sz w:val="22"/>
          <w:szCs w:val="22"/>
        </w:rPr>
        <w:t xml:space="preserve"> </w:t>
      </w:r>
      <w:r w:rsidR="00DA69E2" w:rsidRPr="00D84651">
        <w:rPr>
          <w:rFonts w:ascii="Calibri" w:hAnsi="Calibri"/>
          <w:color w:val="000080"/>
          <w:sz w:val="22"/>
          <w:szCs w:val="22"/>
        </w:rPr>
        <w:t xml:space="preserve">nap </w:t>
      </w:r>
    </w:p>
    <w:p w:rsidR="00D430D1" w:rsidRPr="00D84651" w:rsidRDefault="00D430D1" w:rsidP="00DA69E2">
      <w:pPr>
        <w:tabs>
          <w:tab w:val="left" w:pos="2325"/>
        </w:tabs>
        <w:jc w:val="both"/>
        <w:rPr>
          <w:rFonts w:ascii="Calibri" w:hAnsi="Calibri"/>
          <w:color w:val="000080"/>
          <w:sz w:val="22"/>
          <w:szCs w:val="22"/>
        </w:rPr>
      </w:pPr>
    </w:p>
    <w:p w:rsidR="00DA69E2" w:rsidRPr="00D84651" w:rsidRDefault="00DA69E2" w:rsidP="00897F60">
      <w:pPr>
        <w:tabs>
          <w:tab w:val="left" w:pos="2325"/>
          <w:tab w:val="left" w:pos="7740"/>
        </w:tabs>
        <w:jc w:val="both"/>
        <w:rPr>
          <w:rFonts w:ascii="Calibri" w:hAnsi="Calibri"/>
          <w:color w:val="000080"/>
          <w:sz w:val="22"/>
          <w:szCs w:val="22"/>
        </w:rPr>
      </w:pPr>
    </w:p>
    <w:tbl>
      <w:tblPr>
        <w:tblW w:w="8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900"/>
        <w:gridCol w:w="560"/>
        <w:gridCol w:w="1052"/>
        <w:gridCol w:w="1178"/>
        <w:gridCol w:w="990"/>
        <w:gridCol w:w="720"/>
        <w:gridCol w:w="478"/>
        <w:gridCol w:w="1142"/>
        <w:gridCol w:w="1080"/>
      </w:tblGrid>
      <w:tr w:rsidR="00DA69E2" w:rsidRPr="00D93452" w:rsidTr="00897F60">
        <w:trPr>
          <w:trHeight w:val="288"/>
        </w:trPr>
        <w:tc>
          <w:tcPr>
            <w:tcW w:w="4570" w:type="dxa"/>
            <w:gridSpan w:val="5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b/>
                <w:color w:val="000080"/>
                <w:sz w:val="22"/>
                <w:szCs w:val="22"/>
              </w:rPr>
              <w:t>meghatalmazó adatai:</w:t>
            </w:r>
          </w:p>
        </w:tc>
        <w:tc>
          <w:tcPr>
            <w:tcW w:w="4410" w:type="dxa"/>
            <w:gridSpan w:val="5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b/>
                <w:color w:val="000080"/>
                <w:sz w:val="22"/>
                <w:szCs w:val="22"/>
              </w:rPr>
              <w:t>meghatalmazott adatai:</w:t>
            </w:r>
          </w:p>
        </w:tc>
      </w:tr>
      <w:tr w:rsidR="00DA69E2" w:rsidRPr="00D93452" w:rsidTr="00D93452">
        <w:trPr>
          <w:trHeight w:val="288"/>
        </w:trPr>
        <w:tc>
          <w:tcPr>
            <w:tcW w:w="880" w:type="dxa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név:</w:t>
            </w:r>
          </w:p>
        </w:tc>
        <w:tc>
          <w:tcPr>
            <w:tcW w:w="3690" w:type="dxa"/>
            <w:gridSpan w:val="4"/>
            <w:vAlign w:val="center"/>
          </w:tcPr>
          <w:p w:rsidR="00DA69E2" w:rsidRPr="00D93452" w:rsidRDefault="00FB6A06" w:rsidP="00FB6A06">
            <w:pPr>
              <w:tabs>
                <w:tab w:val="left" w:pos="6680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FB6A06">
              <w:rPr>
                <w:rFonts w:hint="eastAsia"/>
                <w:sz w:val="24"/>
                <w:szCs w:val="24"/>
              </w:rPr>
              <w:t xml:space="preserve">${Full Name </w:t>
            </w:r>
            <w:r w:rsidRPr="00FB6A06">
              <w:rPr>
                <w:rFonts w:hint="eastAsia"/>
                <w:sz w:val="24"/>
                <w:szCs w:val="24"/>
              </w:rPr>
              <w:t>全名（拼音）</w:t>
            </w:r>
            <w:r w:rsidRPr="00FB6A06">
              <w:rPr>
                <w:rFonts w:hint="eastAsia"/>
                <w:sz w:val="24"/>
                <w:szCs w:val="24"/>
              </w:rPr>
              <w:t>#_widget_1728475331388}</w:t>
            </w:r>
          </w:p>
        </w:tc>
        <w:tc>
          <w:tcPr>
            <w:tcW w:w="990" w:type="dxa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név:</w:t>
            </w:r>
          </w:p>
        </w:tc>
        <w:tc>
          <w:tcPr>
            <w:tcW w:w="3420" w:type="dxa"/>
            <w:gridSpan w:val="4"/>
            <w:vAlign w:val="center"/>
          </w:tcPr>
          <w:p w:rsidR="00DA69E2" w:rsidRPr="00D93452" w:rsidRDefault="000A06CB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[NÉV]</w:t>
            </w:r>
          </w:p>
        </w:tc>
      </w:tr>
      <w:tr w:rsidR="00C175D0" w:rsidRPr="00D93452" w:rsidTr="002861C3">
        <w:trPr>
          <w:trHeight w:val="288"/>
        </w:trPr>
        <w:tc>
          <w:tcPr>
            <w:tcW w:w="1780" w:type="dxa"/>
            <w:gridSpan w:val="2"/>
            <w:vAlign w:val="center"/>
          </w:tcPr>
          <w:p w:rsidR="00C175D0" w:rsidRPr="00D93452" w:rsidRDefault="00C175D0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születési hely:</w:t>
            </w:r>
          </w:p>
        </w:tc>
        <w:tc>
          <w:tcPr>
            <w:tcW w:w="2790" w:type="dxa"/>
            <w:gridSpan w:val="3"/>
            <w:vAlign w:val="center"/>
          </w:tcPr>
          <w:p w:rsidR="00C175D0" w:rsidRPr="00D93452" w:rsidRDefault="000A06CB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>${Text_Place of Birth_NORMAL#_widget_1732527942838}, ${Text_Country of Birth_HUN#_widget_1732527942947}</w:t>
            </w:r>
          </w:p>
        </w:tc>
        <w:tc>
          <w:tcPr>
            <w:tcW w:w="1710" w:type="dxa"/>
            <w:gridSpan w:val="2"/>
            <w:vAlign w:val="center"/>
          </w:tcPr>
          <w:p w:rsidR="00C175D0" w:rsidRPr="00D93452" w:rsidRDefault="00C175D0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születési hely:</w:t>
            </w:r>
          </w:p>
        </w:tc>
        <w:tc>
          <w:tcPr>
            <w:tcW w:w="2700" w:type="dxa"/>
            <w:gridSpan w:val="3"/>
            <w:vAlign w:val="center"/>
          </w:tcPr>
          <w:p w:rsidR="00C175D0" w:rsidRPr="00D93452" w:rsidRDefault="000A06CB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[HELY]</w:t>
            </w:r>
          </w:p>
        </w:tc>
      </w:tr>
      <w:tr w:rsidR="00DA69E2" w:rsidRPr="00D93452" w:rsidTr="002861C3">
        <w:trPr>
          <w:trHeight w:val="288"/>
        </w:trPr>
        <w:tc>
          <w:tcPr>
            <w:tcW w:w="1780" w:type="dxa"/>
            <w:gridSpan w:val="2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születési idő:</w:t>
            </w:r>
          </w:p>
        </w:tc>
        <w:tc>
          <w:tcPr>
            <w:tcW w:w="2790" w:type="dxa"/>
            <w:gridSpan w:val="3"/>
            <w:vAlign w:val="center"/>
          </w:tcPr>
          <w:p w:rsidR="00DA69E2" w:rsidRPr="00D93452" w:rsidRDefault="000A06CB" w:rsidP="000A06CB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>${Text_Date of Birth (Year)_NUM#_widget_1728562133707}.</w:t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> év </w:t>
            </w:r>
            <w:r w:rsidRPr="000A06CB">
              <w:rPr>
                <w:sz w:val="24"/>
              </w:rPr>
              <w:t>${Text_Date of Birth (Month)_NUM#_widget_1728562133738}</w:t>
            </w:r>
            <w:r>
              <w:rPr>
                <w:sz w:val="24"/>
              </w:rPr>
              <w:t>.</w:t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> hó</w:t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> </w:t>
            </w:r>
            <w:r w:rsidRPr="000A06CB">
              <w:rPr>
                <w:sz w:val="24"/>
              </w:rPr>
              <w:t>${Text_Date of Birth (Day)_NUM#_widget_1728562133766}.</w:t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> </w:t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>nap</w:t>
            </w:r>
          </w:p>
        </w:tc>
        <w:tc>
          <w:tcPr>
            <w:tcW w:w="1710" w:type="dxa"/>
            <w:gridSpan w:val="2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születési idő:</w:t>
            </w:r>
          </w:p>
        </w:tc>
        <w:tc>
          <w:tcPr>
            <w:tcW w:w="2700" w:type="dxa"/>
            <w:gridSpan w:val="3"/>
            <w:vAlign w:val="center"/>
          </w:tcPr>
          <w:p w:rsidR="00DA69E2" w:rsidRPr="00D93452" w:rsidRDefault="00FB6A06" w:rsidP="00FB6A06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[DÁTUM]</w:t>
            </w:r>
            <w:r>
              <w:t xml:space="preserve"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Pr="000A06CB">
              <w:rPr>
                <w:sz w:val="24"/>
              </w:rPr>
              <w:t xml:space="preserve"/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Pr="000A06CB">
              <w:rPr>
                <w:sz w:val="24"/>
              </w:rPr>
              <w:t xml:space="preserve"/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</w:tr>
      <w:tr w:rsidR="00DA69E2" w:rsidRPr="00D93452" w:rsidTr="00897F60">
        <w:trPr>
          <w:trHeight w:val="288"/>
        </w:trPr>
        <w:tc>
          <w:tcPr>
            <w:tcW w:w="2340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anyja neve:</w:t>
            </w:r>
          </w:p>
        </w:tc>
        <w:tc>
          <w:tcPr>
            <w:tcW w:w="2230" w:type="dxa"/>
            <w:gridSpan w:val="2"/>
            <w:vAlign w:val="center"/>
          </w:tcPr>
          <w:p w:rsidR="00DA69E2" w:rsidRPr="00D93452" w:rsidRDefault="00F71B0C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F71B0C">
              <w:rPr>
                <w:rFonts w:hint="eastAsia"/>
                <w:sz w:val="24"/>
              </w:rPr>
              <w:t xml:space="preserve">${Mother's Full Name at Birth </w:t>
            </w:r>
            <w:r w:rsidRPr="00F71B0C">
              <w:rPr>
                <w:rFonts w:hint="eastAsia"/>
                <w:sz w:val="24"/>
              </w:rPr>
              <w:t>母亲出生时全名（拼音）</w:t>
            </w:r>
            <w:r w:rsidRPr="00F71B0C">
              <w:rPr>
                <w:rFonts w:hint="eastAsia"/>
                <w:sz w:val="24"/>
              </w:rPr>
              <w:t>#_widget_1728475331413}</w:t>
            </w:r>
          </w:p>
        </w:tc>
        <w:tc>
          <w:tcPr>
            <w:tcW w:w="2188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anyja neve:</w:t>
            </w:r>
          </w:p>
        </w:tc>
        <w:tc>
          <w:tcPr>
            <w:tcW w:w="2222" w:type="dxa"/>
            <w:gridSpan w:val="2"/>
            <w:vAlign w:val="center"/>
          </w:tcPr>
          <w:p w:rsidR="00DA69E2" w:rsidRPr="00D93452" w:rsidRDefault="000A06CB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[ANYJA NEVE]</w:t>
            </w:r>
          </w:p>
        </w:tc>
      </w:tr>
      <w:tr w:rsidR="00DA69E2" w:rsidRPr="00D93452" w:rsidTr="00897F60">
        <w:trPr>
          <w:trHeight w:val="288"/>
        </w:trPr>
        <w:tc>
          <w:tcPr>
            <w:tcW w:w="2340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lakcím:</w:t>
            </w:r>
          </w:p>
        </w:tc>
        <w:tc>
          <w:tcPr>
            <w:tcW w:w="2230" w:type="dxa"/>
            <w:gridSpan w:val="2"/>
            <w:vAlign w:val="center"/>
          </w:tcPr>
          <w:p w:rsidR="00DA69E2" w:rsidRPr="00D93452" w:rsidRDefault="00F71B0C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F71B0C">
              <w:rPr>
                <w:rFonts w:hint="eastAsia"/>
                <w:sz w:val="24"/>
              </w:rPr>
              <w:t xml:space="preserve">${Postal Code </w:t>
            </w:r>
            <w:r w:rsidRPr="00F71B0C">
              <w:rPr>
                <w:rFonts w:hint="eastAsia"/>
                <w:sz w:val="24"/>
              </w:rPr>
              <w:t>邮编</w:t>
            </w:r>
            <w:r w:rsidRPr="00F71B0C">
              <w:rPr>
                <w:rFonts w:hint="eastAsia"/>
                <w:sz w:val="24"/>
              </w:rPr>
              <w:t>#_widget_1728549508506}</w:t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> irsz.</w:t>
            </w:r>
          </w:p>
        </w:tc>
        <w:tc>
          <w:tcPr>
            <w:tcW w:w="2188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lakcím:</w:t>
            </w:r>
          </w:p>
        </w:tc>
        <w:tc>
          <w:tcPr>
            <w:tcW w:w="2222" w:type="dxa"/>
            <w:gridSpan w:val="2"/>
            <w:vAlign w:val="center"/>
          </w:tcPr>
          <w:p w:rsidR="00DA69E2" w:rsidRPr="00D93452" w:rsidRDefault="000A06CB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[IRSZ] irsz.</w:t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</w:tr>
      <w:tr w:rsidR="00DA69E2" w:rsidRPr="00D93452" w:rsidTr="00897F60">
        <w:trPr>
          <w:trHeight w:val="288"/>
        </w:trPr>
        <w:tc>
          <w:tcPr>
            <w:tcW w:w="4570" w:type="dxa"/>
            <w:gridSpan w:val="5"/>
            <w:vAlign w:val="center"/>
          </w:tcPr>
          <w:p w:rsidR="00DA69E2" w:rsidRPr="00D93452" w:rsidRDefault="00F71B0C" w:rsidP="00B75ED9">
            <w:pPr>
              <w:tabs>
                <w:tab w:val="right" w:pos="4130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7E3962">
              <w:rPr>
                <w:rFonts w:hint="eastAsia"/>
                <w:sz w:val="24"/>
              </w:rPr>
              <w:t xml:space="preserve">${Locality </w:t>
            </w:r>
            <w:r w:rsidRPr="007E3962">
              <w:rPr>
                <w:rFonts w:hint="eastAsia"/>
                <w:sz w:val="24"/>
              </w:rPr>
              <w:t>城市</w:t>
            </w:r>
            <w:r w:rsidRPr="007E3962">
              <w:rPr>
                <w:rFonts w:hint="eastAsia"/>
                <w:sz w:val="24"/>
              </w:rPr>
              <w:t>#_widget_1728549508516}</w:t>
            </w:r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>helység</w:t>
            </w:r>
          </w:p>
        </w:tc>
        <w:tc>
          <w:tcPr>
            <w:tcW w:w="4410" w:type="dxa"/>
            <w:gridSpan w:val="5"/>
            <w:vAlign w:val="center"/>
          </w:tcPr>
          <w:p w:rsidR="00DA69E2" w:rsidRPr="00D93452" w:rsidRDefault="000A06CB" w:rsidP="00B75ED9">
            <w:pPr>
              <w:tabs>
                <w:tab w:val="right" w:pos="4160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[HELYSÉG]helység</w:t>
            </w:r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</w:tr>
      <w:tr w:rsidR="00DA69E2" w:rsidRPr="00D93452" w:rsidTr="00897F60">
        <w:trPr>
          <w:trHeight w:val="288"/>
        </w:trPr>
        <w:tc>
          <w:tcPr>
            <w:tcW w:w="3392" w:type="dxa"/>
            <w:gridSpan w:val="4"/>
            <w:vAlign w:val="center"/>
          </w:tcPr>
          <w:p w:rsidR="00DA69E2" w:rsidRPr="00D93452" w:rsidRDefault="005252A0" w:rsidP="00B75ED9">
            <w:pPr>
              <w:tabs>
                <w:tab w:val="right" w:pos="3252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5252A0">
              <w:rPr>
                <w:rFonts w:hint="eastAsia"/>
                <w:sz w:val="24"/>
              </w:rPr>
              <w:t xml:space="preserve">${Name of the Public Place </w:t>
            </w:r>
            <w:r w:rsidRPr="005252A0">
              <w:rPr>
                <w:rFonts w:hint="eastAsia"/>
                <w:sz w:val="24"/>
              </w:rPr>
              <w:t>街道名称</w:t>
            </w:r>
            <w:r w:rsidRPr="005252A0">
              <w:rPr>
                <w:rFonts w:hint="eastAsia"/>
                <w:sz w:val="24"/>
              </w:rPr>
              <w:t>#_widget_1728549508519}</w:t>
            </w:r>
            <w:r w:rsidR="007E3962">
              <w:rPr>
                <w:sz w:val="24"/>
              </w:rPr>
              <w:t xml:space="preserve"> </w:t>
            </w:r>
            <w:r w:rsidR="007E3962" w:rsidRPr="007E3962">
              <w:rPr>
                <w:rFonts w:hint="eastAsia"/>
                <w:sz w:val="24"/>
              </w:rPr>
              <w:lastRenderedPageBreak/>
              <w:t xml:space="preserve">${Type of the Public Place </w:t>
            </w:r>
            <w:r w:rsidR="007E3962" w:rsidRPr="007E3962">
              <w:rPr>
                <w:rFonts w:hint="eastAsia"/>
                <w:sz w:val="24"/>
              </w:rPr>
              <w:t>街道类型</w:t>
            </w:r>
            <w:r w:rsidR="007E3962" w:rsidRPr="007E3962">
              <w:rPr>
                <w:rFonts w:hint="eastAsia"/>
                <w:sz w:val="24"/>
              </w:rPr>
              <w:t>#_widget_1728549508520}</w:t>
            </w:r>
            <w:r w:rsidR="00897F6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  <w:t>utca</w:t>
            </w:r>
          </w:p>
        </w:tc>
        <w:tc>
          <w:tcPr>
            <w:tcW w:w="1178" w:type="dxa"/>
            <w:vAlign w:val="center"/>
          </w:tcPr>
          <w:p w:rsidR="00DA69E2" w:rsidRPr="00D93452" w:rsidRDefault="007E3962" w:rsidP="00B75ED9">
            <w:pPr>
              <w:tabs>
                <w:tab w:val="left" w:pos="2325"/>
              </w:tabs>
              <w:spacing w:line="280" w:lineRule="exact"/>
              <w:jc w:val="right"/>
              <w:rPr>
                <w:rFonts w:ascii="Calibri" w:hAnsi="Calibri"/>
                <w:color w:val="000080"/>
                <w:sz w:val="22"/>
                <w:szCs w:val="22"/>
              </w:rPr>
            </w:pPr>
            <w:r w:rsidRPr="007E3962">
              <w:rPr>
                <w:rFonts w:hint="eastAsia"/>
                <w:sz w:val="24"/>
              </w:rPr>
              <w:lastRenderedPageBreak/>
              <w:t xml:space="preserve">${Street Number </w:t>
            </w:r>
            <w:r w:rsidRPr="007E3962">
              <w:rPr>
                <w:rFonts w:hint="eastAsia"/>
                <w:sz w:val="24"/>
              </w:rPr>
              <w:lastRenderedPageBreak/>
              <w:t>门牌号</w:t>
            </w:r>
            <w:r w:rsidRPr="007E3962">
              <w:rPr>
                <w:rFonts w:hint="eastAsia"/>
                <w:sz w:val="24"/>
              </w:rPr>
              <w:t>#_widget_1728549508521}</w:t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> </w:t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>hsz</w:t>
            </w:r>
          </w:p>
        </w:tc>
        <w:tc>
          <w:tcPr>
            <w:tcW w:w="3330" w:type="dxa"/>
            <w:gridSpan w:val="4"/>
            <w:vAlign w:val="center"/>
          </w:tcPr>
          <w:p w:rsidR="00DA69E2" w:rsidRPr="00D93452" w:rsidRDefault="000A06CB" w:rsidP="00B75ED9">
            <w:pPr>
              <w:tabs>
                <w:tab w:val="right" w:pos="3218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lastRenderedPageBreak/>
              <w:t xml:space="preserve">[UTCA]utca</w:t>
            </w:r>
            <w:r w:rsidR="00897F6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  <w:t xml:space="preserve"/>
            </w:r>
          </w:p>
        </w:tc>
        <w:tc>
          <w:tcPr>
            <w:tcW w:w="1080" w:type="dxa"/>
            <w:vAlign w:val="center"/>
          </w:tcPr>
          <w:p w:rsidR="00DA69E2" w:rsidRPr="00D93452" w:rsidRDefault="000A06CB" w:rsidP="00B75ED9">
            <w:pPr>
              <w:tabs>
                <w:tab w:val="left" w:pos="2325"/>
              </w:tabs>
              <w:spacing w:line="280" w:lineRule="exact"/>
              <w:jc w:val="right"/>
              <w:rPr>
                <w:rFonts w:ascii="Calibri" w:hAnsi="Calibri"/>
                <w:color w:val="000080"/>
                <w:sz w:val="22"/>
                <w:szCs w:val="22"/>
              </w:rPr>
            </w:pPr>
            <w:r w:rsidRPr="000A06CB">
              <w:rPr>
                <w:sz w:val="24"/>
              </w:rPr>
              <w:t xml:space="preserve">[SZÁM]. hsz</w:t>
            </w:r>
            <w:r w:rsidR="00DA69E2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</w:tr>
      <w:tr w:rsidR="00DA69E2" w:rsidRPr="00D93452" w:rsidTr="00897F60">
        <w:trPr>
          <w:trHeight w:val="288"/>
        </w:trPr>
        <w:tc>
          <w:tcPr>
            <w:tcW w:w="2340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személyi ig. szám:</w:t>
            </w:r>
          </w:p>
        </w:tc>
        <w:tc>
          <w:tcPr>
            <w:tcW w:w="2230" w:type="dxa"/>
            <w:gridSpan w:val="2"/>
            <w:vAlign w:val="center"/>
          </w:tcPr>
          <w:p w:rsidR="00DA69E2" w:rsidRPr="00D93452" w:rsidRDefault="007E3962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7E3962">
              <w:rPr>
                <w:rFonts w:hint="eastAsia"/>
                <w:sz w:val="24"/>
              </w:rPr>
              <w:t xml:space="preserve">${Passport Number </w:t>
            </w:r>
            <w:r w:rsidRPr="007E3962">
              <w:rPr>
                <w:rFonts w:hint="eastAsia"/>
                <w:sz w:val="24"/>
              </w:rPr>
              <w:t>护照号</w:t>
            </w:r>
            <w:r w:rsidRPr="007E3962">
              <w:rPr>
                <w:rFonts w:hint="eastAsia"/>
                <w:sz w:val="24"/>
              </w:rPr>
              <w:t>#_widget_1728480011304}</w:t>
            </w:r>
          </w:p>
        </w:tc>
        <w:tc>
          <w:tcPr>
            <w:tcW w:w="2188" w:type="dxa"/>
            <w:gridSpan w:val="3"/>
            <w:vAlign w:val="center"/>
          </w:tcPr>
          <w:p w:rsidR="00DA69E2" w:rsidRPr="00D93452" w:rsidRDefault="00DA69E2" w:rsidP="00897F60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>személyi ig. </w:t>
            </w:r>
            <w:r w:rsidR="00700E17" w:rsidRPr="00D93452">
              <w:rPr>
                <w:rFonts w:ascii="Calibri" w:hAnsi="Calibri"/>
                <w:color w:val="000080"/>
                <w:sz w:val="22"/>
                <w:szCs w:val="22"/>
              </w:rPr>
              <w:t>s</w:t>
            </w: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zám:</w:t>
            </w:r>
          </w:p>
        </w:tc>
        <w:tc>
          <w:tcPr>
            <w:tcW w:w="2222" w:type="dxa"/>
            <w:gridSpan w:val="2"/>
            <w:vAlign w:val="center"/>
          </w:tcPr>
          <w:p w:rsidR="00DA69E2" w:rsidRPr="00D93452" w:rsidRDefault="007E3962" w:rsidP="00B75ED9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7E3962">
              <w:rPr>
                <w:sz w:val="24"/>
              </w:rPr>
              <w:t xml:space="preserve">[SZIG. SZÁM]</w:t>
            </w:r>
          </w:p>
        </w:tc>
      </w:tr>
    </w:tbl>
    <w:p w:rsidR="00DA69E2" w:rsidRPr="00D84651" w:rsidRDefault="00DA69E2" w:rsidP="00DA69E2">
      <w:pPr>
        <w:tabs>
          <w:tab w:val="left" w:pos="2325"/>
        </w:tabs>
        <w:jc w:val="both"/>
        <w:rPr>
          <w:rFonts w:ascii="Calibri" w:hAnsi="Calibri"/>
          <w:color w:val="000080"/>
          <w:sz w:val="20"/>
        </w:rPr>
      </w:pPr>
    </w:p>
    <w:p w:rsidR="00700E17" w:rsidRPr="00D84651" w:rsidRDefault="00700E17" w:rsidP="00700E17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  <w:r w:rsidRPr="00D84651">
        <w:rPr>
          <w:rFonts w:ascii="Calibri" w:hAnsi="Calibri"/>
          <w:color w:val="000080"/>
          <w:sz w:val="24"/>
          <w:szCs w:val="24"/>
        </w:rPr>
        <w:tab/>
        <w:t>………………………………………</w:t>
      </w:r>
      <w:r w:rsidRPr="00D84651">
        <w:rPr>
          <w:rFonts w:ascii="Calibri" w:hAnsi="Calibri"/>
          <w:color w:val="000080"/>
          <w:sz w:val="24"/>
          <w:szCs w:val="24"/>
        </w:rPr>
        <w:tab/>
        <w:t>………………………………………</w:t>
      </w:r>
    </w:p>
    <w:p w:rsidR="00DA69E2" w:rsidRDefault="00700E17" w:rsidP="00700E17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  <w:r w:rsidRPr="00D84651">
        <w:rPr>
          <w:rFonts w:ascii="Calibri" w:hAnsi="Calibri"/>
          <w:color w:val="000080"/>
          <w:sz w:val="24"/>
          <w:szCs w:val="24"/>
        </w:rPr>
        <w:tab/>
        <w:t>a</w:t>
      </w:r>
      <w:r w:rsidR="00DA69E2" w:rsidRPr="00D84651">
        <w:rPr>
          <w:rFonts w:ascii="Calibri" w:hAnsi="Calibri"/>
          <w:color w:val="000080"/>
          <w:sz w:val="24"/>
          <w:szCs w:val="24"/>
        </w:rPr>
        <w:t>láírás</w:t>
      </w:r>
      <w:r w:rsidRPr="00D84651">
        <w:rPr>
          <w:rFonts w:ascii="Calibri" w:hAnsi="Calibri"/>
          <w:color w:val="000080"/>
          <w:sz w:val="24"/>
          <w:szCs w:val="24"/>
        </w:rPr>
        <w:tab/>
      </w:r>
      <w:r w:rsidR="00DA69E2" w:rsidRPr="00D84651">
        <w:rPr>
          <w:rFonts w:ascii="Calibri" w:hAnsi="Calibri"/>
          <w:color w:val="000080"/>
          <w:sz w:val="24"/>
          <w:szCs w:val="24"/>
        </w:rPr>
        <w:t>aláírás</w:t>
      </w:r>
    </w:p>
    <w:p w:rsidR="00D430D1" w:rsidRDefault="00D430D1" w:rsidP="00700E17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</w:p>
    <w:p w:rsidR="00D430D1" w:rsidRDefault="00D430D1" w:rsidP="00700E17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</w:p>
    <w:p w:rsidR="00D430D1" w:rsidRPr="00D84651" w:rsidRDefault="00D430D1" w:rsidP="00700E17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</w:p>
    <w:tbl>
      <w:tblPr>
        <w:tblW w:w="8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0"/>
        <w:gridCol w:w="2532"/>
        <w:gridCol w:w="1178"/>
        <w:gridCol w:w="994"/>
        <w:gridCol w:w="2336"/>
        <w:gridCol w:w="1080"/>
      </w:tblGrid>
      <w:tr w:rsidR="00C175D0" w:rsidRPr="00D93452" w:rsidTr="00050BE9">
        <w:trPr>
          <w:trHeight w:hRule="exact" w:val="340"/>
        </w:trPr>
        <w:tc>
          <w:tcPr>
            <w:tcW w:w="4570" w:type="dxa"/>
            <w:gridSpan w:val="3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b/>
                <w:color w:val="000080"/>
                <w:sz w:val="22"/>
                <w:szCs w:val="22"/>
              </w:rPr>
              <w:t>1. tanú:</w:t>
            </w:r>
          </w:p>
        </w:tc>
        <w:tc>
          <w:tcPr>
            <w:tcW w:w="4410" w:type="dxa"/>
            <w:gridSpan w:val="3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jc w:val="center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b/>
                <w:color w:val="000080"/>
                <w:sz w:val="22"/>
                <w:szCs w:val="22"/>
              </w:rPr>
              <w:t>2. tanú:</w:t>
            </w:r>
          </w:p>
        </w:tc>
      </w:tr>
      <w:tr w:rsidR="00C175D0" w:rsidRPr="00D93452" w:rsidTr="00050BE9">
        <w:trPr>
          <w:trHeight w:hRule="exact" w:val="340"/>
        </w:trPr>
        <w:tc>
          <w:tcPr>
            <w:tcW w:w="860" w:type="dxa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név:</w:t>
            </w:r>
          </w:p>
        </w:tc>
        <w:tc>
          <w:tcPr>
            <w:tcW w:w="3710" w:type="dxa"/>
            <w:gridSpan w:val="2"/>
            <w:vAlign w:val="center"/>
          </w:tcPr>
          <w:p w:rsidR="00C175D0" w:rsidRPr="00D93452" w:rsidRDefault="00C4078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>
              <w:rPr>
                <w:sz w:val="24"/>
              </w:rPr>
              <w:t xml:space="preserve">[TANÚ 1]</w:t>
            </w:r>
          </w:p>
        </w:tc>
        <w:tc>
          <w:tcPr>
            <w:tcW w:w="994" w:type="dxa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név:</w:t>
            </w:r>
          </w:p>
        </w:tc>
        <w:tc>
          <w:tcPr>
            <w:tcW w:w="3416" w:type="dxa"/>
            <w:gridSpan w:val="2"/>
            <w:vAlign w:val="center"/>
          </w:tcPr>
          <w:p w:rsidR="00C175D0" w:rsidRPr="00D93452" w:rsidRDefault="00C4078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>
              <w:rPr>
                <w:sz w:val="24"/>
              </w:rPr>
              <w:t xml:space="preserve">[TANÚ 2]</w:t>
            </w:r>
          </w:p>
        </w:tc>
      </w:tr>
      <w:tr w:rsidR="00C175D0" w:rsidRPr="00D93452" w:rsidTr="00050BE9">
        <w:trPr>
          <w:trHeight w:hRule="exact" w:val="340"/>
        </w:trPr>
        <w:tc>
          <w:tcPr>
            <w:tcW w:w="860" w:type="dxa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lakcím</w:t>
            </w:r>
            <w:r w:rsidR="00897F60" w:rsidRPr="00D93452">
              <w:rPr>
                <w:rFonts w:ascii="Calibri" w:hAnsi="Calibri"/>
                <w:color w:val="000080"/>
                <w:sz w:val="22"/>
                <w:szCs w:val="22"/>
              </w:rPr>
              <w:t>:</w:t>
            </w:r>
          </w:p>
        </w:tc>
        <w:tc>
          <w:tcPr>
            <w:tcW w:w="3710" w:type="dxa"/>
            <w:gridSpan w:val="2"/>
            <w:vAlign w:val="center"/>
          </w:tcPr>
          <w:p w:rsidR="00C175D0" w:rsidRPr="00D93452" w:rsidRDefault="00C4078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>
              <w:rPr>
                <w:rFonts w:hint="eastAsia"/>
                <w:sz w:val="24"/>
              </w:rPr>
              <w:t xml:space="preserve">[T1 IRSZ] irsz.</w:t>
            </w:r>
            <w:r w:rsidR="007E3962" w:rsidRPr="007E3962">
              <w:rPr>
                <w:rFonts w:hint="eastAsia"/>
                <w:sz w:val="24"/>
              </w:rPr>
              <w:t xml:space="preserve"/>
            </w:r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proofErr w:type="spellStart"/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proofErr w:type="spellEnd"/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  <w:tc>
          <w:tcPr>
            <w:tcW w:w="994" w:type="dxa"/>
            <w:vAlign w:val="center"/>
          </w:tcPr>
          <w:p w:rsidR="00C175D0" w:rsidRPr="00D93452" w:rsidRDefault="00C175D0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D93452">
              <w:rPr>
                <w:rFonts w:ascii="Calibri" w:hAnsi="Calibri"/>
                <w:color w:val="000080"/>
                <w:sz w:val="22"/>
                <w:szCs w:val="22"/>
              </w:rPr>
              <w:t>lakcím:</w:t>
            </w:r>
          </w:p>
        </w:tc>
        <w:tc>
          <w:tcPr>
            <w:tcW w:w="3416" w:type="dxa"/>
            <w:gridSpan w:val="2"/>
            <w:vAlign w:val="center"/>
          </w:tcPr>
          <w:p w:rsidR="00C175D0" w:rsidRPr="00D93452" w:rsidRDefault="007E3962" w:rsidP="00BB5221">
            <w:pPr>
              <w:tabs>
                <w:tab w:val="left" w:pos="2325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7E3962">
              <w:rPr>
                <w:sz w:val="24"/>
              </w:rPr>
              <w:t xml:space="preserve">[T2 IRSZ] irsz.</w:t>
            </w:r>
            <w:r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</w:tr>
      <w:tr w:rsidR="00C175D0" w:rsidRPr="00D93452" w:rsidTr="00050BE9">
        <w:trPr>
          <w:trHeight w:hRule="exact" w:val="340"/>
        </w:trPr>
        <w:tc>
          <w:tcPr>
            <w:tcW w:w="4570" w:type="dxa"/>
            <w:gridSpan w:val="3"/>
            <w:vAlign w:val="center"/>
          </w:tcPr>
          <w:p w:rsidR="00C175D0" w:rsidRPr="00D93452" w:rsidRDefault="00C40780" w:rsidP="00C40780">
            <w:pPr>
              <w:tabs>
                <w:tab w:val="right" w:pos="4130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>
              <w:rPr>
                <w:sz w:val="24"/>
              </w:rPr>
              <w:t xml:space="preserve">[T1 HELYSÉG]helység</w:t>
            </w:r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  <w:t xml:space="preserve"/>
            </w:r>
          </w:p>
        </w:tc>
        <w:tc>
          <w:tcPr>
            <w:tcW w:w="4410" w:type="dxa"/>
            <w:gridSpan w:val="3"/>
            <w:vAlign w:val="center"/>
          </w:tcPr>
          <w:p w:rsidR="00C175D0" w:rsidRPr="00D93452" w:rsidRDefault="007E3962" w:rsidP="00BB5221">
            <w:pPr>
              <w:tabs>
                <w:tab w:val="right" w:pos="4160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 w:rsidRPr="007E3962">
              <w:rPr>
                <w:sz w:val="24"/>
              </w:rPr>
              <w:t xml:space="preserve">[T2 HELYSÉG]helység</w:t>
            </w:r>
            <w:r w:rsidRPr="007E3962">
              <w:rPr>
                <w:rFonts w:hint="eastAsia"/>
                <w:sz w:val="24"/>
                <w:lang w:eastAsia="zh-CN"/>
              </w:rPr>
              <w:t xml:space="preserve"/>
            </w:r>
            <w:r w:rsidRPr="007E3962">
              <w:rPr>
                <w:sz w:val="24"/>
              </w:rPr>
              <w:t xml:space="preserve"/>
            </w:r>
            <w:r w:rsidR="00C175D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  <w:t xml:space="preserve"/>
            </w:r>
          </w:p>
        </w:tc>
      </w:tr>
      <w:tr w:rsidR="00897F60" w:rsidRPr="00D93452" w:rsidTr="002009EA">
        <w:trPr>
          <w:trHeight w:val="288"/>
        </w:trPr>
        <w:tc>
          <w:tcPr>
            <w:tcW w:w="3392" w:type="dxa"/>
            <w:gridSpan w:val="2"/>
            <w:vAlign w:val="center"/>
          </w:tcPr>
          <w:p w:rsidR="00897F60" w:rsidRPr="00D93452" w:rsidRDefault="00C40780" w:rsidP="00BB5221">
            <w:pPr>
              <w:tabs>
                <w:tab w:val="right" w:pos="3252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>
              <w:rPr>
                <w:sz w:val="24"/>
              </w:rPr>
              <w:t xml:space="preserve">[T1 UTCA]utca</w:t>
            </w:r>
            <w:r w:rsidR="00897F6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  <w:t xml:space="preserve"/>
            </w:r>
          </w:p>
        </w:tc>
        <w:tc>
          <w:tcPr>
            <w:tcW w:w="1178" w:type="dxa"/>
            <w:vAlign w:val="center"/>
          </w:tcPr>
          <w:p w:rsidR="00897F60" w:rsidRPr="00D93452" w:rsidRDefault="00C40780" w:rsidP="007E3962">
            <w:pPr>
              <w:tabs>
                <w:tab w:val="left" w:pos="2325"/>
              </w:tabs>
              <w:wordWrap w:val="0"/>
              <w:spacing w:line="280" w:lineRule="exact"/>
              <w:jc w:val="right"/>
              <w:rPr>
                <w:rFonts w:ascii="Calibri" w:hAnsi="Calibri"/>
                <w:color w:val="000080"/>
                <w:sz w:val="22"/>
                <w:szCs w:val="22"/>
              </w:rPr>
            </w:pPr>
            <w:r>
              <w:rPr>
                <w:sz w:val="24"/>
              </w:rPr>
              <w:t xml:space="preserve">[T1 SZÁM]. hsz</w:t>
            </w:r>
            <w:bookmarkStart w:id="0" w:name="_GoBack"/>
            <w:bookmarkEnd w:id="0"/>
            <w:r w:rsidR="007E3962" w:rsidRPr="007E3962">
              <w:rPr>
                <w:sz w:val="24"/>
              </w:rPr>
              <w:t xml:space="preserve"/>
            </w:r>
            <w:r w:rsidR="007E396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  <w:r w:rsidR="00897F60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  <w:tc>
          <w:tcPr>
            <w:tcW w:w="3330" w:type="dxa"/>
            <w:gridSpan w:val="2"/>
            <w:vAlign w:val="center"/>
          </w:tcPr>
          <w:p w:rsidR="00897F60" w:rsidRPr="00D93452" w:rsidRDefault="00C40780" w:rsidP="00BB5221">
            <w:pPr>
              <w:tabs>
                <w:tab w:val="right" w:pos="3218"/>
              </w:tabs>
              <w:spacing w:line="280" w:lineRule="exact"/>
              <w:rPr>
                <w:rFonts w:ascii="Calibri" w:hAnsi="Calibri"/>
                <w:color w:val="000080"/>
                <w:sz w:val="22"/>
                <w:szCs w:val="22"/>
              </w:rPr>
            </w:pPr>
            <w:r>
              <w:rPr>
                <w:sz w:val="24"/>
              </w:rPr>
              <w:t xml:space="preserve">[T2 UTCA]utca</w:t>
            </w:r>
            <w:r w:rsidR="00897F60" w:rsidRPr="00D93452">
              <w:rPr>
                <w:rFonts w:ascii="Calibri" w:hAnsi="Calibri"/>
                <w:color w:val="000080"/>
                <w:sz w:val="22"/>
                <w:szCs w:val="22"/>
              </w:rPr>
              <w:tab/>
              <w:t xml:space="preserve"/>
            </w:r>
          </w:p>
        </w:tc>
        <w:tc>
          <w:tcPr>
            <w:tcW w:w="1080" w:type="dxa"/>
            <w:vAlign w:val="center"/>
          </w:tcPr>
          <w:p w:rsidR="00897F60" w:rsidRPr="00D93452" w:rsidRDefault="00C40780" w:rsidP="00BB5221">
            <w:pPr>
              <w:tabs>
                <w:tab w:val="left" w:pos="2325"/>
              </w:tabs>
              <w:spacing w:line="280" w:lineRule="exact"/>
              <w:jc w:val="right"/>
              <w:rPr>
                <w:rFonts w:ascii="Calibri" w:hAnsi="Calibri"/>
                <w:color w:val="000080"/>
                <w:sz w:val="22"/>
                <w:szCs w:val="22"/>
              </w:rPr>
            </w:pPr>
            <w:r>
              <w:rPr>
                <w:sz w:val="24"/>
              </w:rPr>
              <w:t xml:space="preserve">[T2 SZÁM]. hsz</w:t>
            </w:r>
            <w:r w:rsidR="007E3962" w:rsidRPr="007E3962">
              <w:rPr>
                <w:sz w:val="24"/>
              </w:rPr>
              <w:t xml:space="preserve"/>
            </w:r>
            <w:r w:rsidR="007E3962">
              <w:rPr>
                <w:sz w:val="24"/>
              </w:rPr>
              <w:t xml:space="preserve"/>
            </w:r>
            <w:r w:rsidR="00897F60" w:rsidRPr="00D93452">
              <w:rPr>
                <w:rFonts w:ascii="Calibri" w:hAnsi="Calibri"/>
                <w:color w:val="000080"/>
                <w:sz w:val="22"/>
                <w:szCs w:val="22"/>
              </w:rPr>
              <w:t xml:space="preserve"/>
            </w:r>
          </w:p>
        </w:tc>
      </w:tr>
    </w:tbl>
    <w:p w:rsidR="00DA69E2" w:rsidRDefault="00DA69E2" w:rsidP="00DA69E2">
      <w:pPr>
        <w:tabs>
          <w:tab w:val="left" w:pos="5040"/>
          <w:tab w:val="left" w:pos="5580"/>
        </w:tabs>
        <w:jc w:val="both"/>
        <w:rPr>
          <w:rFonts w:ascii="Calibri" w:hAnsi="Calibri"/>
          <w:color w:val="000080"/>
          <w:sz w:val="16"/>
          <w:szCs w:val="16"/>
        </w:rPr>
      </w:pPr>
    </w:p>
    <w:p w:rsidR="00665F01" w:rsidRDefault="00665F01" w:rsidP="00DA69E2">
      <w:pPr>
        <w:tabs>
          <w:tab w:val="left" w:pos="5040"/>
          <w:tab w:val="left" w:pos="5580"/>
        </w:tabs>
        <w:jc w:val="both"/>
        <w:rPr>
          <w:rFonts w:ascii="Calibri" w:hAnsi="Calibri"/>
          <w:color w:val="000080"/>
          <w:sz w:val="16"/>
          <w:szCs w:val="16"/>
        </w:rPr>
      </w:pPr>
    </w:p>
    <w:p w:rsidR="00665F01" w:rsidRPr="00D84651" w:rsidRDefault="00665F01" w:rsidP="00DA69E2">
      <w:pPr>
        <w:tabs>
          <w:tab w:val="left" w:pos="5040"/>
          <w:tab w:val="left" w:pos="5580"/>
        </w:tabs>
        <w:jc w:val="both"/>
        <w:rPr>
          <w:rFonts w:ascii="Calibri" w:hAnsi="Calibri"/>
          <w:color w:val="000080"/>
          <w:sz w:val="16"/>
          <w:szCs w:val="16"/>
        </w:rPr>
      </w:pPr>
    </w:p>
    <w:p w:rsidR="00C175D0" w:rsidRPr="00D84651" w:rsidRDefault="00C175D0" w:rsidP="00C175D0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  <w:r w:rsidRPr="00D84651">
        <w:rPr>
          <w:rFonts w:ascii="Calibri" w:hAnsi="Calibri"/>
          <w:color w:val="000080"/>
          <w:sz w:val="24"/>
          <w:szCs w:val="24"/>
        </w:rPr>
        <w:tab/>
        <w:t>………………………………………</w:t>
      </w:r>
      <w:r w:rsidRPr="00D84651">
        <w:rPr>
          <w:rFonts w:ascii="Calibri" w:hAnsi="Calibri"/>
          <w:color w:val="000080"/>
          <w:sz w:val="24"/>
          <w:szCs w:val="24"/>
        </w:rPr>
        <w:tab/>
        <w:t>………………………………………</w:t>
      </w:r>
    </w:p>
    <w:p w:rsidR="00C175D0" w:rsidRPr="00D84651" w:rsidRDefault="00C175D0" w:rsidP="00C175D0">
      <w:pPr>
        <w:tabs>
          <w:tab w:val="center" w:pos="2160"/>
          <w:tab w:val="center" w:pos="6210"/>
        </w:tabs>
        <w:rPr>
          <w:rFonts w:ascii="Calibri" w:hAnsi="Calibri"/>
          <w:color w:val="000080"/>
          <w:sz w:val="24"/>
          <w:szCs w:val="24"/>
        </w:rPr>
      </w:pPr>
      <w:r w:rsidRPr="00D84651">
        <w:rPr>
          <w:rFonts w:ascii="Calibri" w:hAnsi="Calibri"/>
          <w:color w:val="000080"/>
          <w:sz w:val="24"/>
          <w:szCs w:val="24"/>
        </w:rPr>
        <w:tab/>
        <w:t>aláírás</w:t>
      </w:r>
      <w:r w:rsidRPr="00D84651">
        <w:rPr>
          <w:rFonts w:ascii="Calibri" w:hAnsi="Calibri"/>
          <w:color w:val="000080"/>
          <w:sz w:val="24"/>
          <w:szCs w:val="24"/>
        </w:rPr>
        <w:tab/>
        <w:t>aláírás</w:t>
      </w:r>
    </w:p>
    <w:p w:rsidR="00DA69E2" w:rsidRPr="00D84651" w:rsidRDefault="00DA69E2" w:rsidP="00DA69E2">
      <w:pPr>
        <w:jc w:val="both"/>
        <w:rPr>
          <w:rFonts w:ascii="Calibri" w:hAnsi="Calibri"/>
          <w:color w:val="000080"/>
          <w:sz w:val="18"/>
          <w:szCs w:val="18"/>
        </w:rPr>
      </w:pPr>
    </w:p>
    <w:p w:rsidR="00E436C0" w:rsidRPr="00D84651" w:rsidRDefault="00E436C0" w:rsidP="00E449E6">
      <w:pPr>
        <w:tabs>
          <w:tab w:val="center" w:pos="6840"/>
          <w:tab w:val="right" w:pos="9639"/>
        </w:tabs>
        <w:spacing w:line="240" w:lineRule="exact"/>
        <w:ind w:right="56"/>
        <w:jc w:val="both"/>
        <w:rPr>
          <w:sz w:val="22"/>
          <w:szCs w:val="22"/>
        </w:rPr>
      </w:pPr>
    </w:p>
    <w:sectPr w:rsidR="00E436C0" w:rsidRPr="00D84651" w:rsidSect="0061649F">
      <w:headerReference w:type="default" r:id="rId7"/>
      <w:headerReference w:type="first" r:id="rId8"/>
      <w:footerReference w:type="first" r:id="rId9"/>
      <w:footerReference w:type="default" r:id="rId12"/>
      <w:pgSz w:w="11906" w:h="16838" w:code="9"/>
      <w:pgMar w:top="990" w:right="1411" w:bottom="810" w:left="1411" w:header="540" w:footer="18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C21" w:rsidRDefault="00382C21">
      <w:r>
        <w:separator/>
      </w:r>
    </w:p>
  </w:endnote>
  <w:endnote w:type="continuationSeparator" w:id="0">
    <w:p w:rsidR="00382C21" w:rsidRDefault="00382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8" w:rsidRPr="00BC7BB8" w:rsidRDefault="00BC7BB8" w:rsidP="00BC7BB8">
    <w:pPr>
      <w:rPr>
        <w:rFonts w:ascii="Calibri" w:hAnsi="Calibri"/>
        <w:b/>
        <w:color w:val="000080"/>
        <w:sz w:val="20"/>
      </w:rPr>
    </w:pPr>
    <w:r w:rsidRPr="00BC7BB8">
      <w:rPr>
        <w:rFonts w:ascii="Calibri" w:hAnsi="Calibri"/>
        <w:b/>
        <w:color w:val="002060"/>
        <w:sz w:val="20"/>
      </w:rPr>
      <w:t xml:space="preserve">NYT.159 – Meghatalmazás </w:t>
    </w:r>
    <w:r w:rsidRPr="00BC7BB8">
      <w:rPr>
        <w:rFonts w:ascii="Calibri" w:hAnsi="Calibri"/>
        <w:color w:val="000080"/>
        <w:sz w:val="20"/>
      </w:rPr>
      <w:t>a Társadalombiztosítási Azonosító Jelet igazoló Hatósági Igazolvány kiadásához kapcsolatos ügyintézéshez</w:t>
    </w:r>
  </w:p>
  <w:p w:rsidR="00BC7BB8" w:rsidRPr="00BC7BB8" w:rsidRDefault="00BC7BB8">
    <w:pPr>
      <w:pStyle w:val="llb"/>
      <w:rPr>
        <w:rFonts w:ascii="Calibri" w:hAnsi="Calibri"/>
        <w:b/>
        <w:color w:val="002060"/>
        <w:sz w:val="20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C21" w:rsidRDefault="00382C21">
      <w:r>
        <w:separator/>
      </w:r>
    </w:p>
  </w:footnote>
  <w:footnote w:type="continuationSeparator" w:id="0">
    <w:p w:rsidR="00382C21" w:rsidRDefault="00382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C96" w:rsidRPr="00C84F89" w:rsidRDefault="009C4C96" w:rsidP="00492932">
    <w:pPr>
      <w:pStyle w:val="lfej"/>
      <w:jc w:val="center"/>
      <w:rPr>
        <w:rFonts w:ascii="Calibri" w:hAnsi="Calibri"/>
        <w:color w:val="333399"/>
        <w:sz w:val="20"/>
      </w:rPr>
    </w:pPr>
    <w:r w:rsidRPr="00C84F89">
      <w:rPr>
        <w:rStyle w:val="Oldalszm"/>
        <w:rFonts w:ascii="Calibri" w:hAnsi="Calibri"/>
        <w:color w:val="333399"/>
        <w:sz w:val="20"/>
      </w:rPr>
      <w:t xml:space="preserve">- </w:t>
    </w:r>
    <w:r w:rsidRPr="00C84F89">
      <w:rPr>
        <w:rStyle w:val="Oldalszm"/>
        <w:rFonts w:ascii="Calibri" w:hAnsi="Calibri"/>
        <w:color w:val="333399"/>
        <w:sz w:val="20"/>
      </w:rPr>
      <w:fldChar w:fldCharType="begin"/>
    </w:r>
    <w:r w:rsidRPr="00C84F89">
      <w:rPr>
        <w:rStyle w:val="Oldalszm"/>
        <w:rFonts w:ascii="Calibri" w:hAnsi="Calibri"/>
        <w:color w:val="333399"/>
        <w:sz w:val="20"/>
      </w:rPr>
      <w:instrText xml:space="preserve"> PAGE </w:instrText>
    </w:r>
    <w:r w:rsidRPr="00C84F89">
      <w:rPr>
        <w:rStyle w:val="Oldalszm"/>
        <w:rFonts w:ascii="Calibri" w:hAnsi="Calibri"/>
        <w:color w:val="333399"/>
        <w:sz w:val="20"/>
      </w:rPr>
      <w:fldChar w:fldCharType="separate"/>
    </w:r>
    <w:r w:rsidR="00C40780">
      <w:rPr>
        <w:rStyle w:val="Oldalszm"/>
        <w:rFonts w:ascii="Calibri" w:hAnsi="Calibri"/>
        <w:noProof/>
        <w:color w:val="333399"/>
        <w:sz w:val="20"/>
      </w:rPr>
      <w:t>2</w:t>
    </w:r>
    <w:r w:rsidRPr="00C84F89">
      <w:rPr>
        <w:rStyle w:val="Oldalszm"/>
        <w:rFonts w:ascii="Calibri" w:hAnsi="Calibri"/>
        <w:color w:val="333399"/>
        <w:sz w:val="20"/>
      </w:rPr>
      <w:fldChar w:fldCharType="end"/>
    </w:r>
    <w:r w:rsidRPr="00C84F89">
      <w:rPr>
        <w:rStyle w:val="Oldalszm"/>
        <w:rFonts w:ascii="Calibri" w:hAnsi="Calibri"/>
        <w:color w:val="333399"/>
        <w:sz w:val="20"/>
      </w:rP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C96" w:rsidRDefault="007E3962" w:rsidP="007340E9">
    <w:pPr>
      <w:pStyle w:val="lfej"/>
      <w:tabs>
        <w:tab w:val="clear" w:pos="4536"/>
        <w:tab w:val="clear" w:pos="9072"/>
        <w:tab w:val="center" w:pos="4542"/>
      </w:tabs>
    </w:pPr>
    <w:r w:rsidRPr="008A5C3B">
      <w:rPr>
        <w:noProof/>
        <w:color w:val="000080"/>
        <w:lang w:eastAsia="zh-CN"/>
      </w:rPr>
      <mc:AlternateContent>
        <mc:Choice Requires="wpc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column">
                <wp:posOffset>-30480</wp:posOffset>
              </wp:positionH>
              <wp:positionV relativeFrom="paragraph">
                <wp:posOffset>-5080</wp:posOffset>
              </wp:positionV>
              <wp:extent cx="5826125" cy="847725"/>
              <wp:effectExtent l="0" t="4445" r="0" b="0"/>
              <wp:wrapNone/>
              <wp:docPr id="3" name="画布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pic:pic xmlns:pic="http://schemas.openxmlformats.org/drawingml/2006/picture">
                      <pic:nvPicPr>
                        <pic:cNvPr id="1" name="Picture 3" descr="284px-Coat_of_Arms_of_Hungary_sv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12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27650" y="0"/>
                          <a:ext cx="267970" cy="5664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" name="Picture 4" descr="oep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lum bright="-12000" contrast="18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73025"/>
                          <a:ext cx="391795" cy="50165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DEEEBB" id="画布 1" o:spid="_x0000_s1026" editas="canvas" style="position:absolute;left:0;text-align:left;margin-left:-2.4pt;margin-top:-.4pt;width:458.75pt;height:66.75pt;z-index:-251658752" coordsize="58261,847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LRgAAAABSZ2h0bG9uZwAACM4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ADOEJJTQQMAAAAAA//&#10;AAAAAQAAAH0AAACgAAABeAAA6wAAAA/jABgAAf/Y/+AAEEpGSUYAAQIAAEgASAAA/+0ADEFkb2Jl&#10;X0NNAAH/7gAOQWRvYmUAZIAAAAAB/9sAhAAMCAgICQgMCQkMEQsKCxEVDwwMDxUYExMVExMYEQwM&#10;DAwMDBEMDAwMDAwMDAwMDAwMDAwMDAwMDAwMDAwMDAwMAQ0LCw0ODRAODhAUDg4OFBQODg4OFBEM&#10;DAwMDBERDAwMDAwMEQwMDAwMDAwMDAwMDAwMDAwMDAwMDAwMDAwMDAz/wAARCACgAH0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KPD94cGFja2V0IGVuZD0idyI/Pv/uACFBZG9iZQBkQAAAAAEDABAD&#10;AgMGAAAAAAAAAAAAAAAA/9sAQwABAQEBAQEBAQEBAQEBAQEBAQEBAQEBAQEBAQEBAgEBAQEBAQIC&#10;AgICAgICAgICAgICAwMDAwMDAwMDAwMDAwMD/9sAQwEBAQEBAQECAQECAwICAgMDAwMDAwMDAwMD&#10;AwMDAwMDAwMDAwMDAwMDAwMDAwMDAwMDAwMDAwMDAwMDAwMDAwMD/8AAEQgLRgjO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4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1zhGPorHt2HvTqZJ/q3/3G/lTjuhPRXP8vD49SJN8dfjbLG25H+LnxHZGI6xv4xvNhI9D&#10;05+leU16h8chGnxv+MiQu7wj4qfETypGUqzxp4wu1UsGPVgckbeOnYV5fX+sOQK2SYX/AK9Q/wDS&#10;Ufklb+NP1YUUUV6xm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jdD9D/Kv9BP/AIIk/wDK&#10;MT9mT/rj8W//AFe3iev8+w9D9DX+gn/wRJ/5Rifsyf8AXH4t/wDq9vE9fzF9KBP/AFYy9/8AUUv/&#10;AE1VPpeF/wDfp/4H+aP1Wooor+JD7s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kpAjkJ6BHJ+gXmn0yX/Vyf7j/+g047oUtmf5dnx0KH&#10;42/GUJG0UZ+K/wAQ/LjcYkWP/hLrwxggs7AgY6sf9415bXqfx2m+0fHD40XBUp5/xZ+Ic2zfu2GX&#10;xheMRu+XPJ54we3pXllf6wZBf+xML/16h/6Sj8krfxp+rCiiivXM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EJADEkADqSQAOM85r/QV/4Ilgr/wTF/ZjBBGbf4skZGMhvjn4mIIr/PpYsB8o&#10;5yPpjODz6jr0r/Qd/wCCKez/AIdk/sw+WCqiw+Jwwc53L8afEayEkls5YE9uvQdK/mT6UC/4xbL/&#10;APsK/wDcVU+l4X/32f8Agf5o/U2iiiv4iPu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mSDMcg9Uccdfu9qfTJP8AVv8A7jfypx3QpbM/&#10;y8Pj1Mtz8dPjVcKNq3Hxa+IsyoFCOiTeMLxwpXJKgAjAzwMY6ivKa9S+OcrT/G34xyv96b4q/EKe&#10;QgYxJJ4uvJGGAfft3yCO9eW1/rDkGmS4VPf2VP8A9JR+SVr+2nfuFFFFesZ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IenTP+evNf6DH/AARP/wCUY/7MfOc2nxU/D/i93iUYr/PnPQ59DX+g&#10;x/wRP/5Rj/sx/wDXp8VP/V3+Ja/mT6UP/JK5f/2Ff+4qp9Lwv/v0/wDA/wA0fqjRRRX8RH3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T&#10;JP8AVvk4Gxsk4AHy9STT6a5wjHBOFY4GMnjoM8U47oHqrH+Xd8eYUt/jl8aIELtHD8WviNFG0gAd&#10;44fGF5GkjY78YPvXlVenfG8A/Gn4vHn/AJKj8Qeo7/8ACW3a5Hp0455H6eY1/rFkGuSYW/8Az6h+&#10;SPyOtK9afqFFFFeqZ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I2CpBGeDx6+wr/Qe/wCC&#10;K8ax/wDBMv8AZjVSSp0/4mSAH7ymX4zeIpXB9txJX2xX+fC2ccHBHIPPX6Cv9Bj/AIInf8oxv2Yg&#10;TyLT4qjHAC5+N/iU4AyfX19xxiv5j+lA/wDjFsv/AOwpf+mqp9Lwv/vs/wDB+qP1Rooor+Iz7s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kn+rf/AHG9f7vtz+VPpr/cfHXa38qcd0B/l1/HWJoPjf8AGOCRtzQ/Fb4hxEp80ZaLxbeK7CQY&#10;wDwRkHofUV5bXp3xuyfjR8Xuc4+KfxALZ5z/AMVXedCfwzXmNf6wcPf8iTCr/p1D/wBJR+RV1avJ&#10;ef8Amwooor1y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EPQ/Q1/oNf8EUZmuP+CY/7MUj&#10;dVsvilCf+3f43eJbcHPuFzX+fK3Q/Q/yr/QT/wCCJP8AyjE/Zk/64/Fv/wBXt4nr+YvpQP8A4xjL&#10;1/1Ff+4qh9Lwv/v0/wDA/wA0fqtRRRX8SH3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TX+43+638qdTX+4/+638qcd0D0Vz/AC5/jbx8&#10;aPjASQB/wtP4gDk9z4suwP14rzGvVfjzCsHxy+MsCFjHD8W/iPEHYKdyQ+LrtUAxxk5B/wDr15VX&#10;+sHD7ayTC/8AXqH/AKSj8jr2deVujCiiivXM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E&#10;bofof5V/oJ/8ESf+UYn7Mn/XH4t/+r28T1/n2N0P0P8AKv8AQT/4Ik/8oxP2ZP8Arj8W/wD1e3ie&#10;v5h+lB/yTGX/APYSv/TVU+l4X/36f+B/mj9VqKKK/iU+7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bJ9x/8AcbuR29RTqa/3G/3W/lTj&#10;ugP8uj43MzfGv4xyO7u7/FX4hO7sxZ5GbxZdlnZmBJYnksTznpXmFem/G3/ktPxg/wCyp/ED/wBS&#10;u7rzKv8AV/h//kSYX/r1D/0lH5HWSVab8wooor2D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G6H6H+Vf6Cf/AARJ/wCUYn7Mn/XH4t/+r28T1/n2N0P0P8q/0E/+CJP/ACjE/Zk/64/Fv/1e&#10;3iev5h+lB/yTGX/9hK/9NVT6Xhf/AH6f+B/mj9VqKKK/iU+7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a/3G/wB1v5U6mv8Acb/db+VO&#10;O6A/y5vjb/yWn4wf9lT+IH/qV3deZV6b8bf+S0/GD/sqfxA/9Su7rzKv9X+H/wDkSYX/AK9Q/wDS&#10;Ufkdd/v5Lz/zCiiivYM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Ebofof5V/oJ/8ABEn/&#10;AJRifsyf9cfi3/6vbxPX+fY3Q/Q/yr/QT/4Ik/8AKMT9mT/rj8W//V7eJ6/mH6UH/JMZf/2Er/01&#10;VPpeF/8Afp/4H+aP1Wooor+JT7s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pr/cb/AHW/lTqa5ARyTgBWJJ6AY6mnHdAf5c/xt/5LT8YP&#10;+ypfED/1K7uvMa9O+Nv/ACWn4wf9lT+IA/H/AISy7GK8xr/V/h//AJEmF/69Q/8ASUfkddfv537h&#10;RRRXsG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CN0P0P8q/0E/wDgiT/yjE/Zk/64/Fv/&#10;ANXt4nr/AD7G6H6H+Vf6Cf8AwRJ/5Rifsyf9cfi3/wCr28T1/MP0oP8AkmMv/wCwlf8ApqqfS8L/&#10;AO/T/wAD/NH6rUUUV/Ep92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1zhGOM4VjjjnA6c06mv9xv91v5U47oD/Lq+Okrz/G/4zTvjfN8&#10;VviJM3l/LHvk8W3bkKuRwOgFeXV6d8bf+S0/GD/sqXxA/wDUru68xr/V/h//AJEmF/69Q/8ASUfk&#10;tdJV527hRRRXsGI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N0P0P8q/0E/wDgiT/yjE/Z&#10;k/64/Fv/ANXt4nr/AD7G6H6H+Vf6Cf8AwRJ/5Rifsyf9cfi3/wCr28T1/MP0oP8AkmMv/wCwlf8A&#10;pqqfS8L/AO/T/wAD/NH6rUUUV/Ep92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1/uN/ut/KnU1/uN/ut/KnHdAf5c/xt/wCS0/GD/sqX&#10;xA/9Su7rzGvTfjb/AMlp+MH/AGVP4gf+pXd15lX+r/D/APyJML/16h/6Sj8jrt+3kvP/ADCiiivY&#10;M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Ebofof5V/oJ/8ESf+UYn7Mn/AFx+Lf8A6vbx&#10;PX+fY3Q/Q/yr/QT/AOCJP/KMT9mT/rj8W/8A1e3iev5h+lB/yTGX/wDYSv8A01VPpeF/9+n/AIH+&#10;aP1Wooor+JT7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r/cb/db+VOpr/cb/db+VOO6A/y5vjb/AMlp+MH/AGVP4gf+pXd15lXpvxt/&#10;5LT8YP8AsqfxA/8AUru68yr/AFf4f/5EmF/69Q/9JR+RV/8AeJev+YUUUV7B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CN0P0P8q/0E/+CJP/ACjE/Zk/64/Fv/1e3iev8+xuh+h/lX+gn/wR&#10;J/5Rifsyf9cfi3/6vbxPX8w/Sg/5JjL/APsJX/pqqfS8L/79P/A/zR+q1FFFfxKfd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Nf7rf7p&#10;/lTqZJ/q5MAk7GwAdpPy9A3b6047oD/Ln+Nn/JafjD0/5Kl8QD+H/CVXZzmvMq9Q+OcT23xv+MkL&#10;lS8XxW+IkLlRhS0fiu7Bdd3Y4OMeteWR7Ng2fd5x19eevNf6v8P/APIkwv8A16h/6Sj8jrK+In5P&#10;/MfRRRXsG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CN0P0P8AKv8AQT/4Ik/8oxP2ZP8A&#10;rj8W/wD1e3iev8+xuh+h/lX+gn/wRJ/5Rifsyf8AXH4uf+r28T1/MP0oP+SYy/8A7CV/6aqn0vC/&#10;+/T/AMD/ADR+q1FFFfxKfd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Nf7jf7rfyp1NkICOT0CMT9AKcd0B/lz/G7/ktPxgOP+ap/EA9e&#10;efFV2OT64JFeY/r/AJ969N+Np/4vR8YP+ypfEDpzx/wld2e1eZV/q/w//wAiTC/9eof+ko/I638e&#10;fqFFFFewZ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Ieh+hr/QX/4InIU/4JjfsxqcZNt8&#10;WH4/6a/HPxNKP/Qq/wA+g9D9K/0Fv+CJqFP+CY37MgOMm3+LD8dAJPjl4mcDv0BxX8x/ShSXDGAf&#10;/UV/7iqn0vC/++z/AMD/ADR+qdFFFfxGfd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NfGx8jI2tkDOSMcjinU187HwcHa2D6HHBpx3QH&#10;+XP8dI5E+NfxkhcNG8fxW+IMTlcMyvH4su1cBhx264/OvMa9R+OTvN8bPjHcS4Z5vir8Q5HbC5Z3&#10;8W3bluMY7j7o/wAfLq/1f4f/AORJhf8Ar1D/ANJR+RVb+3n6sKKKK9gg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BD0P0Nf6Cf/BEnj/gmJ+zJj/nj8Wx37fHbxOO9f59jdD9D/Kv9BP8A4Iks&#10;G/4JifsyEdofi4v4r8dvE6n+VfzH9KF/8YxgF/1FJ/8AlKofS8L/AO/T/wAD/NH6rUUUV/EZ92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1/uN/ut/KnU1/uN/ut/KnHdAf5c3xt/wCS0/GD3+KXxA/9Su7rzKvTfjb/AMlp+MH/AGVP4gf+&#10;pXd15lX+r/D/APyJML/16h/6Sj8jrv8Afyt3/wAwooor2D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DyCPUGv9BD/giN/wAow/2Zf9z4wf8Aq+fFFf5+Ff6B3/BEX/lGH+zN/u/F/wD9Xx4o&#10;r+Y/pQf8kvl7/wCopf8ApqofT8LpfW5vryP/ANKR+rVFFFfxGfc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Nf7jf7rfyp1Nf7jf7rfyp&#10;x3QH+XN8bf8AktPxg/7Kn8QP/Uru68yr0342/wDJafjB/wBlT+IH/qV3deZV/q/w/wD8iTC/9eof&#10;+ko/Iq/+8S9f8wooor2C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9A7/giLj/h2H+zN&#10;jn5fi/8A+r58UV/n41/oIf8ABEddn/BMP9mVf+mfxdI4wcN8d/E7LnPfBr+ZPpQf8krl/wD2Ff8A&#10;uKofT8Lf75U/wf8AtyP1Yooor+Ij7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r/AHG/3W/lTqa/3G/3W/lTjugP8ub42/8AJafjB/2V&#10;P4gf+pXd15lXpvxt/wCS0/GD/sqfxA/9Su7rzKv9X+H/APkSYX/r1D/0lH5FX/3iXr/mFFFFew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1iBwSRnCgjPU9MGv8AQR/4IjMW/wCCYn7MxYkn&#10;b8Xgc9ePjv4nAr/PvPAJ9Ofy5r/QS/4IkJ5f/BMT9mRf+mXxcc9v9Z8dvE8g4/Gv5j+lBf8A1Vy9&#10;P/oKX/pqofTcLP8A22ov7n6o/Veiiiv4jPu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mv9xv91v5U6mv9xv91v5U47oD/Lm+Nv8AyWn4&#10;wf8AZU/iB/6ld3XmVem/G3/ktPxg/wCyp/ED/wBSu7rzKv8AV/h//kSYX/r1D/0lH5FX/wB4l6/5&#10;hRRRXsE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I3Q/Q/yr/QS/4IkAj/AIJifsyhgQdn&#10;xfznqf8Ai/PijGfoOB7Yr/PsY4B69D0BP8q/0G/+CKTF/wDgmR+zGSoUCy+KKKNwYlY/jX4kjDEj&#10;ucZx26c9a/mL6UP/ACTOX/8AYSv/AE1UPpeF/wDfZ/4H+aP1Pooor+JD7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r/AHG/3W/lTqa/&#10;3G/3W/lTjugP8ub42/8AJafjB/2VP4gf+pXd15lXpvxt/wCS0/GD/sqfxA/9Su7rzKv9X+H/APkS&#10;YX/r1D/0lH5FX/3iXr/mFFFFewQ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h6H6Gv9BP/&#10;AIIktu/4JifsyHJOIfi4vPX5Pjt4nQfyr/Ptr/QP/wCCI3/KML9mX/c+MH/q+vFFfzH9KD/kl8A/&#10;+opf+mqp9Lwv/vs/8D/NH6s0UUV/EZ92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1/uN/ut/KnU1/uN/ut/KnHdAf5c3xt/5LT8YP+yp&#10;/ED/ANSu7rzKvTfjb/yWn4wf9lT+IH/qV3deZV/q/wAP/wDIkwv/AF6h/wCko/Iq/wDvEvX/ADCi&#10;iivY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/0D/wDgiN/yjC/Zl/3PjB/6vrxRX+fh&#10;X+gf/wAERv8AlGH+zL/ufF//ANXz4or+Y/pQf8ktl/8A2FL/ANNVT6Xhf/fp/wCB/mj9WaKKK/iM&#10;+7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a/3G/3W/lTqa/3G/3W/lTjugP8ub42/wDJafjB/wBlT+IH/qV3deZV6b8bf+S0/GD/ALKn&#10;8QP/AFK7uvMq/wBX+H/+RJhf+vUP/SUfkVf/AHiXr/mFFFFew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/oJ/8ABEpNn/BMT9mRfWD4tP8A9/Pjr4nk/rX+fZ/n86/0EP8AgiOxf/gmH+zK&#10;Sc/u/i6B/ur8d/E6qPyFfzH9KD/klsB/2FL/ANNVT6Xhf/fZ/wCB/mj9WKKKK/iM+7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a/3G/3&#10;W/lTqa/3G/3W/lTjugP8ub42/wDJafjB/wBlT+IH/qV3deZV6b8bf+S0/GD/ALKn8QP/AFK7uvMq&#10;/wBX+H/+RJhf+vUP/SUfkVf/AHiXr/mFFFFew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hOATycAnAGScDoBX+gj/wAERww/4JhfsybgVJj+LxwRjg/HnxQQa/z7j64zjnGASeO2cc1/oK/8&#10;ESxj/gmL+zJg5/cfFo5/3vjp4nYj9a/mP6UH/JLYD/sKX/pqqfS8L/77P/A/zR+qlFFFfxGfd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Nf7j/7re/b0FOpr52Pg4O1sHGcHHXFOO6A/y5/jbx8afjCO/wDwtL4gH8P+Eruua8xr1D48lJvj&#10;d8ZZEiWJJfit8RJEt1x5abvFt46xpswMAbQM44H1z5coAAAGAOAPSv8AV/h//kSYX/r1D/0lH5HX&#10;S9vLvd/qLRRRXsG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CMSASoy2DgdMntzX+gh/wR&#10;Fz/w7B/Zk3HcfL+L3PPT/hfPijaOfbFf5+Ff6Bv/AAREOf8AgmD+zN7D4xKPovx88UqP5V/Mf0oP&#10;+SWy/wD7Cl/6aqn0vC/+/T/wP80fq3RRRX8Rn3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TX+43+638qdTX+63+6f5U47oD/AC5/jb/y&#10;Wj4wcdfil8QDnjkf8JXdjtXmNen/ABu/5LR8X/8AsqPxA/8AUsuzXmFf6wcPp/2LhPOlD/0lH5JW&#10;T9vN+f6/8AKKKK9cy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/0DP+CIX/KMH9mb/usn&#10;/q/fFNf5+df6Bn/BEL/lGD+zN/3WT/1fvimv5j+lB/yS2X/9hS/9NVT6Xhf/AH6f+B/mj9XKKKK/&#10;iM+7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ZIAY5ARkFHBAzkjbyBjn8qfTWGVYZxlSMjqOOtOO6A/y6fjmjwfG74xW8o2yRfFT4hIy&#10;kMpDp4tvVZSCO2M+nNeX169+0JkfH745cE/8Xj+JoPPT/itb0d+wryGv9X+H3fJcK/8Ap1D/ANJR&#10;+S17xryXn/X5hRRRXsG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+gZ/wRCOf+CYP7M3&#10;/dZP/V++Ka/z86/0Df8AgiIpX/gmD+zKCMZHxiYD2b4+eKSv6V/Mf0oP+SWy/wD7Cl/6aqn0vC/+&#10;/T/wP80fq3RRRX8Rn3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N0P0P8qWkbofof5U47oD/AC9v2hP+S/fHT/ssnxP/APU2vq8hr179&#10;oT/kv3x0/wCyyfE//wBTa+ryGv8AV7h7/kR4T/r1T/8ASUfkmIv7aXr/AF0CiiivZM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9A/8A4IjPv/4JhfsytnPyfF9Rn/Y+PPihP6V/n4V/oHf8&#10;ERcf8Owv2ZQBgBPi+Pqf+F8+KMn881/Mf0oP+SWy/wD7Cl/6aqn0vC/++z/wP80fq1RRRX8Rn3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SN91vof5UtI3Q/Q/ypx3QH+Xt+0J/yX746f9lk+J//AKm19XkNevftCf8AJfvjp/2WT4n/APqb&#10;X1eQ1/q9w9/yI8J/16h/6Sj8krJe3k33f9bBRRRXsm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+gZ/wRD/5Rg/szf8AdY//AFfvimv8/Ov9Az/giF/yjB/Zm/7rJ/6v3xTX8x/Sg/5JbL/+&#10;wpf+mqp9Lwv/AL9P/A/zR+rlFFFfxGfd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I33W+h/lS0jdD9D/ACpx3QH+Xt+0J/yX746f9lk+&#10;J/8A6m19XkNevftCf8l++On/AGWT4n/+ptfV5DX+r3D3/Ijwn/XqH/pKPySsl7eUn3f9bBRRRXsm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CEBgVIyCMEe34V/oGf8EQSx/4JgfszbhjB+Mg&#10;Hzbsj/hfvinBzX+fpX+gT/wQ/wA/8Ov/ANmbJz8/xo/L/hoLxWMV/Mf0oP8AklsB/wBhS/8ATVQ+&#10;l4X/AN+n/gf5o/V+iiiv4jPu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b7rfQ/ypaRuh+h/lTjugP8AL2/aE/5L98dP+yyfE/8A9Ta+&#10;ryGvXv2hP+S/fHT/ALLJ8T//AFNr6vIa/wBXuHv+RHhP+vUP/SUfklZL28pPu/62CiiivZM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9Av/AIIgjb/wTA/ZmHv8ZT/318fvFTf1r/P0r/QM&#10;/wCCIWf+HYP7M2f+qx+/H/C/fFOK/mP6UH/JLZf/ANhS/wDTVU+l4X/36f8Agf5o/Vyiiiv4jPu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kb7rfQ/ypaRuh+h/lTjugP8vb9oT/AJL98dP+yyfE/wD9Ta+ryGvXv2hP+S/fHT/ssnxP/wDU&#10;2vq8hr/V7h7/AJEeE/69Q/8ASUfklZL28pPu/wCtgooor2T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/QN/4Ih/8owf2Zfp8Yv/AFfnimv8/Kv9A3/giGc/8Ewf2ZsenxjH5fH3xSDX8x/S&#10;g/5JbL/+wpf+mqp9Lwv/AL9P/A/zR+rdFFFfxGfd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I33W+h/lS0jdD9D/ACpx3QH+Xt+0J/yX&#10;746f9lk+J/8A6m19XkNevftCf8l++On/AGWT4n/+ptfV5DX+r3D3/Ijwn/XqH/pKPySsl7eUn3f9&#10;bBRRRXsm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+gV/wAEQF2/8EwP2ZgTnLfGZv8A&#10;vv8AaA8VOB+tf5+tf6Bv/BEP/lGD+zL9PjF/6vzxTX8x/Sg/5JbL/wDsKX/pqqfS8L/79P8AwP8A&#10;NH6t0UUV/EZ92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jfdb6H+VLSN0P0P8qcd0B/l7ftCf8l++On/AGWT4n/+ptfV5DXr37Qn/Jfv&#10;jp/2WT4n/wDqbX1eQ1/q9w9/yI8J/wBeof8ApKPySsl7eUn3f9bBRRRXsm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/n86/0C/8AgiCSf+CYH7M2RjH/AAuMYzngfHzxTg1/n6V/oFf8EQG3&#10;f8Ev/wBmY/7XxnX/AL5/aB8VL/Sv5j+lB/yS2X/9hS/9NVT6Xhf/AH2f+B/mj9XqKKK/iM+7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Rvut9D/KlpG6H6H+VOO6A/y9v2hP+S/fHT/ssnxP/wDU2vq8hr179oT/AJL98dP+yyfE/wD9Ta+r&#10;yGv9XuHv+RHhP+vUP/SUfklZL28pPu/62CiiivZM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9Ar/giBj/h2B+zNj1+Mv5/8L+8VF/1yK/z9a/0C/wDgiCu3/gmB+zMOoz8ZW/77+P8A4qc/&#10;qTX8x/Sg/wCSWy//ALCl/wCmqp9Lwv8A77P/AAP80fq7RRRX8Rn3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SN91vof5UtI3Q/Q/ypx3&#10;QH+Xt+0J/wAl++On/ZZPif8A+ptfV5DXr37Qn/Jfvjp/2WT4n/8AqbX1eQ1/q9w9/wAiPCf9eof+&#10;ko/JKyXt5Sfd/wBbBRRRXsm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+gT/AMEP/wDl&#10;F/8Aszc5+f40f+tA+K8Cv8/av9An/gh//wAov/2Zv9/40f8ArQPiuv5j+lB/yS2X/wDYUv8A01VP&#10;peF/9+n/AIH+aP1fooor+Iz7s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G+630P8qWkbofof5U47oD/L2/aE/wCS/fHT/ssnxP8A/U2v&#10;q8hr179oT/kv3x0/7LJ8T/8A1Nr6vIa/1e4e/wCRHhP+vUP/AElH5JWS9vKT7v8ArYKKKK9ky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/0Cf+CH/wDyi/8A2Zv9/wCNH/rQPiuv8/av9Az/&#10;AIIhf8owf2ZuMf8AJZP/AFfvinmv5j+lB/yS2X/9hS/9NVT6Xhf/AH6f+B/mj9XKKKK/iM+7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Rvut9D/KlpG6H6H+VOO6A/y9v2hP+S/fHT/ssnxP/wDU2vq8hr179oT/AJL98dP+yyfE/wD9Ta+r&#10;yGv9XuHv+RHhP+vUP/SUfklZL28pPu/62CiiivZM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9Ar/giBn/h2B+zNu67vjP78H9oDxUV6e2K/z9a/0DP+CIX/ACjB/Zm/7rJ/6v7xTX8x/Sg/&#10;5JbL/wDsKX/pqqfS8L/79P8AwP8ANH6uUUUV/EZ92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jfdb6H+VLSN0P0P8qcd0B/l7ftCf8l+&#10;+On/AGWT4n/+ptfV5DXr37Qn/Jfvjp/2WT4n/wDqbX1eQ1/q9w9/yI8J/wBeof8ApKPySsl7eUn3&#10;f9bBRRRXsm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+gX/wRBO7/gmB+zMff4zD/vn4&#10;/wDipf6V/n6V/oE/8EP/APlF/wDszf7/AMaP/WgfFdfzH9KD/klsv/7Cl/6aqn0vC/8Av0/8D/NH&#10;6v0UUV/EZ92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fdb6H+VLSN0P0P8AKnHdAf5e37Qn/Jfvjp/2WT4n/wDqbX1eQ169+0J/yX74&#10;6f8AZZPif/6m19XkNf6vcPf8iPCf9eof+ko/JKyXt5Sfd/1sFFFFeyZ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6BP/AAQ//wCUX/7M3+/8aP8A1oHxXX+ftX+gT/wQ/wD+UX/7M3+/8aP/&#10;AFoHxXX8x/Sg/wCSWy//ALCl/wCmqp9Lwv8A79P/AAP80fq/RRRX8Rn3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SN91vof5UtI3Q/Q/&#10;ypx3QH+Xt+0J/wAl++On/ZZPif8A+ptfV5DXr37Qn/Jfvjp/2WT4n/8AqbX1eQ1/q9w9/wAiPCf9&#10;eof+ko/JKyXt5Sfd/wBbBRRRXsm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+gT/AMEP&#10;/wDlF/8Aszf7/wAaP/WgfFdf5+1f6BP/AAQ//wCUX/7M3+/8aP8A1oHxXX8x/Sg/5JbL/wDsKX/p&#10;qqfS8L/79P8AwP8ANH6v0UUV/EZ92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jfdb6H+VLSN0P0P8qcd0B/l7ftCf8l++On/AGWT4n/+&#10;ptfV5DXr37Qn/Jfvjp/2WT4n/wDqbX1eQ1/q9w9/yI8J/wBeof8ApKPySsl7eUn3f9bBRRRXsm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+gT/wQ/8A+UX/AOzN/v8Axo/9aB8V1/n7V/oE&#10;/wDBD/8A5Rf/ALM3+/8AGj/1oHxXX8x/Sg/5JbL/APsKX/pqqfS8L/79P/A/zR+r9FFFfxGfd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I33W+h/lS0jdD9D/KnHdAf5e37Qn/Jfvjp/2WT4n/8AqbX1eQ169+0J/wAl++On/ZZPif8A+ptf&#10;V5DX+r3D3/Ijwn/XqH/pKPySsl7eUn3f9bBRRRXsm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+gT/wQ/wD+UX/7M3+/8aP/AFoHxXX+ftX+gT/wQ/8A+UX/AOzN/v8Axo/9aB8V1/Mf0oP+&#10;SWy//sKX/pqqfS8L/wC/T/wP80fq/RRRX8Rn3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N91vof5UtI3Q/Q/wAqcd0B/l7ftCf8l++O&#10;n/ZZPif/AOptfV5DXr37Qn/Jfvjp/wBlk+J//qbX1eQ1/q9w9/yI8J/16h/6Sj8krJe3lJ93/WwU&#10;UUV7Jk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/oE/8ABD//AJRf/szf7/xo/wDWgfFd&#10;f5+1f6BP/BD/AP5Rf/szf7/xo/8AWgfFdfzH9KD/AJJbL/8AsKX/AKaqn0vC/wDv0/8AA/zR+r9F&#10;FFfxGfd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I33W+h/lS0jdD9D/KnHdAf5e37Qn/ACX746f9lk+J/wD6m19XkNevftCf8l++On/Z&#10;ZPif/wCptfV5DX+r3D3/ACI8J/16h/6Sj8krJe3lJ93/AFsFFFFeyZ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6BP8AwQ//AOUX/wCzN/v/ABo/9aB8V1/n7V/oE/8ABD//AJRf/szf7/xo&#10;/wDWgfFdfzH9KD/klsv/AOwpf+mqp9Lwv/v0/wDA/wA0fq/RRRX8Rn3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SN91vof5UtI3Q/Q/y&#10;px3QH+Xt+0J/yX746f8AZZPif/6m19XkNevftCf8l++On/ZZPif/AOptfV5DX+r3D3/Ijwn/AF6h&#10;/wCko/JKyXt5Sfd/1sFFFFeyZ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6BP/BD/wD5&#10;Rf8A7M3+/wDGj/1oHxXX+ftX+gT/AMEP/wDlF/8Aszf7/wAaP/WgfFdfzH9KD/klsv8A+wpf+mqp&#10;9Lwv/v0/8D/NH6v0UUV/EZ92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jfdb6H+VLSN0P0P8qcd0B/l7ftCf8l++On/ZZPif/wCptfV5&#10;DXr37Qn/ACX746f9lk+J/wD6m19XkNf6vcPf8iPCf9eof+ko/JKyXt5Sfd/1sFFFFeyZ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6BP/BD/AP5Rf/szf7/xo/8AWgfFdf5+1f6BP/BD/wD5&#10;Rf8A7M3+/wDGj/1oHxXX8x/Sg/5JbL/+wpf+mqp9Lwv/AL9P/A/zR+r9FFFfxGfd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I33W+h/l&#10;S0jdD9D/ACpx3QH+Xt+0J/yX746f9lk+J/8A6m19XkNevftCf8l++On/AGWT4n/+ptfV5DX+r3D3&#10;/Ijwn/XqH/pKPySsl7eUn3f9bBRRRXsm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+gT&#10;/wAEP/8AlF/+zN/v/Gj/ANaB8V1/n7V/oE/8EP8A/lF/+zN/v/Gj/wBaB8V1/Mf0oP8Aklsv/wCw&#10;pf8ApqqfS8L/AO/T/wAD/NH6v0UUV/EZ92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jfdb6H+VLSN0P0P8qcd0B/l7ftCf8AJfvjp/2W&#10;T4n/APqbX1eQ169+0J/yX746f9lk+J//AKm19XkNf6vcPf8AIjwn/XqH/pKPySsl7eUn3f8AWwUU&#10;UV7Jk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/oE/wDBD/8A5Rf/ALM3+/8AGj/1oHxX&#10;X+ftX+gT/wAEP/8AlF/+zN/v/Gj/ANaB8V1/Mf0oP+SWy/8A7Cl/6aqn0vC/+/T/AMD/ADR+r9FF&#10;FfxGfd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I33W+h/lS0jdD9D/KnHdAf5e37Qn/Jfvjp/wBlk+J//qbX1eQ169+0J/yX746f9lk+&#10;J/8A6m19XkNf6vcPf8iPCf8AXqH/AKSj8krJe3lJ93/WwUUUV7Jk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/oE/8EP/APlF/wDszf7/AMaP/WgfFdf5+1f6BP8AwQ//AOUX/wCzN/v/ABo/&#10;9aB8V1/Mf0oP+SWy/wD7Cl/6aqn0vC/+/T/wP80fq/RRRX8Rn3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SN91vof5UtI3Q/Q/ypx3QH&#10;+Xt+0J/yX746f9lk+J//AKm19XkNevftCf8AJfvjp/2WT4n/APqbX1eQ1/q9w9/yI8J/16h/6Sj8&#10;krJe3lJ93/WwUUUV7Jk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/oE/8EP8A/lF/+zN/&#10;v/Gj/wBaB8V1/n7V/oE/8EP/APlF/wDszf7/AMaP/WgfFdfzH9KD/klsv/7Cl/6aqn0vC/8Av0/8&#10;D/NH6v0UUV/EZ92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jfdb6H+VLSN0P0P8AKnHdAf5e37Qn/Jfvjp/2WT4n/wDqbX1eQ169+0J/&#10;yX746f8AZZPif/6m19XkNf6vcPf8iPCf9eof+ko/JKyXt5Sfd/1sFFFFeyZ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6BP/AAQ//wCUX/7M3+/8aP8A1oHxXX+ftX+gT/wQ/wD+UX/7M3+/&#10;8aP/AFoHxXX8x/Sg/wCSWy//ALCl/wCmqp9Lwv8A79P/AAP80fq/RRRX8Rn3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SN91vof5UtI3&#10;Q/Q/ypx3QH+Xt+0J/wAl++On/ZZPif8A+ptfV5DXr37Qn/Jfvjp/2WT4n/8AqbX1eQ1/q9w9/wAi&#10;PCf9eof+ko/JKyXt5Sfd/wBbBRRRXsm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+gT/&#10;AMEP/wDlF/8Aszf7/wAaP/WgfFdf5+1f6BP/AAQ//wCUX/7M/wDv/Gj/ANaB8V96/mP6UP8AySuA&#10;e3+1L/01UPpuF0vrk3/cf5o/V+iiiv4jPu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kb7rfQ/wAqWkbofof5U47oD/L2/aE/5L98dP8A&#10;ssnxP/8AU2vq8hr179oT/kv3x0/7LJ8T/wD1Nr6vIa/1e4e/5EeE/wCvUP8A0lH5JWS9vKT7v+tg&#10;ooor2TI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CQvUgfU46fWv78/wDghbcTT/8ABM34&#10;DxyymRLXWfjBBbqVjUQwt8Y9euTEpQAkb5HfLEnLEZwAB/AbX99v/BCldv8AwTP+Bhzndrvxgb/z&#10;L+uLj9K/m36TkIvhDCylq1iY2/8AAJn0vDGmNnHtH9Ufr3RRRX8Mn3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SN91vof5UtI3Q/Q/yp&#10;x3QH+Xt+0J/yX746f9lk+J//AKm19XkNevftCf8AJfvjp/2WT4n/APqbX1eQ1/q9w9/yI8J/16h/&#10;6Sj8krJe3lJ93/WwUUUV7Jk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/fd/wQqz/AMOz&#10;vgXntrnxgA47f8Lg1wjH51/AgTgZP+P6Cv78P+CFTA/8EzvgWB/DrnxfBz/2V/XDx+eK/m76Tb/4&#10;w/DL/qJj/wCkzPpuGf8Afp/4X+Z+vNFFFfwwfd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I33W+h/lS0jdD9D/KnHdAf5e37Qn/Jfvjp&#10;/wBlk+J//qbX1eQ169+0J/yX746f9lk+J/8A6m19XkNf6vcPf8iPCf8AXqH/AKSj8krJe3lJ93/W&#10;wUUUV7Jk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1jgE5xhSc4OBgewNf32f8EJmz/wAE&#10;0PgiNrqV8Q/F9SWxhs/FvWWymOwzjr1Br+BQjIxn68A5HcGv78P+CFf/ACjO+BftrvxhHJz/AM1g&#10;1w9fxz1r+bfpNa8H4Z/9RMf/AEmZ9Nwz/v0/8L/M/Xmiiiv4ZPu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kb7rfQ/ypaRuh+h/lTjug&#10;P8vb9oT/AJL98dP+yyfE/wD9Ta+ryGvXv2hP+S/fHT/ssnxP/wDU2vq8hr/V7h7/AJEeE/69Q/8A&#10;SUfklZL28pPu/wCtgooor2TI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69K/vt/4IU/8A&#10;KND4Hc5/4n/xg+oB+Lut8V/AdJwAckDK5xnn5sAcEdc81/fB/wAEHLqW4/4Js/CWORlKWfi74t20&#10;IVQpSJviTqV2ytjqd8rkH0xX83fSZ/5I3Df9hMf/AEiZ9Nwz/v0/8L/M/Yyiiiv4YPu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kb7rf&#10;Q/ypaRuh+h/lTjugP8vb9oT/AJL98dP+yyfE/wD9Ta+ryGvXv2hP+S/fHT/ssnxP/wDU2vq8hr/V&#10;7h7/AJEeE/69Q/8ASUfklZL28pPu/wCtgooor2TI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/AHkHn2ORX96f/BBUKP8Agm78McdT43+LBbn+L/hPLwD9MV/BZX96v/BBYAf8E3fheQMbvG3x&#10;aY/+HAvQCPwAr+bvpNf8kdhf+wmP/pMj6Thd3xsr9Yfqj9k6KKK/hg+8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Rvut9D/KlpG6H6H+&#10;VOO6A/y9v2hP+S/fHT/ssnxP/wDU2vq8hr179oT/AJL98dP+yyfE/wD9Ta+ryGv9XuHv+RHhP+vU&#10;P/SUfklZL28pPu/62CiiivZM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EJCjJOBkD8ScD&#10;pX96X/BBOUP/AME3vhmoDDyfHHxYjJZGUNnx5eSbkZgAw+bGVyMgjOQQP4LiOCO3T0r+9X/gguB/&#10;w7d+F7DGX8bfFlm4xz/wn96o547Adq/m76TX/JHYX/sIj/6TI+i4XX+2y/wP80fsnRRRX8MH3w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N91vof5UtI3Q/Q/wAqcd0B/l7ftCf8l++On/ZZPif/AOptfV5DXr37Qn/Jfvjp/wBlk+J//qbX&#10;1eQ1/q9w9/yI8J/16p/+ko/JK1vrE35+XcKKKK9ky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/vV/wCCCxz/AME3PhcR/wBDr8Wf/U/va/gqr+9P/ggp/wAo2vhb/wBjp8Wf0+IF8K/m/wCk&#10;yv8AjDMM/wDqJj/6TI+j4W/32X+D9UfsrRRRX8Ln3o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SN0P0P8qWkYgKxPACkk+gA5px3QH+Xt&#10;+0J/yX746f8AZZPif/6m19XkNegfF7Wf+Ek+LfxP8QoY0XXfiL431hUhyYmGpeJLm9VYmdmbaA3y&#10;jceOhrz+v9YMghKGSYVS/wCfUP8A0lH5HXf76bj3/UKKKK9cz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awJGB1yOhxxnnmv7yP8AggXdPcf8E5fAMTIqrZfEH4p2seN2WV/Fkt7ubJIyDMQM&#10;dgM85r+Dg57eo/LPI/Kv75/+CFHhW78N/wDBNz4P395Lubxj4j+KXimCBrd4ZrS0f4jaloNskruS&#10;ZPOWw+1o+ANkygZxk/zb9JucY8HYWDaTliY2Xf3JN/crn0fC6l9clLpyP80fsFRRRX8Mn3o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8Vf8AwccfCqXwr+118L/ipaaMllovxW+DVrp9zqiK/wDxOvGf&#10;w88SXdjrskrMcF4NK1Hw/CduMIE46E/z1EZIOTxngHAORjkV/Y//AMHKnw2s9X/Z1/Z9+Lhec6n4&#10;C+Mep+BIoEiDW/8AZHxN8IXGtajeXEo5Vo7nwvYRRjGD5rZOQAf44e+O/wDhX+h/gBm/9p+HWGoy&#10;k5Twsp0nfpyyvBX/AMDj5dOh+c8QUVTzKbSspWf+YUUUV+0ni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jAMCCMg9hnn24paQ57cEc5OcDHJPFF0txN2TZ/QR/wAG5/wXHjb9r3x/8Yb/AEVNR0b4&#10;I/Ce7j03VzdPEfD/AMQPiZqSaBockUEbgym50O18UwfMGRVznDmMn+2Gv5+f+DdT4Ky+Bv2PvGvx&#10;g1LRxZan8dPinqk+j6v9qjmbWvAHw4tE8I6OrwROfK+za/8A8JRGBIquwbeRsZM/0DV/mn4xZ0s9&#10;8Q8wxEW5QpTVKOuypqzX/gfN/kfpeR0PYZZST3kuZ/P/AIFgooor8zP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8261;height:8477;visibility:visible;mso-wrap-style:square">
                <v:fill o:detectmouseclick="t"/>
                <v:path o:connecttype="none"/>
              </v:shape>
              <v:shape id="Picture 3" o:spid="_x0000_s1028" type="#_x0000_t75" alt="284px-Coat_of_Arms_of_Hungary_svg" style="position:absolute;left:53276;width:2680;height:5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">
                <v:imagedata r:id="rId3" o:title="284px-Coat_of_Arms_of_Hungary_svg" gain="74473f"/>
              </v:shape>
              <v:shape id="Picture 4" o:spid="_x0000_s1029" type="#_x0000_t75" alt="oeplogo" style="position:absolute;top:730;width:3917;height: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">
                <v:imagedata r:id="rId4" o:title="oeplogo" gain="79922f" blacklevel="-3932f"/>
              </v:shape>
            </v:group>
          </w:pict>
        </mc:Fallback>
      </mc:AlternateContent>
    </w:r>
    <w:r w:rsidR="009C4C96">
      <w:tab/>
    </w:r>
  </w:p>
  <w:p w:rsidR="009C4C96" w:rsidRPr="00E449E6" w:rsidRDefault="001E7E45" w:rsidP="007340E9">
    <w:pPr>
      <w:pStyle w:val="lfej"/>
      <w:pBdr>
        <w:bottom w:val="single" w:sz="4" w:space="1" w:color="auto"/>
      </w:pBdr>
      <w:tabs>
        <w:tab w:val="clear" w:pos="4536"/>
        <w:tab w:val="clear" w:pos="9072"/>
        <w:tab w:val="center" w:pos="4542"/>
      </w:tabs>
      <w:ind w:left="720" w:right="984"/>
      <w:jc w:val="center"/>
      <w:rPr>
        <w:rFonts w:ascii="Calibri" w:hAnsi="Calibri"/>
        <w:b/>
        <w:color w:val="000080"/>
      </w:rPr>
    </w:pPr>
    <w:r>
      <w:rPr>
        <w:rFonts w:ascii="Calibri" w:hAnsi="Calibri"/>
        <w:b/>
        <w:color w:val="000080"/>
      </w:rPr>
      <w:t xml:space="preserve">NEMZETI </w:t>
    </w:r>
    <w:r w:rsidR="009C4C96" w:rsidRPr="00E449E6">
      <w:rPr>
        <w:rFonts w:ascii="Calibri" w:hAnsi="Calibri"/>
        <w:b/>
        <w:color w:val="000080"/>
      </w:rPr>
      <w:t xml:space="preserve">EGÉSZSÉGBIZTOSÍTÁSI </w:t>
    </w:r>
    <w:r>
      <w:rPr>
        <w:rFonts w:ascii="Calibri" w:hAnsi="Calibri"/>
        <w:b/>
        <w:color w:val="000080"/>
      </w:rPr>
      <w:t>ALAPKEZELŐ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90239"/>
    <w:multiLevelType w:val="hybridMultilevel"/>
    <w:tmpl w:val="6208313C"/>
    <w:lvl w:ilvl="0" w:tplc="8AE2A206">
      <w:start w:val="1"/>
      <w:numFmt w:val="decimal"/>
      <w:lvlText w:val="%1.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764061B"/>
    <w:multiLevelType w:val="hybridMultilevel"/>
    <w:tmpl w:val="09729EDC"/>
    <w:lvl w:ilvl="0" w:tplc="1B9EC51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characterSpacingControl w:val="doNotCompress"/>
  <w:hdrShapeDefaults>
    <o:shapedefaults v:ext="edit" spidmax="2049">
      <o:colormru v:ext="edit" colors="#365b9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CD"/>
    <w:rsid w:val="0000366A"/>
    <w:rsid w:val="00013794"/>
    <w:rsid w:val="0002344E"/>
    <w:rsid w:val="00031539"/>
    <w:rsid w:val="00033762"/>
    <w:rsid w:val="000340E0"/>
    <w:rsid w:val="00037435"/>
    <w:rsid w:val="000438E6"/>
    <w:rsid w:val="00050BE9"/>
    <w:rsid w:val="00053965"/>
    <w:rsid w:val="00056394"/>
    <w:rsid w:val="00063620"/>
    <w:rsid w:val="00072DB5"/>
    <w:rsid w:val="00074623"/>
    <w:rsid w:val="00076AA9"/>
    <w:rsid w:val="00080B81"/>
    <w:rsid w:val="00092CCE"/>
    <w:rsid w:val="000A06CB"/>
    <w:rsid w:val="000B2C69"/>
    <w:rsid w:val="000B582D"/>
    <w:rsid w:val="000E5539"/>
    <w:rsid w:val="000F6582"/>
    <w:rsid w:val="001026F8"/>
    <w:rsid w:val="00113274"/>
    <w:rsid w:val="001224A4"/>
    <w:rsid w:val="00131C27"/>
    <w:rsid w:val="00141346"/>
    <w:rsid w:val="00143AC7"/>
    <w:rsid w:val="00143BBA"/>
    <w:rsid w:val="00154C78"/>
    <w:rsid w:val="0015643F"/>
    <w:rsid w:val="001608E9"/>
    <w:rsid w:val="00164DA7"/>
    <w:rsid w:val="00173E5D"/>
    <w:rsid w:val="00176ED8"/>
    <w:rsid w:val="00183C2B"/>
    <w:rsid w:val="00194A67"/>
    <w:rsid w:val="001A611A"/>
    <w:rsid w:val="001C4C52"/>
    <w:rsid w:val="001C6979"/>
    <w:rsid w:val="001E2AE7"/>
    <w:rsid w:val="001E7DE4"/>
    <w:rsid w:val="001E7E45"/>
    <w:rsid w:val="001F1A49"/>
    <w:rsid w:val="001F236C"/>
    <w:rsid w:val="002009EA"/>
    <w:rsid w:val="0020258B"/>
    <w:rsid w:val="0022306A"/>
    <w:rsid w:val="00225932"/>
    <w:rsid w:val="00261FF0"/>
    <w:rsid w:val="00262B42"/>
    <w:rsid w:val="00280430"/>
    <w:rsid w:val="00281CB4"/>
    <w:rsid w:val="00283037"/>
    <w:rsid w:val="002861C3"/>
    <w:rsid w:val="00287E84"/>
    <w:rsid w:val="002A1285"/>
    <w:rsid w:val="002C4758"/>
    <w:rsid w:val="002D00C8"/>
    <w:rsid w:val="002D0823"/>
    <w:rsid w:val="002F3603"/>
    <w:rsid w:val="00300A20"/>
    <w:rsid w:val="0031304E"/>
    <w:rsid w:val="00313DA1"/>
    <w:rsid w:val="00316976"/>
    <w:rsid w:val="00317958"/>
    <w:rsid w:val="0032361E"/>
    <w:rsid w:val="00324DE9"/>
    <w:rsid w:val="003254BC"/>
    <w:rsid w:val="0033302C"/>
    <w:rsid w:val="00340E34"/>
    <w:rsid w:val="00342AA2"/>
    <w:rsid w:val="003546A6"/>
    <w:rsid w:val="00357B05"/>
    <w:rsid w:val="00363857"/>
    <w:rsid w:val="003656A7"/>
    <w:rsid w:val="00371456"/>
    <w:rsid w:val="00373887"/>
    <w:rsid w:val="00382C21"/>
    <w:rsid w:val="00396E30"/>
    <w:rsid w:val="003A0B20"/>
    <w:rsid w:val="003A292C"/>
    <w:rsid w:val="003C3340"/>
    <w:rsid w:val="003D0CA5"/>
    <w:rsid w:val="003E05DF"/>
    <w:rsid w:val="003E0C06"/>
    <w:rsid w:val="003F1F1D"/>
    <w:rsid w:val="00401694"/>
    <w:rsid w:val="00414254"/>
    <w:rsid w:val="00416B2B"/>
    <w:rsid w:val="004206D6"/>
    <w:rsid w:val="00424EC9"/>
    <w:rsid w:val="00432F85"/>
    <w:rsid w:val="00435E65"/>
    <w:rsid w:val="00440511"/>
    <w:rsid w:val="004418A7"/>
    <w:rsid w:val="00462651"/>
    <w:rsid w:val="00465B36"/>
    <w:rsid w:val="00466CDF"/>
    <w:rsid w:val="00474D11"/>
    <w:rsid w:val="00480734"/>
    <w:rsid w:val="00481C81"/>
    <w:rsid w:val="004826B1"/>
    <w:rsid w:val="00485C5E"/>
    <w:rsid w:val="00492932"/>
    <w:rsid w:val="00496C59"/>
    <w:rsid w:val="004A3F56"/>
    <w:rsid w:val="004B5BAB"/>
    <w:rsid w:val="004C2C59"/>
    <w:rsid w:val="004C79FD"/>
    <w:rsid w:val="004D4A0B"/>
    <w:rsid w:val="004D5C65"/>
    <w:rsid w:val="004E4F68"/>
    <w:rsid w:val="00505F23"/>
    <w:rsid w:val="0051518D"/>
    <w:rsid w:val="0051660F"/>
    <w:rsid w:val="00521C16"/>
    <w:rsid w:val="00522564"/>
    <w:rsid w:val="005252A0"/>
    <w:rsid w:val="00530C45"/>
    <w:rsid w:val="00536883"/>
    <w:rsid w:val="005574A0"/>
    <w:rsid w:val="005604C8"/>
    <w:rsid w:val="00561422"/>
    <w:rsid w:val="00566580"/>
    <w:rsid w:val="005673BF"/>
    <w:rsid w:val="0057735E"/>
    <w:rsid w:val="005808AC"/>
    <w:rsid w:val="00596372"/>
    <w:rsid w:val="0059680C"/>
    <w:rsid w:val="00597E1C"/>
    <w:rsid w:val="005A006C"/>
    <w:rsid w:val="005A0C2B"/>
    <w:rsid w:val="005B0AC2"/>
    <w:rsid w:val="005C5DAA"/>
    <w:rsid w:val="005D0000"/>
    <w:rsid w:val="005F4DBB"/>
    <w:rsid w:val="006015B1"/>
    <w:rsid w:val="0061649F"/>
    <w:rsid w:val="006175F0"/>
    <w:rsid w:val="00643855"/>
    <w:rsid w:val="006460F0"/>
    <w:rsid w:val="00665F01"/>
    <w:rsid w:val="006661E5"/>
    <w:rsid w:val="00677772"/>
    <w:rsid w:val="006806D1"/>
    <w:rsid w:val="00680E3A"/>
    <w:rsid w:val="00690914"/>
    <w:rsid w:val="00697102"/>
    <w:rsid w:val="006A46AA"/>
    <w:rsid w:val="006A49B9"/>
    <w:rsid w:val="006A7866"/>
    <w:rsid w:val="006B2489"/>
    <w:rsid w:val="006B36DF"/>
    <w:rsid w:val="006C1130"/>
    <w:rsid w:val="006D0082"/>
    <w:rsid w:val="006D1518"/>
    <w:rsid w:val="006D22FB"/>
    <w:rsid w:val="006D5705"/>
    <w:rsid w:val="006E1F4F"/>
    <w:rsid w:val="00700E17"/>
    <w:rsid w:val="00702F76"/>
    <w:rsid w:val="00704D82"/>
    <w:rsid w:val="007202EB"/>
    <w:rsid w:val="007209F3"/>
    <w:rsid w:val="00722C5E"/>
    <w:rsid w:val="007340E9"/>
    <w:rsid w:val="0073467C"/>
    <w:rsid w:val="007367A3"/>
    <w:rsid w:val="00746441"/>
    <w:rsid w:val="00746A9A"/>
    <w:rsid w:val="00751201"/>
    <w:rsid w:val="007600F9"/>
    <w:rsid w:val="007621E3"/>
    <w:rsid w:val="00762A09"/>
    <w:rsid w:val="007852BA"/>
    <w:rsid w:val="0079126D"/>
    <w:rsid w:val="0079412B"/>
    <w:rsid w:val="007A13B3"/>
    <w:rsid w:val="007A5329"/>
    <w:rsid w:val="007D3375"/>
    <w:rsid w:val="007D4C0E"/>
    <w:rsid w:val="007E3962"/>
    <w:rsid w:val="007E5626"/>
    <w:rsid w:val="007F29C9"/>
    <w:rsid w:val="007F52F7"/>
    <w:rsid w:val="00803625"/>
    <w:rsid w:val="00803AB1"/>
    <w:rsid w:val="00805C82"/>
    <w:rsid w:val="008071C0"/>
    <w:rsid w:val="008174CA"/>
    <w:rsid w:val="00833634"/>
    <w:rsid w:val="00843F9A"/>
    <w:rsid w:val="00853C6C"/>
    <w:rsid w:val="00853E8B"/>
    <w:rsid w:val="00877139"/>
    <w:rsid w:val="008807A1"/>
    <w:rsid w:val="00880E9C"/>
    <w:rsid w:val="00882402"/>
    <w:rsid w:val="008948B9"/>
    <w:rsid w:val="00897F60"/>
    <w:rsid w:val="008A1777"/>
    <w:rsid w:val="008A5C3B"/>
    <w:rsid w:val="008B1D9D"/>
    <w:rsid w:val="008B400F"/>
    <w:rsid w:val="008B513C"/>
    <w:rsid w:val="008C6EBE"/>
    <w:rsid w:val="008D1C31"/>
    <w:rsid w:val="008D68D4"/>
    <w:rsid w:val="008E3106"/>
    <w:rsid w:val="008E426F"/>
    <w:rsid w:val="008E4C3A"/>
    <w:rsid w:val="00912433"/>
    <w:rsid w:val="009153BF"/>
    <w:rsid w:val="00930DFC"/>
    <w:rsid w:val="009326AF"/>
    <w:rsid w:val="00934D22"/>
    <w:rsid w:val="00935985"/>
    <w:rsid w:val="00950CF1"/>
    <w:rsid w:val="00954EBC"/>
    <w:rsid w:val="0096015F"/>
    <w:rsid w:val="00965694"/>
    <w:rsid w:val="00971A48"/>
    <w:rsid w:val="00982009"/>
    <w:rsid w:val="00982379"/>
    <w:rsid w:val="0099079D"/>
    <w:rsid w:val="0099619B"/>
    <w:rsid w:val="00996F3C"/>
    <w:rsid w:val="009A3407"/>
    <w:rsid w:val="009A71CA"/>
    <w:rsid w:val="009B027C"/>
    <w:rsid w:val="009C4C96"/>
    <w:rsid w:val="009C7330"/>
    <w:rsid w:val="009E02DF"/>
    <w:rsid w:val="009F65FA"/>
    <w:rsid w:val="009F6AA5"/>
    <w:rsid w:val="009F798C"/>
    <w:rsid w:val="00A21FEC"/>
    <w:rsid w:val="00A35699"/>
    <w:rsid w:val="00A40F66"/>
    <w:rsid w:val="00A4425D"/>
    <w:rsid w:val="00A5620B"/>
    <w:rsid w:val="00A64632"/>
    <w:rsid w:val="00A71985"/>
    <w:rsid w:val="00A727F8"/>
    <w:rsid w:val="00A7420D"/>
    <w:rsid w:val="00A75881"/>
    <w:rsid w:val="00A82718"/>
    <w:rsid w:val="00A87B26"/>
    <w:rsid w:val="00AB29E4"/>
    <w:rsid w:val="00AC519C"/>
    <w:rsid w:val="00AE1819"/>
    <w:rsid w:val="00AF0FA4"/>
    <w:rsid w:val="00AF69EC"/>
    <w:rsid w:val="00B03638"/>
    <w:rsid w:val="00B0428B"/>
    <w:rsid w:val="00B05AC8"/>
    <w:rsid w:val="00B16905"/>
    <w:rsid w:val="00B25CC6"/>
    <w:rsid w:val="00B32C67"/>
    <w:rsid w:val="00B461EE"/>
    <w:rsid w:val="00B70282"/>
    <w:rsid w:val="00B7040B"/>
    <w:rsid w:val="00B75ED9"/>
    <w:rsid w:val="00B86C8D"/>
    <w:rsid w:val="00BA77C6"/>
    <w:rsid w:val="00BB0407"/>
    <w:rsid w:val="00BB37FC"/>
    <w:rsid w:val="00BB5221"/>
    <w:rsid w:val="00BC07A8"/>
    <w:rsid w:val="00BC3355"/>
    <w:rsid w:val="00BC7BB8"/>
    <w:rsid w:val="00BD2793"/>
    <w:rsid w:val="00BE58B3"/>
    <w:rsid w:val="00BF1D4A"/>
    <w:rsid w:val="00BF3445"/>
    <w:rsid w:val="00BF7407"/>
    <w:rsid w:val="00C02CDB"/>
    <w:rsid w:val="00C13BEE"/>
    <w:rsid w:val="00C16507"/>
    <w:rsid w:val="00C175D0"/>
    <w:rsid w:val="00C17661"/>
    <w:rsid w:val="00C2669E"/>
    <w:rsid w:val="00C307F9"/>
    <w:rsid w:val="00C33E66"/>
    <w:rsid w:val="00C40780"/>
    <w:rsid w:val="00C465D4"/>
    <w:rsid w:val="00C51594"/>
    <w:rsid w:val="00C5543B"/>
    <w:rsid w:val="00C62878"/>
    <w:rsid w:val="00C815B4"/>
    <w:rsid w:val="00C84F89"/>
    <w:rsid w:val="00C8664F"/>
    <w:rsid w:val="00C9038B"/>
    <w:rsid w:val="00C93112"/>
    <w:rsid w:val="00C97785"/>
    <w:rsid w:val="00CB400B"/>
    <w:rsid w:val="00CB6073"/>
    <w:rsid w:val="00CB77A1"/>
    <w:rsid w:val="00CC132A"/>
    <w:rsid w:val="00CC71B3"/>
    <w:rsid w:val="00CD16A8"/>
    <w:rsid w:val="00CD4791"/>
    <w:rsid w:val="00CD4F5E"/>
    <w:rsid w:val="00CE47E8"/>
    <w:rsid w:val="00CF269F"/>
    <w:rsid w:val="00D02D19"/>
    <w:rsid w:val="00D05665"/>
    <w:rsid w:val="00D06662"/>
    <w:rsid w:val="00D078B9"/>
    <w:rsid w:val="00D23D5A"/>
    <w:rsid w:val="00D362E6"/>
    <w:rsid w:val="00D37954"/>
    <w:rsid w:val="00D430D1"/>
    <w:rsid w:val="00D44044"/>
    <w:rsid w:val="00D47637"/>
    <w:rsid w:val="00D52A6A"/>
    <w:rsid w:val="00D52CD1"/>
    <w:rsid w:val="00D548CD"/>
    <w:rsid w:val="00D84651"/>
    <w:rsid w:val="00D8715B"/>
    <w:rsid w:val="00D87B7D"/>
    <w:rsid w:val="00D93452"/>
    <w:rsid w:val="00D96331"/>
    <w:rsid w:val="00D97B0F"/>
    <w:rsid w:val="00DA1C54"/>
    <w:rsid w:val="00DA4962"/>
    <w:rsid w:val="00DA5C74"/>
    <w:rsid w:val="00DA69E2"/>
    <w:rsid w:val="00DB1790"/>
    <w:rsid w:val="00DB4CC7"/>
    <w:rsid w:val="00DB6197"/>
    <w:rsid w:val="00DC4FAE"/>
    <w:rsid w:val="00DD14C7"/>
    <w:rsid w:val="00DD3A65"/>
    <w:rsid w:val="00DD6721"/>
    <w:rsid w:val="00DD7311"/>
    <w:rsid w:val="00DF7EBD"/>
    <w:rsid w:val="00E00694"/>
    <w:rsid w:val="00E0731B"/>
    <w:rsid w:val="00E12419"/>
    <w:rsid w:val="00E12D7F"/>
    <w:rsid w:val="00E13DED"/>
    <w:rsid w:val="00E20C66"/>
    <w:rsid w:val="00E37C6A"/>
    <w:rsid w:val="00E436C0"/>
    <w:rsid w:val="00E449E6"/>
    <w:rsid w:val="00E5003E"/>
    <w:rsid w:val="00E533E8"/>
    <w:rsid w:val="00E67041"/>
    <w:rsid w:val="00E73F3F"/>
    <w:rsid w:val="00E91CDC"/>
    <w:rsid w:val="00EA3669"/>
    <w:rsid w:val="00EA36C6"/>
    <w:rsid w:val="00EB6F1A"/>
    <w:rsid w:val="00EC1AE4"/>
    <w:rsid w:val="00ED0AF5"/>
    <w:rsid w:val="00ED4258"/>
    <w:rsid w:val="00ED6A04"/>
    <w:rsid w:val="00EE43D4"/>
    <w:rsid w:val="00EF3235"/>
    <w:rsid w:val="00EF3906"/>
    <w:rsid w:val="00EF6ADB"/>
    <w:rsid w:val="00EF6DC8"/>
    <w:rsid w:val="00F009A5"/>
    <w:rsid w:val="00F00FD3"/>
    <w:rsid w:val="00F06D49"/>
    <w:rsid w:val="00F21281"/>
    <w:rsid w:val="00F22D70"/>
    <w:rsid w:val="00F240D2"/>
    <w:rsid w:val="00F250FD"/>
    <w:rsid w:val="00F40D55"/>
    <w:rsid w:val="00F507B6"/>
    <w:rsid w:val="00F57B27"/>
    <w:rsid w:val="00F71B0C"/>
    <w:rsid w:val="00F71B46"/>
    <w:rsid w:val="00F72CA8"/>
    <w:rsid w:val="00F7347B"/>
    <w:rsid w:val="00F739D0"/>
    <w:rsid w:val="00F74686"/>
    <w:rsid w:val="00F8415A"/>
    <w:rsid w:val="00F84C1B"/>
    <w:rsid w:val="00FA5734"/>
    <w:rsid w:val="00FB6A06"/>
    <w:rsid w:val="00FB71B9"/>
    <w:rsid w:val="00FD07FB"/>
    <w:rsid w:val="00FE1C68"/>
    <w:rsid w:val="00FE1C7C"/>
    <w:rsid w:val="00FE1D7B"/>
    <w:rsid w:val="00FE4E71"/>
    <w:rsid w:val="00FF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>
      <o:colormru v:ext="edit" colors="#365b92"/>
    </o:shapedefaults>
    <o:shapelayout v:ext="edit">
      <o:idmap v:ext="edit" data="1"/>
    </o:shapelayout>
  </w:shapeDefaults>
  <w:decimalSymbol w:val=","/>
  <w:listSeparator w:val=";"/>
  <w14:docId w14:val="780A0399"/>
  <w15:chartTrackingRefBased/>
  <w15:docId w15:val="{3C91F284-7A5A-4F45-B6A6-A3B4D3F4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D0000"/>
    <w:rPr>
      <w:sz w:val="28"/>
      <w:lang w:val="hu-HU" w:eastAsia="hu-HU"/>
    </w:rPr>
  </w:style>
  <w:style w:type="paragraph" w:styleId="Cmsor3">
    <w:name w:val="heading 3"/>
    <w:basedOn w:val="Norml"/>
    <w:next w:val="Norml"/>
    <w:qFormat/>
    <w:rsid w:val="00702F76"/>
    <w:pPr>
      <w:keepNext/>
      <w:outlineLvl w:val="2"/>
    </w:pPr>
    <w:rPr>
      <w:u w:val="single"/>
    </w:rPr>
  </w:style>
  <w:style w:type="paragraph" w:styleId="Cmsor4">
    <w:name w:val="heading 4"/>
    <w:basedOn w:val="Norml"/>
    <w:next w:val="Norml"/>
    <w:qFormat/>
    <w:rsid w:val="00702F76"/>
    <w:pPr>
      <w:keepNext/>
      <w:outlineLvl w:val="3"/>
    </w:pPr>
    <w:rPr>
      <w:b/>
      <w:b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702F76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702F76"/>
    <w:pPr>
      <w:tabs>
        <w:tab w:val="center" w:pos="4536"/>
        <w:tab w:val="right" w:pos="9072"/>
      </w:tabs>
    </w:pPr>
  </w:style>
  <w:style w:type="paragraph" w:styleId="Buborkszveg">
    <w:name w:val="Balloon Text"/>
    <w:basedOn w:val="Norml"/>
    <w:semiHidden/>
    <w:rsid w:val="007D4C0E"/>
    <w:rPr>
      <w:rFonts w:ascii="Tahoma" w:hAnsi="Tahoma" w:cs="Tahoma"/>
      <w:sz w:val="16"/>
      <w:szCs w:val="16"/>
    </w:rPr>
  </w:style>
  <w:style w:type="character" w:styleId="Oldalszm">
    <w:name w:val="page number"/>
    <w:basedOn w:val="Bekezdsalapbettpusa"/>
    <w:rsid w:val="00492932"/>
  </w:style>
  <w:style w:type="paragraph" w:styleId="Szvegtrzsbehzssal3">
    <w:name w:val="Body Text Indent 3"/>
    <w:basedOn w:val="Norml"/>
    <w:rsid w:val="005D0000"/>
    <w:pPr>
      <w:tabs>
        <w:tab w:val="right" w:leader="dot" w:pos="8505"/>
      </w:tabs>
      <w:ind w:left="360"/>
      <w:jc w:val="both"/>
    </w:pPr>
  </w:style>
  <w:style w:type="paragraph" w:styleId="Szvegtrzs">
    <w:name w:val="Body Text"/>
    <w:basedOn w:val="Norml"/>
    <w:rsid w:val="005D0000"/>
    <w:pPr>
      <w:tabs>
        <w:tab w:val="right" w:leader="dot" w:pos="8505"/>
      </w:tabs>
      <w:jc w:val="both"/>
    </w:pPr>
    <w:rPr>
      <w:b/>
      <w:bCs/>
    </w:rPr>
  </w:style>
  <w:style w:type="paragraph" w:styleId="Szvegtrzs2">
    <w:name w:val="Body Text 2"/>
    <w:basedOn w:val="Norml"/>
    <w:rsid w:val="005D0000"/>
    <w:pPr>
      <w:tabs>
        <w:tab w:val="right" w:leader="dot" w:pos="8505"/>
      </w:tabs>
      <w:jc w:val="both"/>
    </w:pPr>
  </w:style>
  <w:style w:type="table" w:styleId="Rcsostblzat">
    <w:name w:val="Table Grid"/>
    <w:basedOn w:val="Normltblzat"/>
    <w:rsid w:val="005F4D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zvegtrzsbehzssal">
    <w:name w:val="Body Text Indent"/>
    <w:basedOn w:val="Norml"/>
    <w:rsid w:val="00CC132A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8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KarsaiA\munka\__honlap\OEP.HU\Nyomtatv&#225;nyt&#225;r\Nemzetk&#246;zi\Meghatalmaz&#225;s_Eur&#243;pai_Uni&#243;s_Eg&#233;szs&#233;gbiztos&#237;t&#225;si_K&#225;rty&#225;hoz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Meghatalmazás_Európai_Uniós_Egészségbiztosítási_Kártyához.dot</Template>
  <TotalTime>2</TotalTime>
  <Pages>2</Pages>
  <Words>276</Words>
  <Characters>1906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Iktatószám: F012/234-1/2012</vt:lpstr>
      <vt:lpstr>Iktatószám: F012/234-1/2012</vt:lpstr>
    </vt:vector>
  </TitlesOfParts>
  <Company>OEP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Iktatószám: F012/234-1/2012</dc:title>
  <dc:subject/>
  <dc:creator/>
  <cp:keywords/>
  <cp:lastModifiedBy/>
  <cp:revision>4</cp:revision>
  <cp:lastPrinted>2024-03-14T08:18:00Z</cp:lastPrinted>
  <dcterms:created xsi:type="dcterms:W3CDTF">2024-12-10T12:48:00Z</dcterms:created>
  <dcterms:modified xsi:type="dcterms:W3CDTF">2025-12-03T08:15:00Z</dcterms:modified>
</cp:coreProperties>
</file>