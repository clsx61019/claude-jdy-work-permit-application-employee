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EEA4D" w14:textId="77777777" w:rsidR="003B59F3" w:rsidRPr="003F64CB" w:rsidRDefault="003B59F3" w:rsidP="003B59F3">
      <w:pPr>
        <w:jc w:val="both"/>
        <w:rPr>
          <w:rFonts w:ascii="Calibri" w:hAnsi="Calibri"/>
          <w:color w:val="1F497D"/>
          <w:sz w:val="20"/>
        </w:rPr>
      </w:pPr>
      <w:r w:rsidRPr="003F64CB">
        <w:rPr>
          <w:rFonts w:ascii="Calibri" w:hAnsi="Calibri"/>
          <w:color w:val="1F497D"/>
          <w:sz w:val="20"/>
        </w:rPr>
        <w:t xml:space="preserve">Az olvashatóan kitöltött nyomtatványt, a </w:t>
      </w:r>
      <w:r w:rsidRPr="003F64CB">
        <w:rPr>
          <w:rFonts w:ascii="Calibri" w:hAnsi="Calibri"/>
          <w:b/>
          <w:color w:val="1F497D"/>
          <w:sz w:val="20"/>
        </w:rPr>
        <w:t>magyarországi székhely</w:t>
      </w:r>
      <w:r w:rsidRPr="003F64CB">
        <w:rPr>
          <w:rFonts w:ascii="Calibri" w:hAnsi="Calibri"/>
          <w:color w:val="1F497D"/>
          <w:sz w:val="20"/>
        </w:rPr>
        <w:t xml:space="preserve"> szerint illetékes </w:t>
      </w:r>
      <w:r w:rsidRPr="003F64CB">
        <w:rPr>
          <w:rFonts w:ascii="Calibri" w:hAnsi="Calibri"/>
          <w:b/>
          <w:color w:val="1F497D"/>
          <w:sz w:val="20"/>
        </w:rPr>
        <w:t>kormányhivatal megyeszékhelyen működő járási hivatala egészségbiztosítási fő/osztályához</w:t>
      </w:r>
      <w:r w:rsidRPr="003F64CB">
        <w:rPr>
          <w:rFonts w:ascii="Calibri" w:hAnsi="Calibri"/>
          <w:color w:val="1F497D"/>
          <w:sz w:val="20"/>
        </w:rPr>
        <w:t xml:space="preserve"> kell benyújtani, Budapest és Pest megye esetében a XIII. Kerületi Hivatalhoz (Teve u. 1/a-c)</w:t>
      </w:r>
    </w:p>
    <w:p w14:paraId="2DFF6750" w14:textId="77777777" w:rsidR="008D40B4" w:rsidRPr="003F64CB" w:rsidRDefault="008D40B4" w:rsidP="00DA69E2">
      <w:pPr>
        <w:jc w:val="center"/>
        <w:rPr>
          <w:rFonts w:ascii="Calibri" w:hAnsi="Calibri"/>
          <w:b/>
          <w:color w:val="1F497D"/>
          <w:sz w:val="24"/>
          <w:szCs w:val="24"/>
        </w:rPr>
      </w:pPr>
    </w:p>
    <w:p w14:paraId="3A2B2BA6" w14:textId="77777777" w:rsidR="00DA69E2" w:rsidRPr="003F64CB" w:rsidRDefault="004529A5" w:rsidP="001637FB">
      <w:pPr>
        <w:tabs>
          <w:tab w:val="left" w:pos="2325"/>
        </w:tabs>
        <w:jc w:val="center"/>
        <w:rPr>
          <w:rFonts w:ascii="Calibri" w:hAnsi="Calibri"/>
          <w:b/>
          <w:color w:val="1F497D"/>
          <w:szCs w:val="28"/>
        </w:rPr>
      </w:pPr>
      <w:r w:rsidRPr="003F64CB">
        <w:rPr>
          <w:rFonts w:ascii="Calibri" w:hAnsi="Calibri"/>
          <w:b/>
          <w:color w:val="1F497D"/>
          <w:szCs w:val="28"/>
        </w:rPr>
        <w:t>MEGRENDELŐ</w:t>
      </w:r>
    </w:p>
    <w:p w14:paraId="25365300" w14:textId="77777777" w:rsidR="004529A5" w:rsidRPr="003F64CB" w:rsidRDefault="004529A5" w:rsidP="001637FB">
      <w:pPr>
        <w:tabs>
          <w:tab w:val="left" w:pos="2325"/>
        </w:tabs>
        <w:jc w:val="center"/>
        <w:rPr>
          <w:rFonts w:ascii="Calibri" w:hAnsi="Calibri"/>
          <w:b/>
          <w:bCs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0"/>
        </w:rPr>
        <w:t>Társadalombiztosítási Azonosító Jelet igazoló Hatósági Igazolványhoz</w:t>
      </w:r>
    </w:p>
    <w:p w14:paraId="301AFCB8" w14:textId="77777777" w:rsidR="001637FB" w:rsidRPr="003F64CB" w:rsidRDefault="001637FB" w:rsidP="004214F9">
      <w:pPr>
        <w:ind w:right="84"/>
        <w:rPr>
          <w:rFonts w:ascii="Calibri" w:hAnsi="Calibri"/>
          <w:b/>
          <w:bCs/>
          <w:color w:val="1F497D"/>
          <w:sz w:val="16"/>
          <w:szCs w:val="16"/>
        </w:rPr>
      </w:pPr>
    </w:p>
    <w:p w14:paraId="165DF0E5" w14:textId="77777777" w:rsidR="004214F9" w:rsidRPr="00701A33" w:rsidRDefault="004214F9" w:rsidP="008B50A8">
      <w:pPr>
        <w:pStyle w:val="Stlus"/>
        <w:spacing w:line="268" w:lineRule="exact"/>
        <w:ind w:left="142" w:right="84"/>
        <w:jc w:val="both"/>
        <w:rPr>
          <w:rFonts w:ascii="Calibri" w:hAnsi="Calibri"/>
          <w:color w:val="1F497D"/>
          <w:sz w:val="22"/>
          <w:szCs w:val="22"/>
        </w:rPr>
      </w:pPr>
      <w:r w:rsidRPr="00701A33">
        <w:rPr>
          <w:rFonts w:ascii="Calibri" w:hAnsi="Calibri"/>
          <w:color w:val="1F497D"/>
          <w:sz w:val="22"/>
          <w:szCs w:val="22"/>
        </w:rPr>
        <w:t>Megrendeljük</w:t>
      </w:r>
    </w:p>
    <w:p w14:paraId="2CEF30B3" w14:textId="77777777" w:rsidR="004214F9" w:rsidRPr="00701A33" w:rsidRDefault="004214F9" w:rsidP="00684135">
      <w:pPr>
        <w:pStyle w:val="Stlus"/>
        <w:tabs>
          <w:tab w:val="left" w:pos="900"/>
        </w:tabs>
        <w:spacing w:line="240" w:lineRule="exact"/>
        <w:ind w:right="86"/>
        <w:jc w:val="both"/>
        <w:rPr>
          <w:rFonts w:ascii="Calibri" w:hAnsi="Calibri"/>
          <w:iCs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  <w:lang w:val="en-US"/>
        </w:rPr>
        <w:fldChar w:fldCharType="begin">
          <w:ffData>
            <w:name w:val="Jelölő2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0" w:name="Jelölő2"/>
      <w:r w:rsidRPr="00701A33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  <w:lang w:val="en-US"/>
        </w:rPr>
      </w:r>
      <w:r w:rsidR="00B23D3D">
        <w:rPr>
          <w:rFonts w:ascii="Calibri" w:hAnsi="Calibri"/>
          <w:color w:val="1F497D"/>
          <w:sz w:val="22"/>
          <w:szCs w:val="22"/>
          <w:lang w:val="en-US"/>
        </w:rPr>
        <w:fldChar w:fldCharType="separate"/>
      </w:r>
      <w:r w:rsidRPr="003F64CB">
        <w:rPr>
          <w:rFonts w:ascii="Calibri" w:hAnsi="Calibri"/>
          <w:color w:val="1F497D"/>
          <w:sz w:val="22"/>
          <w:szCs w:val="22"/>
          <w:lang w:val="en-US"/>
        </w:rPr>
        <w:fldChar w:fldCharType="end"/>
      </w:r>
      <w:bookmarkEnd w:id="0"/>
      <w:r w:rsidRPr="00701A33">
        <w:rPr>
          <w:rFonts w:ascii="Calibri" w:hAnsi="Calibri"/>
          <w:color w:val="1F497D"/>
          <w:sz w:val="22"/>
          <w:szCs w:val="22"/>
        </w:rPr>
        <w:tab/>
        <w:t xml:space="preserve">külföldi munkavállalónk*, </w:t>
      </w:r>
      <w:r w:rsidRPr="00701A33">
        <w:rPr>
          <w:rFonts w:ascii="Calibri" w:hAnsi="Calibri"/>
          <w:iCs/>
          <w:color w:val="1F497D"/>
          <w:sz w:val="22"/>
          <w:szCs w:val="22"/>
        </w:rPr>
        <w:t xml:space="preserve">vagy </w:t>
      </w:r>
    </w:p>
    <w:p w14:paraId="6F2BFCA5" w14:textId="77777777" w:rsidR="004214F9" w:rsidRPr="00701A33" w:rsidRDefault="004214F9" w:rsidP="00684135">
      <w:pPr>
        <w:pStyle w:val="Stlus"/>
        <w:tabs>
          <w:tab w:val="left" w:pos="900"/>
        </w:tabs>
        <w:spacing w:line="240" w:lineRule="exact"/>
        <w:ind w:left="900" w:right="86" w:hanging="900"/>
        <w:rPr>
          <w:rFonts w:ascii="Calibri" w:hAnsi="Calibri"/>
          <w:iCs/>
          <w:color w:val="1F497D"/>
          <w:sz w:val="22"/>
          <w:szCs w:val="22"/>
        </w:rPr>
      </w:pPr>
      <w:r w:rsidRPr="003F64CB">
        <w:rPr>
          <w:rFonts w:ascii="Calibri" w:hAnsi="Calibri"/>
          <w:iCs/>
          <w:color w:val="1F497D"/>
          <w:sz w:val="22"/>
          <w:szCs w:val="22"/>
          <w:lang w:val="en-US"/>
        </w:rPr>
        <w:fldChar w:fldCharType="begin">
          <w:ffData>
            <w:name w:val="Jelölő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" w:name="Jelölő3"/>
      <w:r w:rsidRPr="00701A33">
        <w:rPr>
          <w:rFonts w:ascii="Calibri" w:hAnsi="Calibri"/>
          <w:iCs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iCs/>
          <w:color w:val="1F497D"/>
          <w:sz w:val="22"/>
          <w:szCs w:val="22"/>
          <w:lang w:val="en-US"/>
        </w:rPr>
      </w:r>
      <w:r w:rsidR="00B23D3D">
        <w:rPr>
          <w:rFonts w:ascii="Calibri" w:hAnsi="Calibri"/>
          <w:iCs/>
          <w:color w:val="1F497D"/>
          <w:sz w:val="22"/>
          <w:szCs w:val="22"/>
          <w:lang w:val="en-US"/>
        </w:rPr>
        <w:fldChar w:fldCharType="separate"/>
      </w:r>
      <w:r w:rsidRPr="003F64CB">
        <w:rPr>
          <w:rFonts w:ascii="Calibri" w:hAnsi="Calibri"/>
          <w:iCs/>
          <w:color w:val="1F497D"/>
          <w:sz w:val="22"/>
          <w:szCs w:val="22"/>
          <w:lang w:val="en-US"/>
        </w:rPr>
        <w:fldChar w:fldCharType="end"/>
      </w:r>
      <w:bookmarkEnd w:id="1"/>
      <w:r w:rsidRPr="00701A33">
        <w:rPr>
          <w:rFonts w:ascii="Calibri" w:hAnsi="Calibri"/>
          <w:iCs/>
          <w:color w:val="1F497D"/>
          <w:sz w:val="22"/>
          <w:szCs w:val="22"/>
        </w:rPr>
        <w:tab/>
        <w:t>vállalkozásunk személyesen közreműködő, kiegészítő tevékenységet folytatónak nem minősülő társas vállalkozó tagja*</w:t>
      </w:r>
    </w:p>
    <w:p w14:paraId="058839EF" w14:textId="77777777" w:rsidR="004214F9" w:rsidRPr="00701A33" w:rsidRDefault="004214F9" w:rsidP="00684135">
      <w:pPr>
        <w:pStyle w:val="Stlus"/>
        <w:spacing w:line="240" w:lineRule="exact"/>
        <w:ind w:right="86"/>
        <w:jc w:val="both"/>
        <w:rPr>
          <w:rFonts w:ascii="Calibri" w:hAnsi="Calibri"/>
          <w:color w:val="1F497D"/>
          <w:sz w:val="22"/>
          <w:szCs w:val="22"/>
        </w:rPr>
      </w:pPr>
      <w:r w:rsidRPr="00701A33">
        <w:rPr>
          <w:rFonts w:ascii="Calibri" w:hAnsi="Calibri"/>
          <w:iCs/>
          <w:color w:val="1F497D"/>
          <w:sz w:val="22"/>
          <w:szCs w:val="22"/>
        </w:rPr>
        <w:t xml:space="preserve">részére </w:t>
      </w:r>
      <w:r w:rsidRPr="003F64CB">
        <w:rPr>
          <w:rFonts w:ascii="Calibri" w:hAnsi="Calibri"/>
          <w:b/>
          <w:color w:val="1F497D"/>
          <w:sz w:val="22"/>
          <w:szCs w:val="22"/>
        </w:rPr>
        <w:t>a Társadalombiztosítási Azonosító Jelet igazoló Hatósági Igazolványt</w:t>
      </w:r>
      <w:r w:rsidRPr="003F64CB">
        <w:rPr>
          <w:rFonts w:ascii="Calibri" w:hAnsi="Calibri"/>
          <w:color w:val="1F497D"/>
          <w:sz w:val="22"/>
          <w:szCs w:val="22"/>
        </w:rPr>
        <w:t xml:space="preserve"> és egyben igazoljuk, hogy a külföldi munkavállalónk; vállalkozásunk tagja után a járulékokat biztosítási jogviszonya kezdetétől megfizetjük.</w:t>
      </w:r>
    </w:p>
    <w:p w14:paraId="56234031" w14:textId="77777777" w:rsidR="004214F9" w:rsidRPr="003F64CB" w:rsidRDefault="004214F9" w:rsidP="008B50A8">
      <w:pPr>
        <w:pStyle w:val="Stlus"/>
        <w:tabs>
          <w:tab w:val="left" w:pos="6804"/>
          <w:tab w:val="left" w:pos="7371"/>
          <w:tab w:val="left" w:pos="7938"/>
          <w:tab w:val="left" w:pos="8505"/>
        </w:tabs>
        <w:spacing w:line="240" w:lineRule="exact"/>
        <w:ind w:right="8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>A munkavállaló; a társaság tagja az Európai Gazdasági Térség</w:t>
      </w:r>
      <w:r w:rsidR="000A3418" w:rsidRPr="003F64CB">
        <w:rPr>
          <w:rFonts w:ascii="Calibri" w:hAnsi="Calibri"/>
          <w:color w:val="1F497D"/>
          <w:sz w:val="22"/>
          <w:szCs w:val="22"/>
        </w:rPr>
        <w:t>ben, Svájcban, egyezményes</w:t>
      </w:r>
      <w:r w:rsidRPr="003F64CB">
        <w:rPr>
          <w:rFonts w:ascii="Calibri" w:hAnsi="Calibri"/>
          <w:color w:val="1F497D"/>
          <w:sz w:val="22"/>
          <w:szCs w:val="22"/>
        </w:rPr>
        <w:t xml:space="preserve"> államban már rendelkezik </w:t>
      </w:r>
      <w:r w:rsidR="008B50A8" w:rsidRPr="003F64CB">
        <w:rPr>
          <w:rFonts w:ascii="Calibri" w:hAnsi="Calibri"/>
          <w:color w:val="1F497D"/>
          <w:sz w:val="22"/>
          <w:szCs w:val="22"/>
        </w:rPr>
        <w:t>egészségbiztosítással</w:t>
      </w:r>
      <w:r w:rsidRPr="003F64CB">
        <w:rPr>
          <w:rFonts w:ascii="Calibri" w:hAnsi="Calibri"/>
          <w:color w:val="1F497D"/>
          <w:sz w:val="22"/>
          <w:szCs w:val="22"/>
        </w:rPr>
        <w:t>*</w:t>
      </w:r>
      <w:r w:rsidR="008B50A8" w:rsidRPr="003F64CB">
        <w:rPr>
          <w:rFonts w:ascii="Calibri" w:hAnsi="Calibri"/>
          <w:color w:val="1F497D"/>
          <w:sz w:val="22"/>
          <w:szCs w:val="22"/>
        </w:rPr>
        <w:t>:</w:t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Jelölő4"/>
      <w:r w:rsidRPr="003F64CB">
        <w:rPr>
          <w:rFonts w:ascii="Calibri" w:hAnsi="Calibri"/>
          <w:b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b/>
          <w:color w:val="1F497D"/>
          <w:sz w:val="22"/>
          <w:szCs w:val="22"/>
        </w:rPr>
      </w:r>
      <w:r w:rsidR="00B23D3D">
        <w:rPr>
          <w:rFonts w:ascii="Calibri" w:hAnsi="Calibri"/>
          <w:b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end"/>
      </w:r>
      <w:bookmarkEnd w:id="2"/>
      <w:r w:rsidRPr="003F64CB">
        <w:rPr>
          <w:rFonts w:ascii="Calibri" w:hAnsi="Calibri"/>
          <w:b/>
          <w:color w:val="1F497D"/>
          <w:sz w:val="22"/>
          <w:szCs w:val="22"/>
        </w:rPr>
        <w:tab/>
        <w:t>igen</w:t>
      </w:r>
      <w:r w:rsidRPr="003F64CB">
        <w:rPr>
          <w:rFonts w:ascii="Calibri" w:hAnsi="Calibri"/>
          <w:color w:val="1F497D"/>
          <w:sz w:val="22"/>
          <w:szCs w:val="22"/>
        </w:rPr>
        <w:t xml:space="preserve"> </w:t>
      </w:r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color w:val="1F497D"/>
          <w:sz w:val="22"/>
          <w:szCs w:val="22"/>
        </w:rPr>
        <w:fldChar w:fldCharType="begin">
          <w:ffData>
            <w:name w:val="Jelölő5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3" w:name="Jelölő5"/>
      <w:r w:rsidRPr="003F64CB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</w:rPr>
      </w:r>
      <w:r w:rsidR="00B23D3D">
        <w:rPr>
          <w:rFonts w:ascii="Calibri" w:hAnsi="Calibri"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color w:val="1F497D"/>
          <w:sz w:val="22"/>
          <w:szCs w:val="22"/>
        </w:rPr>
        <w:fldChar w:fldCharType="end"/>
      </w:r>
      <w:bookmarkEnd w:id="3"/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t>nem</w:t>
      </w:r>
    </w:p>
    <w:p w14:paraId="216284C0" w14:textId="77777777" w:rsidR="008B50A8" w:rsidRPr="003F64CB" w:rsidRDefault="000A3418" w:rsidP="008B50A8">
      <w:pPr>
        <w:pStyle w:val="Stlus"/>
        <w:tabs>
          <w:tab w:val="left" w:pos="6804"/>
          <w:tab w:val="left" w:pos="7371"/>
          <w:tab w:val="left" w:pos="7938"/>
          <w:tab w:val="left" w:pos="8505"/>
        </w:tabs>
        <w:spacing w:line="240" w:lineRule="exact"/>
        <w:ind w:right="8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 xml:space="preserve">A </w:t>
      </w:r>
      <w:r w:rsidR="008B50A8" w:rsidRPr="003F64CB">
        <w:rPr>
          <w:rFonts w:ascii="Calibri" w:hAnsi="Calibri"/>
          <w:color w:val="1F497D"/>
          <w:sz w:val="22"/>
          <w:szCs w:val="22"/>
        </w:rPr>
        <w:t>munkavállaló, ingázó EU-s m munkavállaló:*</w:t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tab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b/>
          <w:color w:val="1F497D"/>
          <w:sz w:val="22"/>
          <w:szCs w:val="22"/>
        </w:rPr>
      </w:r>
      <w:r w:rsidR="00B23D3D">
        <w:rPr>
          <w:rFonts w:ascii="Calibri" w:hAnsi="Calibri"/>
          <w:b/>
          <w:color w:val="1F497D"/>
          <w:sz w:val="22"/>
          <w:szCs w:val="22"/>
        </w:rPr>
        <w:fldChar w:fldCharType="separate"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fldChar w:fldCharType="end"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tab/>
        <w:t>igen</w:t>
      </w:r>
      <w:r w:rsidR="008B50A8" w:rsidRPr="003F64CB">
        <w:rPr>
          <w:rFonts w:ascii="Calibri" w:hAnsi="Calibri"/>
          <w:color w:val="1F497D"/>
          <w:sz w:val="22"/>
          <w:szCs w:val="22"/>
        </w:rPr>
        <w:t xml:space="preserve"> </w:t>
      </w:r>
      <w:r w:rsidR="008B50A8" w:rsidRPr="003F64CB">
        <w:rPr>
          <w:rFonts w:ascii="Calibri" w:hAnsi="Calibri"/>
          <w:color w:val="1F497D"/>
          <w:sz w:val="22"/>
          <w:szCs w:val="22"/>
        </w:rPr>
        <w:tab/>
      </w:r>
      <w:r w:rsidR="008B50A8" w:rsidRPr="003F64CB">
        <w:rPr>
          <w:rFonts w:ascii="Calibri" w:hAnsi="Calibri"/>
          <w:color w:val="1F497D"/>
          <w:sz w:val="22"/>
          <w:szCs w:val="22"/>
        </w:rPr>
        <w:fldChar w:fldCharType="begin">
          <w:ffData>
            <w:name w:val="Jelölő5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8B50A8" w:rsidRPr="003F64CB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</w:rPr>
      </w:r>
      <w:r w:rsidR="00B23D3D">
        <w:rPr>
          <w:rFonts w:ascii="Calibri" w:hAnsi="Calibri"/>
          <w:color w:val="1F497D"/>
          <w:sz w:val="22"/>
          <w:szCs w:val="22"/>
        </w:rPr>
        <w:fldChar w:fldCharType="separate"/>
      </w:r>
      <w:r w:rsidR="008B50A8" w:rsidRPr="003F64CB">
        <w:rPr>
          <w:rFonts w:ascii="Calibri" w:hAnsi="Calibri"/>
          <w:color w:val="1F497D"/>
          <w:sz w:val="22"/>
          <w:szCs w:val="22"/>
        </w:rPr>
        <w:fldChar w:fldCharType="end"/>
      </w:r>
      <w:r w:rsidR="008B50A8" w:rsidRPr="003F64CB">
        <w:rPr>
          <w:rFonts w:ascii="Calibri" w:hAnsi="Calibri"/>
          <w:color w:val="1F497D"/>
          <w:sz w:val="22"/>
          <w:szCs w:val="22"/>
        </w:rPr>
        <w:tab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t>nem</w:t>
      </w:r>
    </w:p>
    <w:p w14:paraId="5B8B7145" w14:textId="77777777" w:rsidR="008B50A8" w:rsidRPr="003F64CB" w:rsidRDefault="008B50A8" w:rsidP="009D691C">
      <w:pPr>
        <w:pStyle w:val="Stlus"/>
        <w:tabs>
          <w:tab w:val="left" w:pos="6804"/>
          <w:tab w:val="left" w:pos="7371"/>
          <w:tab w:val="left" w:pos="7938"/>
          <w:tab w:val="left" w:pos="8505"/>
        </w:tabs>
        <w:spacing w:line="240" w:lineRule="exact"/>
        <w:ind w:right="8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>A munkavállaló, egyszerűsített fo</w:t>
      </w:r>
      <w:r w:rsidR="00D0190D">
        <w:rPr>
          <w:rFonts w:ascii="Calibri" w:hAnsi="Calibri"/>
          <w:color w:val="1F497D"/>
          <w:sz w:val="22"/>
          <w:szCs w:val="22"/>
        </w:rPr>
        <w:t>glalkoztatottként vállal munkát</w:t>
      </w:r>
      <w:r w:rsidRPr="003F64CB">
        <w:rPr>
          <w:rFonts w:ascii="Calibri" w:hAnsi="Calibri"/>
          <w:color w:val="1F497D"/>
          <w:sz w:val="22"/>
          <w:szCs w:val="22"/>
        </w:rPr>
        <w:t>:*</w:t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r w:rsidRPr="003F64CB">
        <w:rPr>
          <w:rFonts w:ascii="Calibri" w:hAnsi="Calibri"/>
          <w:b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b/>
          <w:color w:val="1F497D"/>
          <w:sz w:val="22"/>
          <w:szCs w:val="22"/>
        </w:rPr>
      </w:r>
      <w:r w:rsidR="00B23D3D">
        <w:rPr>
          <w:rFonts w:ascii="Calibri" w:hAnsi="Calibri"/>
          <w:b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end"/>
      </w:r>
      <w:r w:rsidRPr="003F64CB">
        <w:rPr>
          <w:rFonts w:ascii="Calibri" w:hAnsi="Calibri"/>
          <w:b/>
          <w:color w:val="1F497D"/>
          <w:sz w:val="22"/>
          <w:szCs w:val="22"/>
        </w:rPr>
        <w:tab/>
        <w:t>igen</w:t>
      </w:r>
      <w:r w:rsidRPr="003F64CB">
        <w:rPr>
          <w:rFonts w:ascii="Calibri" w:hAnsi="Calibri"/>
          <w:color w:val="1F497D"/>
          <w:sz w:val="22"/>
          <w:szCs w:val="22"/>
        </w:rPr>
        <w:t xml:space="preserve"> </w:t>
      </w:r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color w:val="1F497D"/>
          <w:sz w:val="22"/>
          <w:szCs w:val="22"/>
        </w:rPr>
        <w:fldChar w:fldCharType="begin">
          <w:ffData>
            <w:name w:val="Jelölő5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3F64CB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</w:rPr>
      </w:r>
      <w:r w:rsidR="00B23D3D">
        <w:rPr>
          <w:rFonts w:ascii="Calibri" w:hAnsi="Calibri"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color w:val="1F497D"/>
          <w:sz w:val="22"/>
          <w:szCs w:val="22"/>
        </w:rPr>
        <w:fldChar w:fldCharType="end"/>
      </w:r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t>nem</w:t>
      </w:r>
    </w:p>
    <w:p w14:paraId="0F8554C3" w14:textId="77777777" w:rsidR="004214F9" w:rsidRPr="003F64CB" w:rsidRDefault="004214F9" w:rsidP="009D691C">
      <w:pPr>
        <w:pStyle w:val="Stlus"/>
        <w:spacing w:line="360" w:lineRule="auto"/>
        <w:ind w:right="84"/>
        <w:jc w:val="both"/>
        <w:rPr>
          <w:rFonts w:ascii="Calibri" w:hAnsi="Calibri"/>
          <w:color w:val="1F497D"/>
          <w:sz w:val="16"/>
          <w:szCs w:val="16"/>
        </w:rPr>
      </w:pPr>
      <w:r w:rsidRPr="003F64CB">
        <w:rPr>
          <w:rFonts w:ascii="Calibri" w:hAnsi="Calibri"/>
          <w:color w:val="1F497D"/>
          <w:sz w:val="16"/>
          <w:szCs w:val="16"/>
        </w:rPr>
        <w:t>*Kérjük, hogy a felsoroltak közül a megfelelőt szíveskedjen X-el jelölni!</w:t>
      </w:r>
    </w:p>
    <w:p w14:paraId="09117783" w14:textId="77777777" w:rsidR="0075084F" w:rsidRPr="003F64CB" w:rsidRDefault="0075084F" w:rsidP="0075084F">
      <w:pPr>
        <w:pStyle w:val="Stlus"/>
        <w:spacing w:line="268" w:lineRule="exact"/>
        <w:ind w:right="306"/>
        <w:rPr>
          <w:rFonts w:ascii="Calibri" w:hAnsi="Calibri"/>
          <w:b/>
          <w:color w:val="1F497D"/>
        </w:rPr>
      </w:pPr>
      <w:r w:rsidRPr="003F64CB">
        <w:rPr>
          <w:rFonts w:ascii="Calibri" w:hAnsi="Calibri"/>
          <w:b/>
          <w:color w:val="1F497D"/>
        </w:rPr>
        <w:t xml:space="preserve">Foglalkoztató adatai: </w:t>
      </w:r>
    </w:p>
    <w:tbl>
      <w:tblPr>
        <w:tblW w:w="9180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8"/>
        <w:gridCol w:w="1082"/>
        <w:gridCol w:w="1530"/>
        <w:gridCol w:w="1457"/>
        <w:gridCol w:w="1077"/>
        <w:gridCol w:w="720"/>
        <w:gridCol w:w="1436"/>
        <w:gridCol w:w="1160"/>
      </w:tblGrid>
      <w:tr w:rsidR="004214F9" w:rsidRPr="003F64CB" w14:paraId="3EA4C8B9" w14:textId="77777777" w:rsidTr="009002A7">
        <w:tc>
          <w:tcPr>
            <w:tcW w:w="1800" w:type="dxa"/>
            <w:gridSpan w:val="2"/>
          </w:tcPr>
          <w:p w14:paraId="7E2298AE" w14:textId="77777777" w:rsidR="004214F9" w:rsidRPr="003F64CB" w:rsidRDefault="004214F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N</w:t>
            </w:r>
            <w:r w:rsidR="008B50A8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év:</w:t>
            </w:r>
          </w:p>
        </w:tc>
        <w:tc>
          <w:tcPr>
            <w:tcW w:w="7380" w:type="dxa"/>
            <w:gridSpan w:val="6"/>
          </w:tcPr>
          <w:p w14:paraId="10483EFA" w14:textId="69087826" w:rsidR="004214F9" w:rsidRPr="00CD7AC3" w:rsidRDefault="00EE3189" w:rsidP="00AB1F3C">
            <w:pPr>
              <w:spacing w:line="280" w:lineRule="exact"/>
              <w:rPr>
                <w:caps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</w:rPr>
              <w:t>${</w:t>
            </w:r>
            <w:r w:rsidRPr="00CD7AC3">
              <w:rPr>
                <w:caps/>
                <w:sz w:val="24"/>
                <w:szCs w:val="22"/>
              </w:rPr>
              <w:t>雇主</w:t>
            </w:r>
            <w:r w:rsidRPr="00CD7AC3">
              <w:rPr>
                <w:caps/>
                <w:sz w:val="24"/>
                <w:szCs w:val="22"/>
              </w:rPr>
              <w:t>#_widget_1732604018708}</w:t>
            </w:r>
          </w:p>
        </w:tc>
      </w:tr>
      <w:tr w:rsidR="00724709" w:rsidRPr="003F64CB" w14:paraId="7D0EB204" w14:textId="77777777" w:rsidTr="00071530">
        <w:tc>
          <w:tcPr>
            <w:tcW w:w="1800" w:type="dxa"/>
            <w:gridSpan w:val="2"/>
          </w:tcPr>
          <w:p w14:paraId="52B53B1F" w14:textId="77777777" w:rsidR="00724709" w:rsidRPr="003F64CB" w:rsidRDefault="0072470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Cím:</w:t>
            </w:r>
          </w:p>
        </w:tc>
        <w:tc>
          <w:tcPr>
            <w:tcW w:w="1530" w:type="dxa"/>
          </w:tcPr>
          <w:p w14:paraId="0DA9ECE8" w14:textId="77777777" w:rsidR="00724709" w:rsidRPr="003F64CB" w:rsidRDefault="00724709" w:rsidP="00BF2C17">
            <w:pPr>
              <w:spacing w:line="280" w:lineRule="exact"/>
              <w:jc w:val="righ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irányítószám</w:t>
            </w:r>
          </w:p>
        </w:tc>
        <w:tc>
          <w:tcPr>
            <w:tcW w:w="1457" w:type="dxa"/>
          </w:tcPr>
          <w:p w14:paraId="4AF22F30" w14:textId="252B07CE" w:rsidR="00724709" w:rsidRPr="003F11F0" w:rsidRDefault="00EE3189" w:rsidP="00724709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辅助</w:t>
            </w:r>
            <w:r w:rsidRPr="00EE3189">
              <w:rPr>
                <w:sz w:val="24"/>
                <w:szCs w:val="22"/>
                <w:lang w:eastAsia="zh-CN"/>
              </w:rPr>
              <w:t>_</w:t>
            </w:r>
            <w:r w:rsidRPr="00EE3189">
              <w:rPr>
                <w:sz w:val="24"/>
                <w:szCs w:val="22"/>
                <w:lang w:eastAsia="zh-CN"/>
              </w:rPr>
              <w:t>雇主邮编</w:t>
            </w:r>
            <w:r w:rsidRPr="00EE3189">
              <w:rPr>
                <w:sz w:val="24"/>
                <w:szCs w:val="22"/>
                <w:lang w:eastAsia="zh-CN"/>
              </w:rPr>
              <w:t>#_widget_1732695761783}</w:t>
            </w:r>
            <w:r w:rsidR="008A280B" w:rsidRPr="003F11F0">
              <w:rPr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37672F" wp14:editId="237E6CEA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-2540</wp:posOffset>
                      </wp:positionV>
                      <wp:extent cx="0" cy="179705"/>
                      <wp:effectExtent l="8255" t="8890" r="10795" b="11430"/>
                      <wp:wrapNone/>
                      <wp:docPr id="23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F84A1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0" o:spid="_x0000_s1026" type="#_x0000_t32" style="position:absolute;left:0;text-align:left;margin-left:51pt;margin-top:-.2pt;width:0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" strokeweight=".5pt"/>
                  </w:pict>
                </mc:Fallback>
              </mc:AlternateContent>
            </w:r>
            <w:r w:rsidR="008A280B" w:rsidRPr="003F11F0">
              <w:rPr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2503C8" wp14:editId="5B0EE107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-2540</wp:posOffset>
                      </wp:positionV>
                      <wp:extent cx="0" cy="179705"/>
                      <wp:effectExtent l="5080" t="8890" r="13970" b="11430"/>
                      <wp:wrapNone/>
                      <wp:docPr id="22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C15B0AF" id="AutoShape 29" o:spid="_x0000_s1026" type="#_x0000_t32" style="position:absolute;left:0;text-align:left;margin-left:32.75pt;margin-top:-.2pt;width:0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SaMg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" strokeweight=".5pt"/>
                  </w:pict>
                </mc:Fallback>
              </mc:AlternateContent>
            </w:r>
            <w:r w:rsidR="008A280B" w:rsidRPr="003F11F0">
              <w:rPr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DBAD6C" wp14:editId="5A98E6F1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-2540</wp:posOffset>
                      </wp:positionV>
                      <wp:extent cx="0" cy="179705"/>
                      <wp:effectExtent l="13335" t="8890" r="5715" b="11430"/>
                      <wp:wrapNone/>
                      <wp:docPr id="21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68AE299" id="AutoShape 28" o:spid="_x0000_s1026" type="#_x0000_t32" style="position:absolute;left:0;text-align:left;margin-left:14.65pt;margin-top:-.2pt;width:0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a8Mg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" strokeweight=".5pt"/>
                  </w:pict>
                </mc:Fallback>
              </mc:AlternateContent>
            </w:r>
          </w:p>
        </w:tc>
        <w:tc>
          <w:tcPr>
            <w:tcW w:w="1077" w:type="dxa"/>
          </w:tcPr>
          <w:p w14:paraId="4809130A" w14:textId="77777777" w:rsidR="00724709" w:rsidRPr="003F64CB" w:rsidRDefault="0072470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316" w:type="dxa"/>
            <w:gridSpan w:val="3"/>
          </w:tcPr>
          <w:p w14:paraId="1F2C2EDE" w14:textId="7FA99391" w:rsidR="00724709" w:rsidRPr="00CD7AC3" w:rsidRDefault="00EE3189" w:rsidP="00987EA0">
            <w:pPr>
              <w:spacing w:line="280" w:lineRule="exact"/>
              <w:rPr>
                <w:rFonts w:ascii="Calibri" w:hAnsi="Calibri"/>
                <w:b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辅助</w:t>
            </w:r>
            <w:r w:rsidRPr="00CD7AC3">
              <w:rPr>
                <w:caps/>
                <w:sz w:val="24"/>
                <w:szCs w:val="22"/>
                <w:lang w:eastAsia="zh-CN"/>
              </w:rPr>
              <w:t>_</w:t>
            </w:r>
            <w:r w:rsidRPr="00CD7AC3">
              <w:rPr>
                <w:caps/>
                <w:sz w:val="24"/>
                <w:szCs w:val="22"/>
                <w:lang w:eastAsia="zh-CN"/>
              </w:rPr>
              <w:t>雇主城市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#_widget_1732695761784}</w:t>
            </w:r>
          </w:p>
        </w:tc>
      </w:tr>
      <w:tr w:rsidR="004214F9" w:rsidRPr="003F64CB" w14:paraId="122265BD" w14:textId="77777777" w:rsidTr="009002A7">
        <w:tc>
          <w:tcPr>
            <w:tcW w:w="718" w:type="dxa"/>
          </w:tcPr>
          <w:p w14:paraId="37D04C93" w14:textId="77777777" w:rsidR="004214F9" w:rsidRPr="003F64CB" w:rsidRDefault="004214F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4069" w:type="dxa"/>
            <w:gridSpan w:val="3"/>
          </w:tcPr>
          <w:p w14:paraId="4D166676" w14:textId="073F141C" w:rsidR="004214F9" w:rsidRPr="00CD7AC3" w:rsidRDefault="00EE3189" w:rsidP="00987EA0">
            <w:pPr>
              <w:spacing w:line="280" w:lineRule="exact"/>
              <w:rPr>
                <w:rFonts w:ascii="Calibri" w:hAnsi="Calibri"/>
                <w:b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辅助</w:t>
            </w:r>
            <w:r w:rsidRPr="00CD7AC3">
              <w:rPr>
                <w:caps/>
                <w:sz w:val="24"/>
                <w:szCs w:val="22"/>
                <w:lang w:eastAsia="zh-CN"/>
              </w:rPr>
              <w:t>_</w:t>
            </w:r>
            <w:r w:rsidRPr="00CD7AC3">
              <w:rPr>
                <w:caps/>
                <w:sz w:val="24"/>
                <w:szCs w:val="22"/>
                <w:lang w:eastAsia="zh-CN"/>
              </w:rPr>
              <w:t>雇主街道名称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#_widget_1732695761785}</w:t>
            </w:r>
            <w:r w:rsidR="00987EA0" w:rsidRPr="00CD7AC3">
              <w:rPr>
                <w:caps/>
                <w:sz w:val="24"/>
                <w:szCs w:val="22"/>
                <w:lang w:eastAsia="zh-CN"/>
              </w:rPr>
              <w:t xml:space="preserve"> </w:t>
            </w: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辅助</w:t>
            </w:r>
            <w:r w:rsidRPr="00CD7AC3">
              <w:rPr>
                <w:caps/>
                <w:sz w:val="24"/>
                <w:szCs w:val="22"/>
                <w:lang w:eastAsia="zh-CN"/>
              </w:rPr>
              <w:t>_</w:t>
            </w:r>
            <w:r w:rsidRPr="00CD7AC3">
              <w:rPr>
                <w:caps/>
                <w:sz w:val="24"/>
                <w:szCs w:val="22"/>
                <w:lang w:eastAsia="zh-CN"/>
              </w:rPr>
              <w:t>雇主街道类型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#_widget_1732695761786}</w:t>
            </w:r>
          </w:p>
        </w:tc>
        <w:tc>
          <w:tcPr>
            <w:tcW w:w="1077" w:type="dxa"/>
          </w:tcPr>
          <w:p w14:paraId="6F65AC82" w14:textId="77777777" w:rsidR="004214F9" w:rsidRPr="003F64CB" w:rsidRDefault="004214F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720" w:type="dxa"/>
          </w:tcPr>
          <w:p w14:paraId="2A97E9CB" w14:textId="1EA30E56" w:rsidR="004214F9" w:rsidRPr="00987EA0" w:rsidRDefault="00EE3189" w:rsidP="00987EA0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辅助</w:t>
            </w:r>
            <w:r w:rsidRPr="00EE3189">
              <w:rPr>
                <w:sz w:val="24"/>
                <w:szCs w:val="22"/>
                <w:lang w:eastAsia="zh-CN"/>
              </w:rPr>
              <w:t>_</w:t>
            </w:r>
            <w:r w:rsidRPr="00EE3189">
              <w:rPr>
                <w:sz w:val="24"/>
                <w:szCs w:val="22"/>
                <w:lang w:eastAsia="zh-CN"/>
              </w:rPr>
              <w:t>雇主门牌号</w:t>
            </w:r>
            <w:r w:rsidRPr="00EE3189">
              <w:rPr>
                <w:sz w:val="24"/>
                <w:szCs w:val="22"/>
                <w:lang w:eastAsia="zh-CN"/>
              </w:rPr>
              <w:t>#_widget_1732695761787}</w:t>
            </w:r>
          </w:p>
        </w:tc>
        <w:tc>
          <w:tcPr>
            <w:tcW w:w="1436" w:type="dxa"/>
          </w:tcPr>
          <w:p w14:paraId="20F0E03F" w14:textId="77777777" w:rsidR="004214F9" w:rsidRPr="003F64CB" w:rsidRDefault="004214F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1160" w:type="dxa"/>
          </w:tcPr>
          <w:p w14:paraId="53D7A003" w14:textId="77777777" w:rsidR="004214F9" w:rsidRPr="003F64CB" w:rsidRDefault="00987EA0" w:rsidP="00987EA0">
            <w:pPr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hint="eastAsia"/>
                <w:sz w:val="24"/>
                <w:szCs w:val="22"/>
                <w:lang w:eastAsia="zh-CN"/>
              </w:rPr>
              <w:t>-</w:t>
            </w:r>
          </w:p>
        </w:tc>
      </w:tr>
      <w:tr w:rsidR="004214F9" w:rsidRPr="003F64CB" w14:paraId="497F38C8" w14:textId="77777777" w:rsidTr="009002A7">
        <w:tc>
          <w:tcPr>
            <w:tcW w:w="1800" w:type="dxa"/>
            <w:gridSpan w:val="2"/>
          </w:tcPr>
          <w:p w14:paraId="4CA5C48C" w14:textId="77777777" w:rsidR="004214F9" w:rsidRPr="003F64CB" w:rsidRDefault="004214F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Adószám</w:t>
            </w:r>
            <w:r w:rsidR="000A4FAA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:</w:t>
            </w:r>
          </w:p>
        </w:tc>
        <w:tc>
          <w:tcPr>
            <w:tcW w:w="7380" w:type="dxa"/>
            <w:gridSpan w:val="6"/>
          </w:tcPr>
          <w:p w14:paraId="0E72143E" w14:textId="229150EB" w:rsidR="004214F9" w:rsidRPr="003F64CB" w:rsidRDefault="00EE3189" w:rsidP="00987EA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辅助</w:t>
            </w:r>
            <w:r w:rsidRPr="00EE3189">
              <w:rPr>
                <w:sz w:val="24"/>
                <w:szCs w:val="22"/>
                <w:lang w:eastAsia="zh-CN"/>
              </w:rPr>
              <w:t>_</w:t>
            </w:r>
            <w:r w:rsidRPr="00EE3189">
              <w:rPr>
                <w:sz w:val="24"/>
                <w:szCs w:val="22"/>
                <w:lang w:eastAsia="zh-CN"/>
              </w:rPr>
              <w:t>雇主税号</w:t>
            </w:r>
            <w:r w:rsidRPr="00EE3189">
              <w:rPr>
                <w:sz w:val="24"/>
                <w:szCs w:val="22"/>
                <w:lang w:eastAsia="zh-CN"/>
              </w:rPr>
              <w:t>#_widget_1732604018791}</w:t>
            </w:r>
          </w:p>
        </w:tc>
      </w:tr>
    </w:tbl>
    <w:p w14:paraId="30B23B95" w14:textId="77777777" w:rsidR="001E23D1" w:rsidRPr="003F64CB" w:rsidRDefault="001E23D1" w:rsidP="0075084F">
      <w:pPr>
        <w:pStyle w:val="Stlus"/>
        <w:spacing w:line="268" w:lineRule="exact"/>
        <w:ind w:right="306"/>
        <w:rPr>
          <w:rFonts w:ascii="Calibri" w:hAnsi="Calibri"/>
          <w:b/>
          <w:color w:val="1F497D"/>
          <w:sz w:val="16"/>
          <w:szCs w:val="16"/>
        </w:rPr>
      </w:pPr>
    </w:p>
    <w:p w14:paraId="40A47E53" w14:textId="77777777" w:rsidR="0075084F" w:rsidRPr="003F64CB" w:rsidRDefault="0075084F" w:rsidP="0075084F">
      <w:pPr>
        <w:pStyle w:val="Stlus"/>
        <w:spacing w:line="268" w:lineRule="exact"/>
        <w:ind w:right="306"/>
        <w:rPr>
          <w:rFonts w:ascii="Calibri" w:hAnsi="Calibri"/>
          <w:b/>
          <w:color w:val="1F497D"/>
        </w:rPr>
      </w:pPr>
      <w:r w:rsidRPr="003F64CB">
        <w:rPr>
          <w:rFonts w:ascii="Calibri" w:hAnsi="Calibri"/>
          <w:b/>
          <w:color w:val="1F497D"/>
        </w:rPr>
        <w:t xml:space="preserve">Munkavállaló; a társaság tagjának adatai: </w:t>
      </w:r>
    </w:p>
    <w:tbl>
      <w:tblPr>
        <w:tblW w:w="9180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42"/>
        <w:gridCol w:w="1200"/>
        <w:gridCol w:w="890"/>
        <w:gridCol w:w="198"/>
        <w:gridCol w:w="247"/>
        <w:gridCol w:w="247"/>
        <w:gridCol w:w="247"/>
        <w:gridCol w:w="247"/>
        <w:gridCol w:w="73"/>
        <w:gridCol w:w="645"/>
        <w:gridCol w:w="45"/>
        <w:gridCol w:w="543"/>
        <w:gridCol w:w="109"/>
        <w:gridCol w:w="218"/>
        <w:gridCol w:w="78"/>
        <w:gridCol w:w="70"/>
        <w:gridCol w:w="148"/>
        <w:gridCol w:w="203"/>
        <w:gridCol w:w="217"/>
        <w:gridCol w:w="209"/>
        <w:gridCol w:w="159"/>
        <w:gridCol w:w="331"/>
        <w:gridCol w:w="87"/>
        <w:gridCol w:w="94"/>
        <w:gridCol w:w="2133"/>
      </w:tblGrid>
      <w:tr w:rsidR="004214F9" w:rsidRPr="003F64CB" w14:paraId="6F81E983" w14:textId="77777777" w:rsidTr="003F11F0">
        <w:tc>
          <w:tcPr>
            <w:tcW w:w="3818" w:type="dxa"/>
            <w:gridSpan w:val="8"/>
            <w:tcBorders>
              <w:right w:val="single" w:sz="4" w:space="0" w:color="auto"/>
            </w:tcBorders>
          </w:tcPr>
          <w:p w14:paraId="018EFCAA" w14:textId="77777777" w:rsidR="004214F9" w:rsidRPr="003F64CB" w:rsidRDefault="008B50A8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A TAJ-t igénylő</w:t>
            </w:r>
            <w:r w:rsidR="004214F9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vezetékneve</w:t>
            </w:r>
          </w:p>
        </w:tc>
        <w:tc>
          <w:tcPr>
            <w:tcW w:w="5362" w:type="dxa"/>
            <w:gridSpan w:val="17"/>
            <w:tcBorders>
              <w:left w:val="single" w:sz="4" w:space="0" w:color="auto"/>
            </w:tcBorders>
          </w:tcPr>
          <w:p w14:paraId="657FB64F" w14:textId="7E9C7A19" w:rsidR="004214F9" w:rsidRPr="003F64CB" w:rsidRDefault="00EE3189" w:rsidP="00987EA0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姓氏（拼音）</w:t>
            </w:r>
            <w:r w:rsidRPr="00EE3189">
              <w:rPr>
                <w:sz w:val="24"/>
                <w:szCs w:val="22"/>
                <w:lang w:eastAsia="zh-CN"/>
              </w:rPr>
              <w:t>#_widget_1728475331386}</w:t>
            </w:r>
          </w:p>
        </w:tc>
      </w:tr>
      <w:tr w:rsidR="004214F9" w:rsidRPr="003F64CB" w14:paraId="22B8A91E" w14:textId="77777777" w:rsidTr="003F11F0">
        <w:tc>
          <w:tcPr>
            <w:tcW w:w="3818" w:type="dxa"/>
            <w:gridSpan w:val="8"/>
            <w:tcBorders>
              <w:right w:val="single" w:sz="4" w:space="0" w:color="auto"/>
            </w:tcBorders>
          </w:tcPr>
          <w:p w14:paraId="65E832B6" w14:textId="77777777" w:rsidR="004214F9" w:rsidRPr="003F64CB" w:rsidRDefault="008B50A8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A TAJ-t igénylő</w:t>
            </w:r>
            <w:r w:rsidR="004214F9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</w:t>
            </w:r>
            <w:r w:rsidR="0059205A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utónevei</w:t>
            </w:r>
          </w:p>
        </w:tc>
        <w:tc>
          <w:tcPr>
            <w:tcW w:w="192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7EE4E28" w14:textId="3189478D" w:rsidR="004214F9" w:rsidRPr="00987EA0" w:rsidRDefault="00EE3189" w:rsidP="00987EA0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名字（拼音）</w:t>
            </w:r>
            <w:r w:rsidRPr="00EE3189">
              <w:rPr>
                <w:sz w:val="24"/>
                <w:szCs w:val="22"/>
                <w:lang w:eastAsia="zh-CN"/>
              </w:rPr>
              <w:t>#_widget_1728475331387}</w:t>
            </w:r>
          </w:p>
        </w:tc>
        <w:tc>
          <w:tcPr>
            <w:tcW w:w="3433" w:type="dxa"/>
            <w:gridSpan w:val="8"/>
            <w:tcBorders>
              <w:left w:val="single" w:sz="4" w:space="0" w:color="auto"/>
            </w:tcBorders>
          </w:tcPr>
          <w:p w14:paraId="2C39066F" w14:textId="77777777" w:rsidR="004214F9" w:rsidRPr="003F64CB" w:rsidRDefault="004214F9" w:rsidP="006B01B6">
            <w:pPr>
              <w:spacing w:line="280" w:lineRule="exact"/>
              <w:ind w:left="-90"/>
              <w:rPr>
                <w:rFonts w:ascii="Calibri" w:hAnsi="Calibri"/>
                <w:color w:val="1F497D"/>
                <w:sz w:val="22"/>
                <w:szCs w:val="22"/>
              </w:rPr>
            </w:pPr>
          </w:p>
        </w:tc>
      </w:tr>
      <w:tr w:rsidR="004214F9" w:rsidRPr="003F64CB" w14:paraId="330259D2" w14:textId="77777777" w:rsidTr="003F11F0">
        <w:tc>
          <w:tcPr>
            <w:tcW w:w="3818" w:type="dxa"/>
            <w:gridSpan w:val="8"/>
            <w:tcBorders>
              <w:right w:val="single" w:sz="4" w:space="0" w:color="auto"/>
            </w:tcBorders>
          </w:tcPr>
          <w:p w14:paraId="213CA0BE" w14:textId="77777777" w:rsidR="004214F9" w:rsidRPr="003F64CB" w:rsidRDefault="008B50A8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Leánykori</w:t>
            </w:r>
            <w:r w:rsidR="004214F9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vezeték és utóneve</w:t>
            </w:r>
          </w:p>
        </w:tc>
        <w:tc>
          <w:tcPr>
            <w:tcW w:w="192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2DEF5F62" w14:textId="05C18152" w:rsidR="004214F9" w:rsidRPr="00BA67AA" w:rsidRDefault="00F61831" w:rsidP="00BA67AA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F61831">
              <w:rPr>
                <w:rFonts w:hint="eastAsia"/>
                <w:sz w:val="24"/>
                <w:szCs w:val="22"/>
                <w:lang w:eastAsia="zh-CN"/>
              </w:rPr>
              <w:t>${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辅助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_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出生时姓氏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#_widget_1728562133650}</w:t>
            </w:r>
          </w:p>
        </w:tc>
        <w:tc>
          <w:tcPr>
            <w:tcW w:w="3433" w:type="dxa"/>
            <w:gridSpan w:val="8"/>
            <w:tcBorders>
              <w:left w:val="single" w:sz="4" w:space="0" w:color="auto"/>
            </w:tcBorders>
          </w:tcPr>
          <w:p w14:paraId="532AFB95" w14:textId="5C0EA10B" w:rsidR="004214F9" w:rsidRPr="003F64CB" w:rsidRDefault="00F61831" w:rsidP="00BA67AA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F61831">
              <w:rPr>
                <w:rFonts w:hint="eastAsia"/>
                <w:sz w:val="24"/>
                <w:szCs w:val="22"/>
                <w:lang w:eastAsia="zh-CN"/>
              </w:rPr>
              <w:t>${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辅助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_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出生时名字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>#_widget_1728562133651}</w:t>
            </w:r>
            <w:bookmarkStart w:id="4" w:name="_GoBack"/>
            <w:bookmarkEnd w:id="4"/>
          </w:p>
        </w:tc>
      </w:tr>
      <w:tr w:rsidR="004214F9" w:rsidRPr="003F64CB" w14:paraId="7D498789" w14:textId="77777777" w:rsidTr="003F11F0">
        <w:tc>
          <w:tcPr>
            <w:tcW w:w="3818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7C3CAD32" w14:textId="77777777" w:rsidR="004214F9" w:rsidRPr="003F64CB" w:rsidRDefault="004214F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Anyja </w:t>
            </w:r>
            <w:r w:rsidR="00950655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születési </w:t>
            </w: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vezeték</w:t>
            </w:r>
            <w:r w:rsidR="00950655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-</w:t>
            </w: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és utóneve</w:t>
            </w:r>
          </w:p>
        </w:tc>
        <w:tc>
          <w:tcPr>
            <w:tcW w:w="1929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442F" w14:textId="5BB1FA05" w:rsidR="004214F9" w:rsidRPr="00BA67AA" w:rsidRDefault="00EE3189" w:rsidP="00BA67AA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母亲出生时姓氏（拼音）</w:t>
            </w:r>
            <w:r w:rsidRPr="00EE3189">
              <w:rPr>
                <w:sz w:val="24"/>
                <w:szCs w:val="22"/>
                <w:lang w:eastAsia="zh-CN"/>
              </w:rPr>
              <w:t>#_widget_1728475331411}</w:t>
            </w:r>
          </w:p>
        </w:tc>
        <w:tc>
          <w:tcPr>
            <w:tcW w:w="3433" w:type="dxa"/>
            <w:gridSpan w:val="8"/>
            <w:tcBorders>
              <w:left w:val="single" w:sz="4" w:space="0" w:color="auto"/>
              <w:bottom w:val="single" w:sz="4" w:space="0" w:color="auto"/>
            </w:tcBorders>
          </w:tcPr>
          <w:p w14:paraId="63BDA400" w14:textId="3C4CC36C" w:rsidR="004214F9" w:rsidRPr="003F64CB" w:rsidRDefault="00EE3189" w:rsidP="00BA67AA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母亲出生时名字（拼音）</w:t>
            </w:r>
            <w:r w:rsidRPr="00EE3189">
              <w:rPr>
                <w:sz w:val="24"/>
                <w:szCs w:val="22"/>
                <w:lang w:eastAsia="zh-CN"/>
              </w:rPr>
              <w:t>#_widget_1728475331412}</w:t>
            </w:r>
          </w:p>
        </w:tc>
      </w:tr>
      <w:tr w:rsidR="0059205A" w:rsidRPr="003F64CB" w14:paraId="2DE3AE38" w14:textId="77777777" w:rsidTr="003F11F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c>
          <w:tcPr>
            <w:tcW w:w="2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966C" w14:textId="77777777" w:rsidR="0059205A" w:rsidRPr="003F64CB" w:rsidRDefault="008B50A8" w:rsidP="00A83199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S</w:t>
            </w:r>
            <w:r w:rsidR="0059205A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zületési helye</w:t>
            </w:r>
          </w:p>
        </w:tc>
        <w:tc>
          <w:tcPr>
            <w:tcW w:w="654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6641" w14:textId="1E76C06A" w:rsidR="0059205A" w:rsidRPr="00CD7AC3" w:rsidRDefault="00EE3189" w:rsidP="006B01B6">
            <w:pPr>
              <w:spacing w:line="280" w:lineRule="exact"/>
              <w:rPr>
                <w:rFonts w:ascii="Calibri" w:hAnsi="Calibri"/>
                <w:caps/>
                <w:color w:val="1F497D"/>
                <w:sz w:val="22"/>
                <w:szCs w:val="22"/>
                <w:lang w:eastAsia="zh-CN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辅助</w:t>
            </w:r>
            <w:r w:rsidRPr="00CD7AC3">
              <w:rPr>
                <w:caps/>
                <w:sz w:val="24"/>
                <w:szCs w:val="22"/>
                <w:lang w:eastAsia="zh-CN"/>
              </w:rPr>
              <w:t>_</w:t>
            </w:r>
            <w:r w:rsidRPr="00CD7AC3">
              <w:rPr>
                <w:caps/>
                <w:sz w:val="24"/>
                <w:szCs w:val="22"/>
                <w:lang w:eastAsia="zh-CN"/>
              </w:rPr>
              <w:t>出生地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#_widget_1732527942838}</w:t>
            </w:r>
            <w:r w:rsidR="00BA67AA" w:rsidRPr="00CD7AC3">
              <w:rPr>
                <w:rFonts w:hint="eastAsia"/>
                <w:caps/>
                <w:sz w:val="24"/>
                <w:szCs w:val="22"/>
                <w:lang w:eastAsia="zh-CN"/>
              </w:rPr>
              <w:t>,</w:t>
            </w:r>
            <w:r w:rsidR="00BA67AA" w:rsidRPr="00CD7AC3">
              <w:rPr>
                <w:caps/>
                <w:sz w:val="24"/>
                <w:szCs w:val="22"/>
                <w:lang w:eastAsia="zh-CN"/>
              </w:rPr>
              <w:t xml:space="preserve"> </w:t>
            </w: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辅助</w:t>
            </w:r>
            <w:r w:rsidRPr="00CD7AC3">
              <w:rPr>
                <w:caps/>
                <w:sz w:val="24"/>
                <w:szCs w:val="22"/>
                <w:lang w:eastAsia="zh-CN"/>
              </w:rPr>
              <w:t>_</w:t>
            </w:r>
            <w:r w:rsidRPr="00CD7AC3">
              <w:rPr>
                <w:caps/>
                <w:sz w:val="24"/>
                <w:szCs w:val="22"/>
                <w:lang w:eastAsia="zh-CN"/>
              </w:rPr>
              <w:t>出生国（匈牙利语）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#_widget_1732527942947}</w:t>
            </w:r>
          </w:p>
        </w:tc>
      </w:tr>
      <w:tr w:rsidR="003F11F0" w:rsidRPr="003F64CB" w14:paraId="7FDF229C" w14:textId="77777777" w:rsidTr="00B660B0">
        <w:tc>
          <w:tcPr>
            <w:tcW w:w="3324" w:type="dxa"/>
            <w:gridSpan w:val="6"/>
            <w:tcBorders>
              <w:right w:val="single" w:sz="4" w:space="0" w:color="auto"/>
            </w:tcBorders>
          </w:tcPr>
          <w:p w14:paraId="129F75AF" w14:textId="77777777" w:rsidR="003F11F0" w:rsidRPr="003F64CB" w:rsidRDefault="003F11F0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Születési ideje</w:t>
            </w:r>
          </w:p>
        </w:tc>
        <w:tc>
          <w:tcPr>
            <w:tcW w:w="1257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0A727E2A" w14:textId="6E947402" w:rsidR="003F11F0" w:rsidRPr="00BA67AA" w:rsidRDefault="00EE3189" w:rsidP="00BA67AA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EE3189">
              <w:rPr>
                <w:noProof/>
                <w:sz w:val="24"/>
                <w:szCs w:val="22"/>
                <w:lang w:eastAsia="zh-CN"/>
              </w:rPr>
              <w:t>${</w:t>
            </w:r>
            <w:r w:rsidRPr="00EE3189">
              <w:rPr>
                <w:noProof/>
                <w:sz w:val="24"/>
                <w:szCs w:val="22"/>
                <w:lang w:eastAsia="zh-CN"/>
              </w:rPr>
              <w:t>辅助</w:t>
            </w:r>
            <w:r w:rsidRPr="00EE3189">
              <w:rPr>
                <w:noProof/>
                <w:sz w:val="24"/>
                <w:szCs w:val="22"/>
                <w:lang w:eastAsia="zh-CN"/>
              </w:rPr>
              <w:t>_</w:t>
            </w:r>
            <w:r w:rsidRPr="00EE3189">
              <w:rPr>
                <w:noProof/>
                <w:sz w:val="24"/>
                <w:szCs w:val="22"/>
                <w:lang w:eastAsia="zh-CN"/>
              </w:rPr>
              <w:t>出生日期</w:t>
            </w:r>
            <w:r w:rsidRPr="00EE3189">
              <w:rPr>
                <w:noProof/>
                <w:sz w:val="24"/>
                <w:szCs w:val="22"/>
                <w:lang w:eastAsia="zh-CN"/>
              </w:rPr>
              <w:t>_</w:t>
            </w:r>
            <w:r w:rsidRPr="00EE3189">
              <w:rPr>
                <w:noProof/>
                <w:sz w:val="24"/>
                <w:szCs w:val="22"/>
                <w:lang w:eastAsia="zh-CN"/>
              </w:rPr>
              <w:t>年</w:t>
            </w:r>
            <w:r w:rsidRPr="00EE3189">
              <w:rPr>
                <w:noProof/>
                <w:sz w:val="24"/>
                <w:szCs w:val="22"/>
                <w:lang w:eastAsia="zh-CN"/>
              </w:rPr>
              <w:t>#_widget_</w:t>
            </w:r>
            <w:r w:rsidRPr="00EE3189">
              <w:rPr>
                <w:noProof/>
                <w:sz w:val="24"/>
                <w:szCs w:val="22"/>
                <w:lang w:eastAsia="zh-CN"/>
              </w:rPr>
              <w:lastRenderedPageBreak/>
              <w:t>1728562133707}</w:t>
            </w:r>
          </w:p>
        </w:tc>
        <w:tc>
          <w:tcPr>
            <w:tcW w:w="8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55EBE96" w14:textId="77777777" w:rsidR="003F11F0" w:rsidRPr="003F64CB" w:rsidRDefault="003F11F0" w:rsidP="003F11F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lastRenderedPageBreak/>
              <w:t>év</w:t>
            </w:r>
          </w:p>
        </w:tc>
        <w:tc>
          <w:tcPr>
            <w:tcW w:w="49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EC27C92" w14:textId="24F7D707" w:rsidR="003F11F0" w:rsidRPr="003F64CB" w:rsidRDefault="00EE3189" w:rsidP="00BA67AA">
            <w:pPr>
              <w:spacing w:line="280" w:lineRule="exact"/>
              <w:jc w:val="distribute"/>
              <w:rPr>
                <w:rFonts w:ascii="Calibri" w:hAnsi="Calibri"/>
                <w:b/>
                <w:color w:val="1F497D"/>
                <w:sz w:val="22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>${</w:t>
            </w:r>
            <w:r w:rsidRPr="00EE3189">
              <w:rPr>
                <w:sz w:val="24"/>
                <w:szCs w:val="22"/>
                <w:lang w:eastAsia="zh-CN"/>
              </w:rPr>
              <w:t>辅助</w:t>
            </w:r>
            <w:r w:rsidRPr="00EE3189">
              <w:rPr>
                <w:sz w:val="24"/>
                <w:szCs w:val="22"/>
                <w:lang w:eastAsia="zh-CN"/>
              </w:rPr>
              <w:lastRenderedPageBreak/>
              <w:t>_</w:t>
            </w:r>
            <w:r w:rsidRPr="00EE3189">
              <w:rPr>
                <w:sz w:val="24"/>
                <w:szCs w:val="22"/>
                <w:lang w:eastAsia="zh-CN"/>
              </w:rPr>
              <w:t>出生日期</w:t>
            </w:r>
            <w:r w:rsidRPr="00EE3189">
              <w:rPr>
                <w:sz w:val="24"/>
                <w:szCs w:val="22"/>
                <w:lang w:eastAsia="zh-CN"/>
              </w:rPr>
              <w:t>_</w:t>
            </w:r>
            <w:r w:rsidRPr="00EE3189">
              <w:rPr>
                <w:sz w:val="24"/>
                <w:szCs w:val="22"/>
                <w:lang w:eastAsia="zh-CN"/>
              </w:rPr>
              <w:t>月</w:t>
            </w:r>
            <w:r w:rsidRPr="00EE3189">
              <w:rPr>
                <w:sz w:val="24"/>
                <w:szCs w:val="22"/>
                <w:lang w:eastAsia="zh-CN"/>
              </w:rPr>
              <w:t>#_widget_1728562133738}</w:t>
            </w:r>
          </w:p>
        </w:tc>
        <w:tc>
          <w:tcPr>
            <w:tcW w:w="42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31E574" w14:textId="77777777" w:rsidR="003F11F0" w:rsidRPr="003F64CB" w:rsidRDefault="003F11F0" w:rsidP="003F11F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lastRenderedPageBreak/>
              <w:t>hó</w:t>
            </w:r>
          </w:p>
        </w:tc>
        <w:tc>
          <w:tcPr>
            <w:tcW w:w="4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3C42B8" w14:textId="4CBE2806" w:rsidR="003F11F0" w:rsidRPr="00BA67AA" w:rsidRDefault="00EE3189" w:rsidP="003F11F0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EE3189">
              <w:rPr>
                <w:noProof/>
                <w:sz w:val="24"/>
                <w:szCs w:val="22"/>
                <w:lang w:eastAsia="zh-CN"/>
              </w:rPr>
              <w:t>${</w:t>
            </w:r>
            <w:r w:rsidRPr="00EE3189">
              <w:rPr>
                <w:noProof/>
                <w:sz w:val="24"/>
                <w:szCs w:val="22"/>
                <w:lang w:eastAsia="zh-CN"/>
              </w:rPr>
              <w:t>辅助</w:t>
            </w:r>
            <w:r w:rsidRPr="00EE3189">
              <w:rPr>
                <w:noProof/>
                <w:sz w:val="24"/>
                <w:szCs w:val="22"/>
                <w:lang w:eastAsia="zh-CN"/>
              </w:rPr>
              <w:lastRenderedPageBreak/>
              <w:t>_</w:t>
            </w:r>
            <w:r w:rsidRPr="00EE3189">
              <w:rPr>
                <w:noProof/>
                <w:sz w:val="24"/>
                <w:szCs w:val="22"/>
                <w:lang w:eastAsia="zh-CN"/>
              </w:rPr>
              <w:t>出生日期</w:t>
            </w:r>
            <w:r w:rsidRPr="00EE3189">
              <w:rPr>
                <w:noProof/>
                <w:sz w:val="24"/>
                <w:szCs w:val="22"/>
                <w:lang w:eastAsia="zh-CN"/>
              </w:rPr>
              <w:t>_</w:t>
            </w:r>
            <w:r w:rsidRPr="00EE3189">
              <w:rPr>
                <w:noProof/>
                <w:sz w:val="24"/>
                <w:szCs w:val="22"/>
                <w:lang w:eastAsia="zh-CN"/>
              </w:rPr>
              <w:t>月</w:t>
            </w:r>
            <w:r w:rsidRPr="00EE3189">
              <w:rPr>
                <w:noProof/>
                <w:sz w:val="24"/>
                <w:szCs w:val="22"/>
                <w:lang w:eastAsia="zh-CN"/>
              </w:rPr>
              <w:t>#_widget_1728562133738}</w:t>
            </w:r>
          </w:p>
        </w:tc>
        <w:tc>
          <w:tcPr>
            <w:tcW w:w="2314" w:type="dxa"/>
            <w:gridSpan w:val="3"/>
            <w:tcBorders>
              <w:left w:val="single" w:sz="4" w:space="0" w:color="auto"/>
            </w:tcBorders>
          </w:tcPr>
          <w:p w14:paraId="79D873CB" w14:textId="77777777" w:rsidR="003F11F0" w:rsidRPr="003F64CB" w:rsidRDefault="003F11F0" w:rsidP="003F11F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lastRenderedPageBreak/>
              <w:t>nap</w:t>
            </w:r>
          </w:p>
        </w:tc>
      </w:tr>
      <w:tr w:rsidR="00081685" w:rsidRPr="003F64CB" w14:paraId="36ED0FE8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830" w:type="dxa"/>
            <w:gridSpan w:val="4"/>
          </w:tcPr>
          <w:p w14:paraId="2E3FC238" w14:textId="77777777" w:rsidR="00081685" w:rsidRPr="003F64CB" w:rsidRDefault="00081685" w:rsidP="00566D9E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lastRenderedPageBreak/>
              <w:t>Ál</w:t>
            </w:r>
            <w:r w:rsidR="009002A7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l</w:t>
            </w: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</w:t>
            </w:r>
            <w:r w:rsidR="008B50A8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m</w:t>
            </w: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polgársága</w:t>
            </w:r>
          </w:p>
        </w:tc>
        <w:tc>
          <w:tcPr>
            <w:tcW w:w="6350" w:type="dxa"/>
            <w:gridSpan w:val="21"/>
          </w:tcPr>
          <w:p w14:paraId="5F0AA872" w14:textId="0E138E57" w:rsidR="00081685" w:rsidRPr="00CD7AC3" w:rsidRDefault="00EE3189" w:rsidP="00BA67AA">
            <w:pPr>
              <w:spacing w:line="280" w:lineRule="exact"/>
              <w:rPr>
                <w:caps/>
                <w:sz w:val="24"/>
                <w:szCs w:val="22"/>
                <w:lang w:eastAsia="zh-CN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辅助</w:t>
            </w:r>
            <w:r w:rsidRPr="00CD7AC3">
              <w:rPr>
                <w:caps/>
                <w:sz w:val="24"/>
                <w:szCs w:val="22"/>
                <w:lang w:eastAsia="zh-CN"/>
              </w:rPr>
              <w:t>_</w:t>
            </w:r>
            <w:r w:rsidRPr="00CD7AC3">
              <w:rPr>
                <w:caps/>
                <w:sz w:val="24"/>
                <w:szCs w:val="22"/>
                <w:lang w:eastAsia="zh-CN"/>
              </w:rPr>
              <w:t>国籍（匈牙利语）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#_widget_1732550878139}</w:t>
            </w:r>
          </w:p>
        </w:tc>
      </w:tr>
      <w:tr w:rsidR="0059205A" w:rsidRPr="003F64CB" w14:paraId="004BF07D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830" w:type="dxa"/>
            <w:gridSpan w:val="4"/>
          </w:tcPr>
          <w:p w14:paraId="3F87FFBD" w14:textId="77777777" w:rsidR="00081685" w:rsidRPr="003F64CB" w:rsidRDefault="00FC189F" w:rsidP="00566D9E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Neme</w:t>
            </w:r>
            <w:r w:rsidR="00081685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*</w:t>
            </w:r>
          </w:p>
        </w:tc>
        <w:tc>
          <w:tcPr>
            <w:tcW w:w="741" w:type="dxa"/>
            <w:gridSpan w:val="3"/>
          </w:tcPr>
          <w:p w14:paraId="5F6AC1F0" w14:textId="77777777" w:rsidR="00081685" w:rsidRPr="00BA67AA" w:rsidRDefault="00081685" w:rsidP="00566D9E">
            <w:pPr>
              <w:tabs>
                <w:tab w:val="left" w:pos="2325"/>
              </w:tabs>
              <w:spacing w:line="280" w:lineRule="exact"/>
              <w:ind w:left="-90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begin">
                <w:ffData>
                  <w:name w:val="Jelölő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Jelölő7"/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instrText xml:space="preserve"> FORMCHECKBOX </w:instrText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separate"/>
            </w: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end"/>
            </w:r>
            <w:bookmarkEnd w:id="5"/>
          </w:p>
        </w:tc>
        <w:tc>
          <w:tcPr>
            <w:tcW w:w="1662" w:type="dxa"/>
            <w:gridSpan w:val="6"/>
          </w:tcPr>
          <w:p w14:paraId="1D9EEA95" w14:textId="77777777" w:rsidR="00081685" w:rsidRPr="00BA67AA" w:rsidRDefault="008A280B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highlight w:val="yellow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DFEADB" wp14:editId="6841A71A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9525" t="13970" r="9525" b="6350"/>
                      <wp:wrapNone/>
                      <wp:docPr id="16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F92BE71" id="AutoShape 28" o:spid="_x0000_s1026" type="#_x0000_t32" style="position:absolute;left:0;text-align:left;margin-left:6.45pt;margin-top:14.4pt;width:0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D+MQ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" strokeweight=".5pt"/>
                  </w:pict>
                </mc:Fallback>
              </mc:AlternateContent>
            </w:r>
            <w:r w:rsidRPr="00BA67AA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highlight w:val="yellow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9B47E97" wp14:editId="5C694125">
                      <wp:simplePos x="0" y="0"/>
                      <wp:positionH relativeFrom="column">
                        <wp:posOffset>-149225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6985" t="13335" r="12065" b="6985"/>
                      <wp:wrapNone/>
                      <wp:docPr id="15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C68DA27" id="AutoShape 28" o:spid="_x0000_s1026" type="#_x0000_t32" style="position:absolute;left:0;text-align:left;margin-left:-11.75pt;margin-top:14.35pt;width:0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9MAMQ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" strokeweight=".5pt"/>
                  </w:pict>
                </mc:Fallback>
              </mc:AlternateContent>
            </w:r>
            <w:r w:rsidR="00081685"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férfi</w:t>
            </w:r>
          </w:p>
        </w:tc>
        <w:tc>
          <w:tcPr>
            <w:tcW w:w="366" w:type="dxa"/>
            <w:gridSpan w:val="3"/>
          </w:tcPr>
          <w:p w14:paraId="749A1A29" w14:textId="77777777" w:rsidR="00081685" w:rsidRPr="00BA67AA" w:rsidRDefault="00081685" w:rsidP="00566D9E">
            <w:pPr>
              <w:tabs>
                <w:tab w:val="left" w:pos="2325"/>
              </w:tabs>
              <w:spacing w:line="280" w:lineRule="exact"/>
              <w:ind w:left="-90" w:right="-75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begin">
                <w:ffData>
                  <w:name w:val="Jelölő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Jelölő8"/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instrText xml:space="preserve"> FORMCHECKBOX </w:instrText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separate"/>
            </w: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end"/>
            </w:r>
            <w:bookmarkEnd w:id="6"/>
          </w:p>
        </w:tc>
        <w:tc>
          <w:tcPr>
            <w:tcW w:w="3581" w:type="dxa"/>
            <w:gridSpan w:val="9"/>
          </w:tcPr>
          <w:p w14:paraId="56EA9466" w14:textId="77777777" w:rsidR="00081685" w:rsidRPr="00BA67AA" w:rsidRDefault="00081685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nő</w:t>
            </w:r>
          </w:p>
        </w:tc>
      </w:tr>
      <w:tr w:rsidR="003F11F0" w:rsidRPr="003F64CB" w14:paraId="44FE9968" w14:textId="77777777" w:rsidTr="008B0EE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742" w:type="dxa"/>
            <w:gridSpan w:val="2"/>
          </w:tcPr>
          <w:p w14:paraId="7C55A04E" w14:textId="77777777" w:rsidR="003F11F0" w:rsidRPr="003F64CB" w:rsidRDefault="003F11F0" w:rsidP="00566D9E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Lakóhelye**</w:t>
            </w:r>
            <w:r w:rsidRPr="003F64CB">
              <w:rPr>
                <w:rFonts w:ascii="Calibri" w:hAnsi="Calibri"/>
                <w:b/>
                <w:bCs/>
                <w:color w:val="1F497D"/>
                <w:sz w:val="20"/>
              </w:rPr>
              <w:t>:</w:t>
            </w:r>
          </w:p>
        </w:tc>
        <w:tc>
          <w:tcPr>
            <w:tcW w:w="1335" w:type="dxa"/>
            <w:gridSpan w:val="3"/>
          </w:tcPr>
          <w:p w14:paraId="7BF3D9AD" w14:textId="77777777" w:rsidR="003F11F0" w:rsidRPr="003F64CB" w:rsidRDefault="003F11F0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irányítószám</w:t>
            </w:r>
          </w:p>
        </w:tc>
        <w:tc>
          <w:tcPr>
            <w:tcW w:w="1459" w:type="dxa"/>
            <w:gridSpan w:val="5"/>
          </w:tcPr>
          <w:p w14:paraId="54F2CE7D" w14:textId="15DD2999" w:rsidR="003F11F0" w:rsidRPr="003F11F0" w:rsidRDefault="008A280B" w:rsidP="003F11F0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F4FD8F" wp14:editId="6DB03DF9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-1905</wp:posOffset>
                      </wp:positionV>
                      <wp:extent cx="0" cy="179705"/>
                      <wp:effectExtent l="12065" t="13335" r="6985" b="6985"/>
                      <wp:wrapNone/>
                      <wp:docPr id="1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E84B5B8" id="AutoShape 28" o:spid="_x0000_s1026" type="#_x0000_t32" style="position:absolute;left:0;text-align:left;margin-left:49.35pt;margin-top:-.15pt;width:0;height:1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" strokeweight=".5pt"/>
                  </w:pict>
                </mc:Fallback>
              </mc:AlternateContent>
            </w:r>
            <w:r w:rsidR="00D634B1" w:rsidRPr="00D634B1">
              <w:rPr>
                <w:sz w:val="24"/>
                <w:szCs w:val="22"/>
                <w:lang w:eastAsia="zh-CN"/>
              </w:rPr>
              <w:t>${</w:t>
            </w:r>
            <w:r w:rsidR="00D634B1" w:rsidRPr="00D634B1">
              <w:rPr>
                <w:sz w:val="24"/>
                <w:szCs w:val="22"/>
                <w:lang w:eastAsia="zh-CN"/>
              </w:rPr>
              <w:t>邮编</w:t>
            </w:r>
            <w:r w:rsidR="00D634B1" w:rsidRPr="00D634B1">
              <w:rPr>
                <w:sz w:val="24"/>
                <w:szCs w:val="22"/>
                <w:lang w:eastAsia="zh-CN"/>
              </w:rPr>
              <w:t>#_widget_1728549508506}</w:t>
            </w:r>
          </w:p>
        </w:tc>
        <w:tc>
          <w:tcPr>
            <w:tcW w:w="993" w:type="dxa"/>
            <w:gridSpan w:val="5"/>
          </w:tcPr>
          <w:p w14:paraId="01E86901" w14:textId="77777777" w:rsidR="003F11F0" w:rsidRPr="003F64CB" w:rsidRDefault="003F11F0" w:rsidP="00566D9E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651" w:type="dxa"/>
            <w:gridSpan w:val="10"/>
          </w:tcPr>
          <w:p w14:paraId="4C110BCD" w14:textId="6AE8D5A3" w:rsidR="003F11F0" w:rsidRPr="00CD7AC3" w:rsidRDefault="00D634B1" w:rsidP="00BA67AA">
            <w:pPr>
              <w:spacing w:line="280" w:lineRule="exact"/>
              <w:rPr>
                <w:caps/>
                <w:sz w:val="24"/>
                <w:szCs w:val="22"/>
                <w:lang w:eastAsia="zh-CN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城市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#_widget_1728549508516}</w:t>
            </w:r>
          </w:p>
        </w:tc>
      </w:tr>
      <w:tr w:rsidR="008B50A8" w:rsidRPr="003F64CB" w14:paraId="517B3C06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42" w:type="dxa"/>
          </w:tcPr>
          <w:p w14:paraId="765004C4" w14:textId="77777777" w:rsidR="008B50A8" w:rsidRPr="003F64CB" w:rsidRDefault="008B50A8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994" w:type="dxa"/>
            <w:gridSpan w:val="9"/>
          </w:tcPr>
          <w:p w14:paraId="76D3D92C" w14:textId="44A7F8D3" w:rsidR="008B50A8" w:rsidRPr="00CD7AC3" w:rsidRDefault="008A280B" w:rsidP="00BA67AA">
            <w:pPr>
              <w:spacing w:line="280" w:lineRule="exact"/>
              <w:rPr>
                <w:rFonts w:ascii="Calibri" w:hAnsi="Calibri"/>
                <w:b/>
                <w:bCs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D46704C" wp14:editId="324ECA62">
                      <wp:simplePos x="0" y="0"/>
                      <wp:positionH relativeFrom="column">
                        <wp:posOffset>1771015</wp:posOffset>
                      </wp:positionH>
                      <wp:positionV relativeFrom="paragraph">
                        <wp:posOffset>354965</wp:posOffset>
                      </wp:positionV>
                      <wp:extent cx="3175" cy="361315"/>
                      <wp:effectExtent l="13335" t="8255" r="12065" b="11430"/>
                      <wp:wrapNone/>
                      <wp:docPr id="13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361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67C8AF8" id="AutoShape 28" o:spid="_x0000_s1026" type="#_x0000_t32" style="position:absolute;left:0;text-align:left;margin-left:139.45pt;margin-top:27.95pt;width:.25pt;height:28.4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" strokeweight=".5pt"/>
                  </w:pict>
                </mc:Fallback>
              </mc:AlternateContent>
            </w: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3B6E2FA" wp14:editId="6A2E4E56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355600</wp:posOffset>
                      </wp:positionV>
                      <wp:extent cx="3175" cy="361315"/>
                      <wp:effectExtent l="13970" t="8890" r="11430" b="10795"/>
                      <wp:wrapNone/>
                      <wp:docPr id="12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361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D09D6B7" id="AutoShape 28" o:spid="_x0000_s1026" type="#_x0000_t32" style="position:absolute;left:0;text-align:left;margin-left:176.25pt;margin-top:28pt;width:.25pt;height:28.4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" strokeweight=".5pt"/>
                  </w:pict>
                </mc:Fallback>
              </mc:AlternateContent>
            </w: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D8017F4" wp14:editId="0623B5E6">
                      <wp:simplePos x="0" y="0"/>
                      <wp:positionH relativeFrom="column">
                        <wp:posOffset>2002155</wp:posOffset>
                      </wp:positionH>
                      <wp:positionV relativeFrom="paragraph">
                        <wp:posOffset>355600</wp:posOffset>
                      </wp:positionV>
                      <wp:extent cx="3175" cy="361315"/>
                      <wp:effectExtent l="6350" t="8890" r="9525" b="10795"/>
                      <wp:wrapNone/>
                      <wp:docPr id="11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361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FFEB2FB" id="AutoShape 28" o:spid="_x0000_s1026" type="#_x0000_t32" style="position:absolute;left:0;text-align:left;margin-left:157.65pt;margin-top:28pt;width:.25pt;height:28.4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" strokeweight=".5pt"/>
                  </w:pict>
                </mc:Fallback>
              </mc:AlternateConten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街道名称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#_widget_1728549508519}</w:t>
            </w:r>
            <w:r w:rsidR="00D634B1" w:rsidRPr="00CD7AC3">
              <w:rPr>
                <w:rFonts w:hint="eastAsia"/>
                <w:caps/>
                <w:sz w:val="24"/>
                <w:szCs w:val="22"/>
                <w:lang w:eastAsia="zh-CN"/>
              </w:rPr>
              <w:t xml:space="preserve"> 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街道类型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#_widget_1728549508520}</w:t>
            </w:r>
          </w:p>
        </w:tc>
        <w:tc>
          <w:tcPr>
            <w:tcW w:w="993" w:type="dxa"/>
            <w:gridSpan w:val="5"/>
          </w:tcPr>
          <w:p w14:paraId="383F647F" w14:textId="77777777" w:rsidR="008B50A8" w:rsidRPr="003F64CB" w:rsidRDefault="008B50A8" w:rsidP="00566D9E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638" w:type="dxa"/>
            <w:gridSpan w:val="4"/>
          </w:tcPr>
          <w:p w14:paraId="72FF2B2F" w14:textId="146DFD4B" w:rsidR="008B50A8" w:rsidRPr="00BA67AA" w:rsidRDefault="00D634B1" w:rsidP="00BA67AA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D634B1">
              <w:rPr>
                <w:sz w:val="24"/>
                <w:szCs w:val="22"/>
                <w:lang w:eastAsia="zh-CN"/>
              </w:rPr>
              <w:t>${</w:t>
            </w:r>
            <w:r w:rsidRPr="00D634B1">
              <w:rPr>
                <w:sz w:val="24"/>
                <w:szCs w:val="22"/>
                <w:lang w:eastAsia="zh-CN"/>
              </w:rPr>
              <w:t>门牌号</w:t>
            </w:r>
            <w:r w:rsidRPr="00D634B1">
              <w:rPr>
                <w:sz w:val="24"/>
                <w:szCs w:val="22"/>
                <w:lang w:eastAsia="zh-CN"/>
              </w:rPr>
              <w:t>#_widget_1728549508521}</w:t>
            </w:r>
          </w:p>
        </w:tc>
        <w:tc>
          <w:tcPr>
            <w:tcW w:w="786" w:type="dxa"/>
            <w:gridSpan w:val="4"/>
          </w:tcPr>
          <w:p w14:paraId="42289C1E" w14:textId="77777777" w:rsidR="008B50A8" w:rsidRPr="003F64CB" w:rsidRDefault="008B50A8" w:rsidP="00566D9E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2227" w:type="dxa"/>
            <w:gridSpan w:val="2"/>
          </w:tcPr>
          <w:p w14:paraId="2AF9F00F" w14:textId="77777777" w:rsidR="008B50A8" w:rsidRPr="003F64CB" w:rsidRDefault="00701A33" w:rsidP="00701A33">
            <w:pPr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-</w:t>
            </w:r>
          </w:p>
        </w:tc>
      </w:tr>
      <w:tr w:rsidR="00D57EAC" w:rsidRPr="003F64CB" w14:paraId="3E827522" w14:textId="77777777" w:rsidTr="00D57EAC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742" w:type="dxa"/>
            <w:gridSpan w:val="2"/>
          </w:tcPr>
          <w:p w14:paraId="7FBAA471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Tartózkodási helye**:</w:t>
            </w:r>
          </w:p>
        </w:tc>
        <w:tc>
          <w:tcPr>
            <w:tcW w:w="1335" w:type="dxa"/>
            <w:gridSpan w:val="3"/>
            <w:vAlign w:val="center"/>
          </w:tcPr>
          <w:p w14:paraId="36438354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irányítószám</w:t>
            </w:r>
          </w:p>
        </w:tc>
        <w:tc>
          <w:tcPr>
            <w:tcW w:w="1459" w:type="dxa"/>
            <w:gridSpan w:val="5"/>
            <w:vAlign w:val="center"/>
          </w:tcPr>
          <w:p w14:paraId="57120628" w14:textId="48F825EC" w:rsidR="00D57EAC" w:rsidRPr="003F64CB" w:rsidRDefault="00D634B1" w:rsidP="00987EA0">
            <w:pPr>
              <w:tabs>
                <w:tab w:val="left" w:pos="2325"/>
              </w:tabs>
              <w:spacing w:line="280" w:lineRule="exact"/>
              <w:ind w:left="-91"/>
              <w:jc w:val="distribute"/>
              <w:rPr>
                <w:rFonts w:ascii="Calibri" w:hAnsi="Calibri"/>
                <w:b/>
                <w:bCs/>
                <w:color w:val="1F497D"/>
                <w:sz w:val="22"/>
                <w:szCs w:val="22"/>
                <w:lang w:eastAsia="zh-CN"/>
              </w:rPr>
            </w:pPr>
            <w:r w:rsidRPr="00D634B1">
              <w:rPr>
                <w:sz w:val="24"/>
                <w:szCs w:val="22"/>
                <w:lang w:eastAsia="zh-CN"/>
              </w:rPr>
              <w:t>${</w:t>
            </w:r>
            <w:r w:rsidRPr="00D634B1">
              <w:rPr>
                <w:sz w:val="24"/>
                <w:szCs w:val="22"/>
                <w:lang w:eastAsia="zh-CN"/>
              </w:rPr>
              <w:t>邮编</w:t>
            </w:r>
            <w:r w:rsidRPr="00D634B1">
              <w:rPr>
                <w:sz w:val="24"/>
                <w:szCs w:val="22"/>
                <w:lang w:eastAsia="zh-CN"/>
              </w:rPr>
              <w:t>#_widget_1728549508506}</w:t>
            </w:r>
          </w:p>
        </w:tc>
        <w:tc>
          <w:tcPr>
            <w:tcW w:w="993" w:type="dxa"/>
            <w:gridSpan w:val="5"/>
            <w:vAlign w:val="center"/>
          </w:tcPr>
          <w:p w14:paraId="698301CC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651" w:type="dxa"/>
            <w:gridSpan w:val="10"/>
            <w:vAlign w:val="center"/>
          </w:tcPr>
          <w:p w14:paraId="61E8E412" w14:textId="3D580DFE" w:rsidR="00D57EAC" w:rsidRPr="00CD7AC3" w:rsidRDefault="00D634B1" w:rsidP="00BA67AA">
            <w:pPr>
              <w:spacing w:line="280" w:lineRule="exact"/>
              <w:rPr>
                <w:rFonts w:ascii="Calibri" w:hAnsi="Calibri"/>
                <w:b/>
                <w:bCs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Pr="00CD7AC3">
              <w:rPr>
                <w:caps/>
                <w:sz w:val="24"/>
                <w:szCs w:val="22"/>
                <w:lang w:eastAsia="zh-CN"/>
              </w:rPr>
              <w:t>城市</w:t>
            </w:r>
            <w:r w:rsidRPr="00CD7AC3">
              <w:rPr>
                <w:caps/>
                <w:sz w:val="24"/>
                <w:szCs w:val="22"/>
                <w:lang w:eastAsia="zh-CN"/>
              </w:rPr>
              <w:t>#_widget_1728549508516}</w:t>
            </w:r>
          </w:p>
        </w:tc>
      </w:tr>
      <w:tr w:rsidR="00D57EAC" w:rsidRPr="003F64CB" w14:paraId="27D62037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42" w:type="dxa"/>
          </w:tcPr>
          <w:p w14:paraId="2DD47717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994" w:type="dxa"/>
            <w:gridSpan w:val="9"/>
          </w:tcPr>
          <w:p w14:paraId="4AE969BF" w14:textId="1AC6F1AE" w:rsidR="00D57EAC" w:rsidRPr="00CD7AC3" w:rsidRDefault="008A280B" w:rsidP="00BA67AA">
            <w:pPr>
              <w:spacing w:line="280" w:lineRule="exact"/>
              <w:rPr>
                <w:rFonts w:ascii="Calibri" w:hAnsi="Calibri"/>
                <w:b/>
                <w:bCs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05EC42" wp14:editId="35456031">
                      <wp:simplePos x="0" y="0"/>
                      <wp:positionH relativeFrom="column">
                        <wp:posOffset>2252980</wp:posOffset>
                      </wp:positionH>
                      <wp:positionV relativeFrom="paragraph">
                        <wp:posOffset>358775</wp:posOffset>
                      </wp:positionV>
                      <wp:extent cx="635" cy="303530"/>
                      <wp:effectExtent l="9525" t="12065" r="8890" b="8255"/>
                      <wp:wrapNone/>
                      <wp:docPr id="10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4329D7B" id="AutoShape 28" o:spid="_x0000_s1026" type="#_x0000_t32" style="position:absolute;left:0;text-align:left;margin-left:177.4pt;margin-top:28.25pt;width:.05pt;height:23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" strokeweight=".5pt"/>
                  </w:pict>
                </mc:Fallback>
              </mc:AlternateContent>
            </w: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8804D4" wp14:editId="1A2E085E">
                      <wp:simplePos x="0" y="0"/>
                      <wp:positionH relativeFrom="column">
                        <wp:posOffset>2447290</wp:posOffset>
                      </wp:positionH>
                      <wp:positionV relativeFrom="paragraph">
                        <wp:posOffset>356870</wp:posOffset>
                      </wp:positionV>
                      <wp:extent cx="635" cy="303530"/>
                      <wp:effectExtent l="13335" t="10160" r="5080" b="10160"/>
                      <wp:wrapNone/>
                      <wp:docPr id="5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EED1ABF" id="AutoShape 28" o:spid="_x0000_s1026" type="#_x0000_t32" style="position:absolute;left:0;text-align:left;margin-left:192.7pt;margin-top:28.1pt;width:.05pt;height:23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" strokeweight=".5pt"/>
                  </w:pict>
                </mc:Fallback>
              </mc:AlternateConten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街道名称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#_widget_1728549508519}</w:t>
            </w:r>
            <w:r w:rsidR="00D634B1" w:rsidRPr="00CD7AC3">
              <w:rPr>
                <w:rFonts w:hint="eastAsia"/>
                <w:caps/>
                <w:sz w:val="24"/>
                <w:szCs w:val="22"/>
                <w:lang w:eastAsia="zh-CN"/>
              </w:rPr>
              <w:t xml:space="preserve"> 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${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街道类型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>#_widget_1728549508520}</w:t>
            </w:r>
            <w:r w:rsidR="00BA67AA" w:rsidRPr="00CD7AC3">
              <w:rPr>
                <w:caps/>
                <w:sz w:val="24"/>
                <w:szCs w:val="22"/>
                <w:lang w:eastAsia="zh-CN"/>
              </w:rPr>
              <w:t xml:space="preserve"> </w:t>
            </w:r>
          </w:p>
        </w:tc>
        <w:tc>
          <w:tcPr>
            <w:tcW w:w="993" w:type="dxa"/>
            <w:gridSpan w:val="5"/>
          </w:tcPr>
          <w:p w14:paraId="778AADA8" w14:textId="77777777" w:rsidR="00D57EAC" w:rsidRPr="003F64CB" w:rsidRDefault="008A280B" w:rsidP="00D57EAC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303BF55" wp14:editId="71D0212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358775</wp:posOffset>
                      </wp:positionV>
                      <wp:extent cx="635" cy="303530"/>
                      <wp:effectExtent l="10160" t="12065" r="8255" b="8255"/>
                      <wp:wrapNone/>
                      <wp:docPr id="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CA8D2DB" id="AutoShape 28" o:spid="_x0000_s1026" type="#_x0000_t32" style="position:absolute;left:0;text-align:left;margin-left:8.5pt;margin-top:28.25pt;width:.05pt;height:23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" strokeweight=".5pt"/>
                  </w:pict>
                </mc:Fallback>
              </mc:AlternateContent>
            </w:r>
            <w:r w:rsidR="00D57EAC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638" w:type="dxa"/>
            <w:gridSpan w:val="4"/>
          </w:tcPr>
          <w:p w14:paraId="1E350E1A" w14:textId="3B6A68E8" w:rsidR="00D57EAC" w:rsidRPr="003F64CB" w:rsidRDefault="00D634B1" w:rsidP="00BA67AA">
            <w:pPr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D634B1">
              <w:rPr>
                <w:sz w:val="24"/>
                <w:szCs w:val="22"/>
                <w:lang w:eastAsia="zh-CN"/>
              </w:rPr>
              <w:t>${</w:t>
            </w:r>
            <w:r w:rsidRPr="00D634B1">
              <w:rPr>
                <w:sz w:val="24"/>
                <w:szCs w:val="22"/>
                <w:lang w:eastAsia="zh-CN"/>
              </w:rPr>
              <w:t>门牌号</w:t>
            </w:r>
            <w:r w:rsidRPr="00D634B1">
              <w:rPr>
                <w:sz w:val="24"/>
                <w:szCs w:val="22"/>
                <w:lang w:eastAsia="zh-CN"/>
              </w:rPr>
              <w:t>#_widget_1728549508521}</w:t>
            </w:r>
          </w:p>
        </w:tc>
        <w:tc>
          <w:tcPr>
            <w:tcW w:w="786" w:type="dxa"/>
            <w:gridSpan w:val="4"/>
          </w:tcPr>
          <w:p w14:paraId="746ACFE3" w14:textId="77777777" w:rsidR="00D57EAC" w:rsidRPr="003F64CB" w:rsidRDefault="008A280B" w:rsidP="00D57EAC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212F09D" wp14:editId="1BA5741B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356870</wp:posOffset>
                      </wp:positionV>
                      <wp:extent cx="635" cy="303530"/>
                      <wp:effectExtent l="6985" t="10160" r="11430" b="10160"/>
                      <wp:wrapNone/>
                      <wp:docPr id="2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643DCE0" id="AutoShape 28" o:spid="_x0000_s1026" type="#_x0000_t32" style="position:absolute;left:0;text-align:left;margin-left:25.7pt;margin-top:28.1pt;width:.05pt;height:23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" strokeweight=".5pt"/>
                  </w:pict>
                </mc:Fallback>
              </mc:AlternateContent>
            </w:r>
            <w:r w:rsidR="00D57EAC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2227" w:type="dxa"/>
            <w:gridSpan w:val="2"/>
          </w:tcPr>
          <w:p w14:paraId="40B62C81" w14:textId="77777777" w:rsidR="00D57EAC" w:rsidRPr="003F64CB" w:rsidRDefault="00701A33" w:rsidP="00701A33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-</w:t>
            </w:r>
          </w:p>
        </w:tc>
      </w:tr>
      <w:tr w:rsidR="00987EA0" w:rsidRPr="003F64CB" w14:paraId="1F943C03" w14:textId="77777777" w:rsidTr="00830AE7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91" w:type="dxa"/>
            <w:gridSpan w:val="9"/>
            <w:vAlign w:val="center"/>
          </w:tcPr>
          <w:p w14:paraId="5C9E9F2B" w14:textId="77777777" w:rsidR="00987EA0" w:rsidRPr="003F64CB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Biztosítási jogviszony kezdete</w:t>
            </w:r>
          </w:p>
          <w:p w14:paraId="4C4D0F82" w14:textId="77777777" w:rsidR="00987EA0" w:rsidRPr="003F64CB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(belépés dátum a jelenlegi foglalkoztatóhoz)</w:t>
            </w:r>
          </w:p>
        </w:tc>
        <w:tc>
          <w:tcPr>
            <w:tcW w:w="1233" w:type="dxa"/>
            <w:gridSpan w:val="3"/>
            <w:vAlign w:val="center"/>
          </w:tcPr>
          <w:p w14:paraId="4358D4BB" w14:textId="77777777" w:rsidR="00987EA0" w:rsidRPr="00BA67AA" w:rsidRDefault="00987EA0" w:rsidP="00987EA0">
            <w:pPr>
              <w:spacing w:line="280" w:lineRule="exact"/>
              <w:jc w:val="distribute"/>
              <w:rPr>
                <w:sz w:val="24"/>
                <w:szCs w:val="22"/>
                <w:highlight w:val="yellow"/>
                <w:lang w:eastAsia="zh-CN"/>
              </w:rPr>
            </w:pPr>
          </w:p>
        </w:tc>
        <w:tc>
          <w:tcPr>
            <w:tcW w:w="475" w:type="dxa"/>
            <w:gridSpan w:val="4"/>
            <w:vAlign w:val="center"/>
          </w:tcPr>
          <w:p w14:paraId="41E5CFFE" w14:textId="77777777" w:rsidR="00987EA0" w:rsidRPr="00BA67AA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év</w:t>
            </w:r>
          </w:p>
        </w:tc>
        <w:tc>
          <w:tcPr>
            <w:tcW w:w="568" w:type="dxa"/>
            <w:gridSpan w:val="3"/>
            <w:vAlign w:val="center"/>
          </w:tcPr>
          <w:p w14:paraId="286916BF" w14:textId="77777777" w:rsidR="00987EA0" w:rsidRPr="00BA67AA" w:rsidRDefault="00987EA0" w:rsidP="00987EA0">
            <w:pPr>
              <w:tabs>
                <w:tab w:val="left" w:pos="2325"/>
              </w:tabs>
              <w:ind w:left="-85"/>
              <w:jc w:val="distribute"/>
              <w:rPr>
                <w:sz w:val="24"/>
                <w:szCs w:val="22"/>
                <w:highlight w:val="yellow"/>
                <w:lang w:eastAsia="zh-CN"/>
              </w:rPr>
            </w:pPr>
          </w:p>
        </w:tc>
        <w:tc>
          <w:tcPr>
            <w:tcW w:w="368" w:type="dxa"/>
            <w:gridSpan w:val="2"/>
            <w:vAlign w:val="center"/>
          </w:tcPr>
          <w:p w14:paraId="629A5E33" w14:textId="77777777" w:rsidR="00987EA0" w:rsidRPr="00BA67AA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hó</w:t>
            </w:r>
          </w:p>
        </w:tc>
        <w:tc>
          <w:tcPr>
            <w:tcW w:w="512" w:type="dxa"/>
            <w:gridSpan w:val="3"/>
            <w:vAlign w:val="center"/>
          </w:tcPr>
          <w:p w14:paraId="571CA8F0" w14:textId="77777777" w:rsidR="00987EA0" w:rsidRPr="00BA67AA" w:rsidRDefault="00987EA0" w:rsidP="00BA67AA">
            <w:pPr>
              <w:tabs>
                <w:tab w:val="left" w:pos="2325"/>
              </w:tabs>
              <w:ind w:left="-85"/>
              <w:jc w:val="distribute"/>
              <w:rPr>
                <w:sz w:val="24"/>
                <w:szCs w:val="22"/>
                <w:highlight w:val="yellow"/>
                <w:lang w:eastAsia="zh-CN"/>
              </w:rPr>
            </w:pPr>
            <w:r w:rsidRPr="00BA67AA">
              <w:rPr>
                <w:sz w:val="24"/>
                <w:szCs w:val="22"/>
                <w:highlight w:val="yellow"/>
                <w:lang w:eastAsia="zh-CN"/>
              </w:rPr>
              <w:t xml:space="preserve"> </w:t>
            </w:r>
          </w:p>
        </w:tc>
        <w:tc>
          <w:tcPr>
            <w:tcW w:w="2133" w:type="dxa"/>
            <w:vAlign w:val="center"/>
          </w:tcPr>
          <w:p w14:paraId="0189D3EF" w14:textId="77777777" w:rsidR="00987EA0" w:rsidRPr="00BA67AA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nap</w:t>
            </w:r>
          </w:p>
        </w:tc>
      </w:tr>
    </w:tbl>
    <w:p w14:paraId="14CEFDCF" w14:textId="77777777" w:rsidR="00393E60" w:rsidRPr="003F64CB" w:rsidRDefault="00393E60" w:rsidP="00E022CD">
      <w:pPr>
        <w:tabs>
          <w:tab w:val="left" w:pos="2325"/>
        </w:tabs>
        <w:jc w:val="both"/>
        <w:rPr>
          <w:rFonts w:ascii="Calibri" w:hAnsi="Calibri"/>
          <w:color w:val="1F497D"/>
          <w:sz w:val="24"/>
          <w:szCs w:val="24"/>
        </w:rPr>
      </w:pPr>
    </w:p>
    <w:p w14:paraId="63EBAE73" w14:textId="29DBFC0A" w:rsidR="00DA69E2" w:rsidRPr="003F64CB" w:rsidRDefault="00700E17" w:rsidP="000A48DF">
      <w:pPr>
        <w:tabs>
          <w:tab w:val="left" w:pos="3600"/>
        </w:tabs>
        <w:jc w:val="both"/>
        <w:rPr>
          <w:rFonts w:ascii="Calibri" w:hAnsi="Calibri"/>
          <w:color w:val="1F497D"/>
          <w:sz w:val="24"/>
          <w:szCs w:val="24"/>
        </w:rPr>
      </w:pPr>
      <w:r w:rsidRPr="003F64CB">
        <w:rPr>
          <w:rFonts w:ascii="Calibri" w:hAnsi="Calibri"/>
          <w:color w:val="1F497D"/>
          <w:sz w:val="24"/>
          <w:szCs w:val="24"/>
        </w:rPr>
        <w:t xml:space="preserve">Kelt, </w:t>
      </w:r>
      <w:r w:rsidR="00BA67AA">
        <w:rPr>
          <w:sz w:val="24"/>
          <w:szCs w:val="22"/>
          <w:lang w:eastAsia="zh-CN"/>
        </w:rPr>
        <w:t>Kazincbarcika</w:t>
      </w:r>
      <w:r w:rsidRPr="003F64CB">
        <w:rPr>
          <w:rFonts w:ascii="Calibri" w:hAnsi="Calibri"/>
          <w:color w:val="1F497D"/>
          <w:sz w:val="24"/>
          <w:szCs w:val="24"/>
        </w:rPr>
        <w:t>,</w:t>
      </w:r>
      <w:r w:rsidR="000A48DF" w:rsidRPr="003F64CB">
        <w:rPr>
          <w:rFonts w:ascii="Calibri" w:hAnsi="Calibri"/>
          <w:color w:val="1F497D"/>
          <w:sz w:val="24"/>
          <w:szCs w:val="24"/>
        </w:rPr>
        <w:tab/>
      </w:r>
      <w:r w:rsidR="00D634B1">
        <w:rPr>
          <w:rFonts w:ascii="Calibri" w:hAnsi="Calibri" w:cs="Calibri"/>
          <w:sz w:val="24"/>
          <w:szCs w:val="24"/>
        </w:rPr>
        <w:t xml:space="preserve">     </w:t>
      </w:r>
      <w:r w:rsidR="00DA69E2" w:rsidRPr="00166957">
        <w:rPr>
          <w:rFonts w:ascii="Calibri" w:hAnsi="Calibri" w:cs="Calibri"/>
          <w:color w:val="1F497D"/>
          <w:sz w:val="24"/>
          <w:szCs w:val="24"/>
        </w:rPr>
        <w:t>é</w:t>
      </w:r>
      <w:r w:rsidR="00166957">
        <w:rPr>
          <w:rFonts w:ascii="Calibri" w:hAnsi="Calibri" w:cs="Calibri"/>
          <w:color w:val="1F497D"/>
          <w:sz w:val="24"/>
          <w:szCs w:val="24"/>
        </w:rPr>
        <w:t>v</w:t>
      </w:r>
      <w:r w:rsidR="00166957">
        <w:rPr>
          <w:rFonts w:ascii="Calibri" w:hAnsi="Calibri" w:cs="Calibri"/>
          <w:sz w:val="24"/>
          <w:szCs w:val="24"/>
        </w:rPr>
        <w:t xml:space="preserve">      </w:t>
      </w:r>
      <w:r w:rsidR="00DA69E2" w:rsidRPr="00166957">
        <w:rPr>
          <w:rFonts w:ascii="Calibri" w:hAnsi="Calibri" w:cs="Calibri"/>
          <w:color w:val="1F497D"/>
          <w:sz w:val="24"/>
          <w:szCs w:val="24"/>
        </w:rPr>
        <w:t>hó</w:t>
      </w:r>
      <w:r w:rsidR="00166957">
        <w:rPr>
          <w:rFonts w:ascii="Calibri" w:hAnsi="Calibri" w:cs="Calibri"/>
          <w:color w:val="1F497D"/>
          <w:sz w:val="24"/>
          <w:szCs w:val="24"/>
        </w:rPr>
        <w:t xml:space="preserve">      </w:t>
      </w:r>
      <w:r w:rsidR="00DA69E2" w:rsidRPr="00166957">
        <w:rPr>
          <w:rFonts w:ascii="Calibri" w:hAnsi="Calibri" w:cs="Calibri"/>
          <w:color w:val="1F497D"/>
          <w:sz w:val="24"/>
          <w:szCs w:val="24"/>
        </w:rPr>
        <w:t>nap</w:t>
      </w:r>
      <w:r w:rsidR="00DA69E2" w:rsidRPr="003F64CB">
        <w:rPr>
          <w:rFonts w:ascii="Calibri" w:hAnsi="Calibri"/>
          <w:color w:val="1F497D"/>
          <w:sz w:val="24"/>
          <w:szCs w:val="24"/>
        </w:rPr>
        <w:t xml:space="preserve"> </w:t>
      </w:r>
    </w:p>
    <w:p w14:paraId="63905578" w14:textId="77777777" w:rsidR="007A5329" w:rsidRPr="003F64CB" w:rsidRDefault="007A5329" w:rsidP="00037435">
      <w:pPr>
        <w:spacing w:line="240" w:lineRule="exact"/>
        <w:ind w:right="56"/>
        <w:jc w:val="both"/>
        <w:rPr>
          <w:rFonts w:ascii="Calibri" w:hAnsi="Calibri"/>
          <w:color w:val="1F497D"/>
          <w:sz w:val="22"/>
          <w:szCs w:val="22"/>
        </w:rPr>
      </w:pPr>
    </w:p>
    <w:p w14:paraId="332BBD1A" w14:textId="77777777" w:rsidR="00DA69E2" w:rsidRPr="003F64CB" w:rsidRDefault="007A13B3" w:rsidP="00037435">
      <w:pPr>
        <w:tabs>
          <w:tab w:val="center" w:pos="6840"/>
        </w:tabs>
        <w:spacing w:line="240" w:lineRule="exact"/>
        <w:ind w:right="56"/>
        <w:rPr>
          <w:rFonts w:ascii="Calibri" w:hAnsi="Calibri"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ab/>
        <w:t>……………</w:t>
      </w:r>
      <w:r w:rsidR="007A5329" w:rsidRPr="003F64CB">
        <w:rPr>
          <w:rFonts w:ascii="Calibri" w:hAnsi="Calibri"/>
          <w:color w:val="1F497D"/>
          <w:sz w:val="22"/>
          <w:szCs w:val="22"/>
        </w:rPr>
        <w:t>………………</w:t>
      </w:r>
      <w:r w:rsidRPr="003F64CB">
        <w:rPr>
          <w:rFonts w:ascii="Calibri" w:hAnsi="Calibri"/>
          <w:color w:val="1F497D"/>
          <w:sz w:val="22"/>
          <w:szCs w:val="22"/>
        </w:rPr>
        <w:t>……………………………</w:t>
      </w:r>
    </w:p>
    <w:p w14:paraId="3002667D" w14:textId="77777777" w:rsidR="004C2C59" w:rsidRPr="003F64CB" w:rsidRDefault="003B59F3" w:rsidP="003B59F3">
      <w:pPr>
        <w:tabs>
          <w:tab w:val="left" w:pos="2410"/>
          <w:tab w:val="center" w:pos="6840"/>
          <w:tab w:val="right" w:pos="9639"/>
        </w:tabs>
        <w:spacing w:line="240" w:lineRule="exact"/>
        <w:ind w:right="5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2"/>
          <w:szCs w:val="22"/>
        </w:rPr>
        <w:tab/>
        <w:t>P.H</w:t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="009002A7" w:rsidRPr="003F64CB">
        <w:rPr>
          <w:rFonts w:ascii="Calibri" w:hAnsi="Calibri"/>
          <w:b/>
          <w:color w:val="1F497D"/>
          <w:sz w:val="22"/>
          <w:szCs w:val="22"/>
        </w:rPr>
        <w:t>foglalkoztató</w:t>
      </w:r>
    </w:p>
    <w:p w14:paraId="67228D4B" w14:textId="77777777" w:rsidR="00E436C0" w:rsidRPr="003F64CB" w:rsidRDefault="00852FB4" w:rsidP="007F4FFC">
      <w:pPr>
        <w:tabs>
          <w:tab w:val="center" w:pos="2880"/>
          <w:tab w:val="center" w:pos="6840"/>
          <w:tab w:val="right" w:pos="9639"/>
        </w:tabs>
        <w:ind w:right="5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2"/>
          <w:szCs w:val="22"/>
        </w:rPr>
        <w:tab/>
      </w:r>
    </w:p>
    <w:p w14:paraId="339365D1" w14:textId="77777777" w:rsidR="009D691C" w:rsidRPr="003F64CB" w:rsidRDefault="009D691C" w:rsidP="009D691C">
      <w:pPr>
        <w:pStyle w:val="Stlus"/>
        <w:numPr>
          <w:ilvl w:val="0"/>
          <w:numId w:val="4"/>
        </w:numPr>
        <w:tabs>
          <w:tab w:val="clear" w:pos="720"/>
          <w:tab w:val="num" w:pos="284"/>
        </w:tabs>
        <w:ind w:left="284" w:right="272" w:hanging="284"/>
        <w:jc w:val="both"/>
        <w:rPr>
          <w:rFonts w:ascii="Calibri" w:hAnsi="Calibri"/>
          <w:bCs/>
          <w:color w:val="1F497D"/>
          <w:sz w:val="18"/>
          <w:szCs w:val="18"/>
        </w:rPr>
      </w:pPr>
      <w:r w:rsidRPr="003F64CB">
        <w:rPr>
          <w:rFonts w:ascii="Calibri" w:hAnsi="Calibri"/>
          <w:bCs/>
          <w:color w:val="1F497D"/>
          <w:sz w:val="18"/>
          <w:szCs w:val="18"/>
        </w:rPr>
        <w:t>A megrendelő kiállítására kizárólag a foglalkoztató jogosult.</w:t>
      </w:r>
    </w:p>
    <w:p w14:paraId="38B5C829" w14:textId="77777777" w:rsidR="009D691C" w:rsidRPr="003F64CB" w:rsidRDefault="009D691C" w:rsidP="009D691C">
      <w:pPr>
        <w:pStyle w:val="Stlus"/>
        <w:numPr>
          <w:ilvl w:val="0"/>
          <w:numId w:val="4"/>
        </w:numPr>
        <w:tabs>
          <w:tab w:val="clear" w:pos="720"/>
          <w:tab w:val="num" w:pos="284"/>
        </w:tabs>
        <w:ind w:left="284" w:right="272" w:hanging="284"/>
        <w:jc w:val="both"/>
        <w:rPr>
          <w:rFonts w:ascii="Calibri" w:hAnsi="Calibri"/>
          <w:bCs/>
          <w:color w:val="1F497D"/>
          <w:sz w:val="18"/>
          <w:szCs w:val="18"/>
        </w:rPr>
      </w:pPr>
      <w:r w:rsidRPr="003F64CB">
        <w:rPr>
          <w:rFonts w:ascii="Calibri" w:hAnsi="Calibri"/>
          <w:bCs/>
          <w:color w:val="1F497D"/>
          <w:sz w:val="18"/>
          <w:szCs w:val="18"/>
        </w:rPr>
        <w:t xml:space="preserve">Szükséges a foglalkoztatott személy munkaszerződése, munkavállalási engedélyének (ha jogszabály másként nem rendelkezik), vagy a munkavállalási engedély alóli mentességre vonatkozó kormányhivatal által kiállított igazolás, személyes okmányainak (útlevél, vízum, munkavállalási/keresőtevékenységre vonatkozó tartózkodási engedély), tartózkodási helyet igazoló okmányok (szálláshelybejelentő-lap, lakcímkártya) fénymásolatainak a csatolása. </w:t>
      </w:r>
    </w:p>
    <w:p w14:paraId="30CCA071" w14:textId="77777777" w:rsidR="009D691C" w:rsidRPr="003F64CB" w:rsidRDefault="009D691C" w:rsidP="009D691C">
      <w:pPr>
        <w:pStyle w:val="Stlus"/>
        <w:numPr>
          <w:ilvl w:val="0"/>
          <w:numId w:val="4"/>
        </w:numPr>
        <w:tabs>
          <w:tab w:val="clear" w:pos="720"/>
          <w:tab w:val="num" w:pos="284"/>
        </w:tabs>
        <w:ind w:left="284" w:right="272" w:hanging="284"/>
        <w:jc w:val="both"/>
        <w:rPr>
          <w:rFonts w:ascii="Calibri" w:hAnsi="Calibri"/>
          <w:bCs/>
          <w:color w:val="1F497D"/>
          <w:sz w:val="18"/>
          <w:szCs w:val="18"/>
        </w:rPr>
      </w:pPr>
      <w:r w:rsidRPr="003F64CB">
        <w:rPr>
          <w:rFonts w:ascii="Calibri" w:hAnsi="Calibri"/>
          <w:bCs/>
          <w:color w:val="1F497D"/>
          <w:sz w:val="18"/>
          <w:szCs w:val="18"/>
        </w:rPr>
        <w:t>Amennyiben nem a munkáltatói jogkör gyakorlója jár el személyesen, úgy foglalkoztatói meghatalmazás.</w:t>
      </w:r>
    </w:p>
    <w:p w14:paraId="3533D6D5" w14:textId="77777777" w:rsidR="003B59F3" w:rsidRPr="003F64CB" w:rsidRDefault="003B59F3" w:rsidP="003F64CB">
      <w:pPr>
        <w:pStyle w:val="Stlus"/>
        <w:ind w:left="284" w:right="272"/>
        <w:jc w:val="both"/>
        <w:rPr>
          <w:rFonts w:ascii="Calibri" w:hAnsi="Calibri"/>
          <w:bCs/>
          <w:color w:val="1F497D"/>
          <w:sz w:val="18"/>
          <w:szCs w:val="18"/>
        </w:rPr>
      </w:pPr>
    </w:p>
    <w:p w14:paraId="20C583AB" w14:textId="77777777" w:rsidR="009D691C" w:rsidRPr="003F64CB" w:rsidRDefault="009D691C" w:rsidP="009D691C">
      <w:pPr>
        <w:pStyle w:val="Stlus"/>
        <w:ind w:right="272"/>
        <w:jc w:val="both"/>
        <w:rPr>
          <w:rFonts w:ascii="Calibri" w:hAnsi="Calibri"/>
          <w:b/>
          <w:bCs/>
          <w:color w:val="1F497D"/>
          <w:sz w:val="20"/>
          <w:szCs w:val="20"/>
        </w:rPr>
      </w:pPr>
      <w:r w:rsidRPr="003F64CB">
        <w:rPr>
          <w:rFonts w:ascii="Calibri" w:hAnsi="Calibri"/>
          <w:b/>
          <w:bCs/>
          <w:color w:val="1F497D"/>
          <w:sz w:val="20"/>
          <w:szCs w:val="20"/>
        </w:rPr>
        <w:t>*Kérjük, hogy a felsoroltak közül a megfelelőt szíveskedjen X-el jelölni!</w:t>
      </w:r>
    </w:p>
    <w:p w14:paraId="54590C3D" w14:textId="77777777" w:rsidR="009D691C" w:rsidRPr="003F64CB" w:rsidRDefault="009D691C" w:rsidP="009D691C">
      <w:pPr>
        <w:pStyle w:val="Stlus"/>
        <w:tabs>
          <w:tab w:val="center" w:pos="2880"/>
          <w:tab w:val="center" w:pos="6840"/>
          <w:tab w:val="right" w:pos="9639"/>
        </w:tabs>
        <w:ind w:right="56"/>
        <w:jc w:val="both"/>
        <w:rPr>
          <w:rFonts w:ascii="Calibri" w:hAnsi="Calibri"/>
          <w:b/>
          <w:bCs/>
          <w:color w:val="1F497D"/>
          <w:sz w:val="20"/>
          <w:szCs w:val="20"/>
        </w:rPr>
      </w:pPr>
      <w:r w:rsidRPr="003F64CB">
        <w:rPr>
          <w:rFonts w:ascii="Calibri" w:hAnsi="Calibri"/>
          <w:b/>
          <w:bCs/>
          <w:color w:val="1F497D"/>
          <w:sz w:val="20"/>
          <w:szCs w:val="20"/>
        </w:rPr>
        <w:t xml:space="preserve">** Az ingázó EU-s munkavállaló esetén nem kötelezően kitöltendő mező!  </w:t>
      </w:r>
    </w:p>
    <w:sectPr w:rsidR="009D691C" w:rsidRPr="003F64CB" w:rsidSect="003B59F3">
      <w:headerReference w:type="default" r:id="rId7"/>
      <w:headerReference w:type="first" r:id="rId8"/>
      <w:footerReference w:type="first" r:id="rId9"/>
      <w:pgSz w:w="11906" w:h="16838" w:code="9"/>
      <w:pgMar w:top="284" w:right="1412" w:bottom="709" w:left="1412" w:header="17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DD73FC" w14:textId="77777777" w:rsidR="00B23D3D" w:rsidRDefault="00B23D3D">
      <w:r>
        <w:separator/>
      </w:r>
    </w:p>
  </w:endnote>
  <w:endnote w:type="continuationSeparator" w:id="0">
    <w:p w14:paraId="261A6C95" w14:textId="77777777" w:rsidR="00B23D3D" w:rsidRDefault="00B2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9AC51" w14:textId="77777777" w:rsidR="008B50A8" w:rsidRPr="003F64CB" w:rsidRDefault="003F64CB" w:rsidP="008D40B4">
    <w:pPr>
      <w:tabs>
        <w:tab w:val="right" w:pos="8820"/>
      </w:tabs>
      <w:rPr>
        <w:rFonts w:ascii="Calibri" w:hAnsi="Calibri"/>
        <w:b/>
        <w:color w:val="1F497D"/>
        <w:sz w:val="20"/>
      </w:rPr>
    </w:pPr>
    <w:r w:rsidRPr="003F64CB">
      <w:rPr>
        <w:rFonts w:ascii="Calibri" w:hAnsi="Calibri"/>
        <w:b/>
        <w:color w:val="1F497D"/>
        <w:sz w:val="20"/>
      </w:rPr>
      <w:t xml:space="preserve">NEAK nyomtatvány - </w:t>
    </w:r>
    <w:r w:rsidR="008B50A8" w:rsidRPr="003F64CB">
      <w:rPr>
        <w:rFonts w:ascii="Calibri" w:hAnsi="Calibri"/>
        <w:b/>
        <w:color w:val="1F497D"/>
        <w:sz w:val="20"/>
      </w:rPr>
      <w:t>NYT.52</w:t>
    </w:r>
  </w:p>
  <w:p w14:paraId="19E4A89F" w14:textId="77777777" w:rsidR="008B50A8" w:rsidRPr="008D40B4" w:rsidRDefault="008B50A8">
    <w:pPr>
      <w:pStyle w:val="a4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1474A8" w14:textId="77777777" w:rsidR="00B23D3D" w:rsidRDefault="00B23D3D">
      <w:r>
        <w:separator/>
      </w:r>
    </w:p>
  </w:footnote>
  <w:footnote w:type="continuationSeparator" w:id="0">
    <w:p w14:paraId="6E465E62" w14:textId="77777777" w:rsidR="00B23D3D" w:rsidRDefault="00B23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DB44D" w14:textId="588EDC6F" w:rsidR="008B50A8" w:rsidRPr="00C84F89" w:rsidRDefault="008B50A8" w:rsidP="00492932">
    <w:pPr>
      <w:pStyle w:val="a3"/>
      <w:jc w:val="center"/>
      <w:rPr>
        <w:rFonts w:ascii="Calibri" w:hAnsi="Calibri"/>
        <w:color w:val="333399"/>
        <w:sz w:val="20"/>
      </w:rPr>
    </w:pPr>
    <w:r w:rsidRPr="00C84F89">
      <w:rPr>
        <w:rStyle w:val="a6"/>
        <w:rFonts w:ascii="Calibri" w:hAnsi="Calibri"/>
        <w:color w:val="333399"/>
        <w:sz w:val="20"/>
      </w:rPr>
      <w:t xml:space="preserve">- </w:t>
    </w:r>
    <w:r w:rsidRPr="00C84F89">
      <w:rPr>
        <w:rStyle w:val="a6"/>
        <w:rFonts w:ascii="Calibri" w:hAnsi="Calibri"/>
        <w:color w:val="333399"/>
        <w:sz w:val="20"/>
      </w:rPr>
      <w:fldChar w:fldCharType="begin"/>
    </w:r>
    <w:r w:rsidRPr="00C84F89">
      <w:rPr>
        <w:rStyle w:val="a6"/>
        <w:rFonts w:ascii="Calibri" w:hAnsi="Calibri"/>
        <w:color w:val="333399"/>
        <w:sz w:val="20"/>
      </w:rPr>
      <w:instrText xml:space="preserve"> PAGE </w:instrText>
    </w:r>
    <w:r w:rsidRPr="00C84F89">
      <w:rPr>
        <w:rStyle w:val="a6"/>
        <w:rFonts w:ascii="Calibri" w:hAnsi="Calibri"/>
        <w:color w:val="333399"/>
        <w:sz w:val="20"/>
      </w:rPr>
      <w:fldChar w:fldCharType="separate"/>
    </w:r>
    <w:r w:rsidR="00F61831">
      <w:rPr>
        <w:rStyle w:val="a6"/>
        <w:rFonts w:ascii="Calibri" w:hAnsi="Calibri"/>
        <w:noProof/>
        <w:color w:val="333399"/>
        <w:sz w:val="20"/>
      </w:rPr>
      <w:t>2</w:t>
    </w:r>
    <w:r w:rsidRPr="00C84F89">
      <w:rPr>
        <w:rStyle w:val="a6"/>
        <w:rFonts w:ascii="Calibri" w:hAnsi="Calibri"/>
        <w:color w:val="333399"/>
        <w:sz w:val="20"/>
      </w:rPr>
      <w:fldChar w:fldCharType="end"/>
    </w:r>
    <w:r w:rsidRPr="00C84F89">
      <w:rPr>
        <w:rStyle w:val="a6"/>
        <w:rFonts w:ascii="Calibri" w:hAnsi="Calibri"/>
        <w:color w:val="333399"/>
        <w:sz w:val="20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DEAE4" w14:textId="77777777" w:rsidR="008B50A8" w:rsidRDefault="008A280B" w:rsidP="007340E9">
    <w:pPr>
      <w:pStyle w:val="a3"/>
      <w:tabs>
        <w:tab w:val="clear" w:pos="4536"/>
        <w:tab w:val="clear" w:pos="9072"/>
        <w:tab w:val="center" w:pos="4542"/>
      </w:tabs>
    </w:pPr>
    <w:r w:rsidRPr="008A5C3B">
      <w:rPr>
        <w:noProof/>
        <w:color w:val="000080"/>
        <w:lang w:val="en-US" w:eastAsia="zh-CN"/>
      </w:rPr>
      <mc:AlternateContent>
        <mc:Choice Requires="wpc">
          <w:drawing>
            <wp:anchor distT="0" distB="0" distL="114300" distR="114300" simplePos="0" relativeHeight="251657728" behindDoc="1" locked="0" layoutInCell="1" allowOverlap="1" wp14:anchorId="0C19241F" wp14:editId="3B8B6C5D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0" r="3810" b="1905"/>
              <wp:wrapNone/>
              <wp:docPr id="1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BF63EBD" id="画布 1" o:spid="_x0000_s1026" editas="canvas" style="position:absolute;left:0;text-align:left;margin-left:-2.4pt;margin-top:-.4pt;width:458.75pt;height:66.75pt;z-index:-251658752" coordsize="5826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tVGPTeAAAACAEAAA8AAABkcnMv&#10;ZG93bnJldi54bWxMj0FLw0AQhe+C/2EZwYu0m7S11phNEUEQwYOtQo+b7JiN7s6G7KaN/97xpKc3&#10;w3u8+abcTt6JIw6xC6Qgn2cgkJpgOmoVvO0fZxsQMWky2gVCBd8YYVudn5W6MOFEr3jcpVZwCcVC&#10;K7Ap9YWUsbHodZyHHom9jzB4nXgdWmkGfeJy7+Qiy9bS6474gtU9PlhsvnajV/DcrK8+83o8+M3L&#10;u11eu8NT2q+UuryY7u9AJJzSXxh+8RkdKmaqw0gmCqdgtmLyxMrC9m2+uAFRc27Jg6xK+f+B6gc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CbVRj03gAAAAg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1DD56B0"/>
    <w:multiLevelType w:val="hybridMultilevel"/>
    <w:tmpl w:val="B560FF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D90239"/>
    <w:multiLevelType w:val="hybridMultilevel"/>
    <w:tmpl w:val="6208313C"/>
    <w:lvl w:ilvl="0" w:tplc="8AE2A206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64061B"/>
    <w:multiLevelType w:val="hybridMultilevel"/>
    <w:tmpl w:val="09729EDC"/>
    <w:lvl w:ilvl="0" w:tplc="1B9EC51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30ADF"/>
    <w:multiLevelType w:val="hybridMultilevel"/>
    <w:tmpl w:val="AEA80AB2"/>
    <w:lvl w:ilvl="0" w:tplc="5F4EB9F6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characterSpacingControl w:val="doNotCompress"/>
  <w:hdrShapeDefaults>
    <o:shapedefaults v:ext="edit" spidmax="2049">
      <o:colormru v:ext="edit" colors="#365b9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240"/>
    <w:rsid w:val="0000366A"/>
    <w:rsid w:val="00013794"/>
    <w:rsid w:val="00021023"/>
    <w:rsid w:val="00031539"/>
    <w:rsid w:val="000340E0"/>
    <w:rsid w:val="00037435"/>
    <w:rsid w:val="000438E6"/>
    <w:rsid w:val="00056394"/>
    <w:rsid w:val="00080B81"/>
    <w:rsid w:val="00081685"/>
    <w:rsid w:val="000919CC"/>
    <w:rsid w:val="000A3418"/>
    <w:rsid w:val="000A48DF"/>
    <w:rsid w:val="000A4FAA"/>
    <w:rsid w:val="000A5114"/>
    <w:rsid w:val="000B2C69"/>
    <w:rsid w:val="000F603E"/>
    <w:rsid w:val="001026F8"/>
    <w:rsid w:val="00112C7F"/>
    <w:rsid w:val="00112E3F"/>
    <w:rsid w:val="00113274"/>
    <w:rsid w:val="00131C27"/>
    <w:rsid w:val="00141346"/>
    <w:rsid w:val="00143AC7"/>
    <w:rsid w:val="00143BBA"/>
    <w:rsid w:val="00151A6C"/>
    <w:rsid w:val="001637FB"/>
    <w:rsid w:val="00164DA7"/>
    <w:rsid w:val="00166957"/>
    <w:rsid w:val="00176ED8"/>
    <w:rsid w:val="00193492"/>
    <w:rsid w:val="00194A67"/>
    <w:rsid w:val="001959FE"/>
    <w:rsid w:val="00197E21"/>
    <w:rsid w:val="001B100B"/>
    <w:rsid w:val="001C1EB8"/>
    <w:rsid w:val="001C4C52"/>
    <w:rsid w:val="001C6979"/>
    <w:rsid w:val="001D6E9F"/>
    <w:rsid w:val="001E1F01"/>
    <w:rsid w:val="001E23D1"/>
    <w:rsid w:val="001E5A35"/>
    <w:rsid w:val="001E7DE4"/>
    <w:rsid w:val="001F1A49"/>
    <w:rsid w:val="001F236C"/>
    <w:rsid w:val="001F4E1B"/>
    <w:rsid w:val="001F54CC"/>
    <w:rsid w:val="00206CC8"/>
    <w:rsid w:val="00211DA6"/>
    <w:rsid w:val="0022285E"/>
    <w:rsid w:val="0022306A"/>
    <w:rsid w:val="0022343E"/>
    <w:rsid w:val="00226C3A"/>
    <w:rsid w:val="00247C8D"/>
    <w:rsid w:val="00280430"/>
    <w:rsid w:val="00283037"/>
    <w:rsid w:val="00291CB4"/>
    <w:rsid w:val="002C017E"/>
    <w:rsid w:val="002C1C12"/>
    <w:rsid w:val="002C4545"/>
    <w:rsid w:val="002C724E"/>
    <w:rsid w:val="002D0823"/>
    <w:rsid w:val="002D1F48"/>
    <w:rsid w:val="003050EF"/>
    <w:rsid w:val="003074AD"/>
    <w:rsid w:val="003104CB"/>
    <w:rsid w:val="0031304E"/>
    <w:rsid w:val="00313DA1"/>
    <w:rsid w:val="003254BC"/>
    <w:rsid w:val="00340E34"/>
    <w:rsid w:val="00342317"/>
    <w:rsid w:val="00342AA2"/>
    <w:rsid w:val="0034305E"/>
    <w:rsid w:val="003546A6"/>
    <w:rsid w:val="00363857"/>
    <w:rsid w:val="003656A7"/>
    <w:rsid w:val="00393E60"/>
    <w:rsid w:val="00396E30"/>
    <w:rsid w:val="003A0B20"/>
    <w:rsid w:val="003A292C"/>
    <w:rsid w:val="003B1B50"/>
    <w:rsid w:val="003B2C50"/>
    <w:rsid w:val="003B3497"/>
    <w:rsid w:val="003B576A"/>
    <w:rsid w:val="003B59F3"/>
    <w:rsid w:val="003C3340"/>
    <w:rsid w:val="003D3755"/>
    <w:rsid w:val="003E05DF"/>
    <w:rsid w:val="003E0C06"/>
    <w:rsid w:val="003F11F0"/>
    <w:rsid w:val="003F1F1D"/>
    <w:rsid w:val="003F64CB"/>
    <w:rsid w:val="003F6C60"/>
    <w:rsid w:val="0040112F"/>
    <w:rsid w:val="00401694"/>
    <w:rsid w:val="0041550F"/>
    <w:rsid w:val="004206D6"/>
    <w:rsid w:val="004214F9"/>
    <w:rsid w:val="00421817"/>
    <w:rsid w:val="00424EC9"/>
    <w:rsid w:val="00425B5C"/>
    <w:rsid w:val="00440511"/>
    <w:rsid w:val="004418A7"/>
    <w:rsid w:val="00442B20"/>
    <w:rsid w:val="0044312F"/>
    <w:rsid w:val="004510E4"/>
    <w:rsid w:val="004529A5"/>
    <w:rsid w:val="00456241"/>
    <w:rsid w:val="00461F6F"/>
    <w:rsid w:val="00465B36"/>
    <w:rsid w:val="004707BF"/>
    <w:rsid w:val="00472100"/>
    <w:rsid w:val="00474D11"/>
    <w:rsid w:val="00476257"/>
    <w:rsid w:val="00481C81"/>
    <w:rsid w:val="004826B1"/>
    <w:rsid w:val="00491FDA"/>
    <w:rsid w:val="00492932"/>
    <w:rsid w:val="004B3A68"/>
    <w:rsid w:val="004B63DA"/>
    <w:rsid w:val="004C1B60"/>
    <w:rsid w:val="004C2C59"/>
    <w:rsid w:val="004C50A6"/>
    <w:rsid w:val="004C577C"/>
    <w:rsid w:val="004C79FD"/>
    <w:rsid w:val="004D5C65"/>
    <w:rsid w:val="004E64E3"/>
    <w:rsid w:val="004F2BE3"/>
    <w:rsid w:val="004F7E03"/>
    <w:rsid w:val="0051660F"/>
    <w:rsid w:val="00521C16"/>
    <w:rsid w:val="00522564"/>
    <w:rsid w:val="005466D5"/>
    <w:rsid w:val="005574A0"/>
    <w:rsid w:val="005576D0"/>
    <w:rsid w:val="005604C8"/>
    <w:rsid w:val="00561422"/>
    <w:rsid w:val="00566D9E"/>
    <w:rsid w:val="00567AC8"/>
    <w:rsid w:val="00567DD7"/>
    <w:rsid w:val="00572ADD"/>
    <w:rsid w:val="005808AC"/>
    <w:rsid w:val="00582D0D"/>
    <w:rsid w:val="00584709"/>
    <w:rsid w:val="0059205A"/>
    <w:rsid w:val="0059680C"/>
    <w:rsid w:val="005972D6"/>
    <w:rsid w:val="005A0C2B"/>
    <w:rsid w:val="005B0AC2"/>
    <w:rsid w:val="005C5DAA"/>
    <w:rsid w:val="005D0000"/>
    <w:rsid w:val="005D0176"/>
    <w:rsid w:val="005D7DBB"/>
    <w:rsid w:val="005E1735"/>
    <w:rsid w:val="005F4DBB"/>
    <w:rsid w:val="005F52C3"/>
    <w:rsid w:val="00601594"/>
    <w:rsid w:val="0061649F"/>
    <w:rsid w:val="00616F37"/>
    <w:rsid w:val="00617D61"/>
    <w:rsid w:val="00631438"/>
    <w:rsid w:val="00641554"/>
    <w:rsid w:val="006460F0"/>
    <w:rsid w:val="00654729"/>
    <w:rsid w:val="00654DD4"/>
    <w:rsid w:val="00654E75"/>
    <w:rsid w:val="0066456D"/>
    <w:rsid w:val="006648A9"/>
    <w:rsid w:val="00672A75"/>
    <w:rsid w:val="00674139"/>
    <w:rsid w:val="00677772"/>
    <w:rsid w:val="006806D1"/>
    <w:rsid w:val="00684135"/>
    <w:rsid w:val="006864AB"/>
    <w:rsid w:val="00690914"/>
    <w:rsid w:val="00697102"/>
    <w:rsid w:val="006A6B27"/>
    <w:rsid w:val="006B01B6"/>
    <w:rsid w:val="006B2489"/>
    <w:rsid w:val="006B2F32"/>
    <w:rsid w:val="006B36DF"/>
    <w:rsid w:val="006C14F6"/>
    <w:rsid w:val="006D0082"/>
    <w:rsid w:val="006D1518"/>
    <w:rsid w:val="006D5705"/>
    <w:rsid w:val="006D66B4"/>
    <w:rsid w:val="006E0A68"/>
    <w:rsid w:val="00700E17"/>
    <w:rsid w:val="00701A33"/>
    <w:rsid w:val="00702F76"/>
    <w:rsid w:val="00704D82"/>
    <w:rsid w:val="00722C5E"/>
    <w:rsid w:val="00723CD2"/>
    <w:rsid w:val="00724709"/>
    <w:rsid w:val="007340E9"/>
    <w:rsid w:val="0073467C"/>
    <w:rsid w:val="007367A3"/>
    <w:rsid w:val="00744474"/>
    <w:rsid w:val="0075084F"/>
    <w:rsid w:val="007600F9"/>
    <w:rsid w:val="00761D1D"/>
    <w:rsid w:val="00765DA1"/>
    <w:rsid w:val="00770547"/>
    <w:rsid w:val="007849E8"/>
    <w:rsid w:val="0079412B"/>
    <w:rsid w:val="007A13B3"/>
    <w:rsid w:val="007A5329"/>
    <w:rsid w:val="007B62C2"/>
    <w:rsid w:val="007D3375"/>
    <w:rsid w:val="007D4C0E"/>
    <w:rsid w:val="007E5626"/>
    <w:rsid w:val="007F171E"/>
    <w:rsid w:val="007F29C9"/>
    <w:rsid w:val="007F4FFC"/>
    <w:rsid w:val="00803AB1"/>
    <w:rsid w:val="008071C0"/>
    <w:rsid w:val="008111C8"/>
    <w:rsid w:val="008174CA"/>
    <w:rsid w:val="00833634"/>
    <w:rsid w:val="00843F9A"/>
    <w:rsid w:val="00852FB4"/>
    <w:rsid w:val="00877139"/>
    <w:rsid w:val="008807A1"/>
    <w:rsid w:val="008809EF"/>
    <w:rsid w:val="00880E9C"/>
    <w:rsid w:val="008948B9"/>
    <w:rsid w:val="008A1777"/>
    <w:rsid w:val="008A280B"/>
    <w:rsid w:val="008A5C3B"/>
    <w:rsid w:val="008A6CD5"/>
    <w:rsid w:val="008B1D9D"/>
    <w:rsid w:val="008B400F"/>
    <w:rsid w:val="008B50A8"/>
    <w:rsid w:val="008B7327"/>
    <w:rsid w:val="008D40B4"/>
    <w:rsid w:val="008D66B5"/>
    <w:rsid w:val="008D68D4"/>
    <w:rsid w:val="008E3106"/>
    <w:rsid w:val="008E4564"/>
    <w:rsid w:val="008E47CA"/>
    <w:rsid w:val="008F2112"/>
    <w:rsid w:val="009002A7"/>
    <w:rsid w:val="00900F61"/>
    <w:rsid w:val="00910FC9"/>
    <w:rsid w:val="00912433"/>
    <w:rsid w:val="009153BF"/>
    <w:rsid w:val="0091682C"/>
    <w:rsid w:val="009179A1"/>
    <w:rsid w:val="00922F5E"/>
    <w:rsid w:val="00930DFC"/>
    <w:rsid w:val="00934D22"/>
    <w:rsid w:val="009446F7"/>
    <w:rsid w:val="00950655"/>
    <w:rsid w:val="009526BD"/>
    <w:rsid w:val="00964147"/>
    <w:rsid w:val="00982009"/>
    <w:rsid w:val="00987EA0"/>
    <w:rsid w:val="0099619B"/>
    <w:rsid w:val="00997DAF"/>
    <w:rsid w:val="009A3407"/>
    <w:rsid w:val="009B027C"/>
    <w:rsid w:val="009B23B0"/>
    <w:rsid w:val="009C2230"/>
    <w:rsid w:val="009C7330"/>
    <w:rsid w:val="009D1493"/>
    <w:rsid w:val="009D5F77"/>
    <w:rsid w:val="009D691C"/>
    <w:rsid w:val="009E02DF"/>
    <w:rsid w:val="009F07C6"/>
    <w:rsid w:val="009F65FA"/>
    <w:rsid w:val="009F6AA5"/>
    <w:rsid w:val="009F741E"/>
    <w:rsid w:val="009F798C"/>
    <w:rsid w:val="00A1096A"/>
    <w:rsid w:val="00A26FBC"/>
    <w:rsid w:val="00A34926"/>
    <w:rsid w:val="00A35699"/>
    <w:rsid w:val="00A662B7"/>
    <w:rsid w:val="00A83199"/>
    <w:rsid w:val="00A87B26"/>
    <w:rsid w:val="00A954C8"/>
    <w:rsid w:val="00AA31D9"/>
    <w:rsid w:val="00AB1F3C"/>
    <w:rsid w:val="00AB29E4"/>
    <w:rsid w:val="00AB32AB"/>
    <w:rsid w:val="00AD70D5"/>
    <w:rsid w:val="00AE173F"/>
    <w:rsid w:val="00AE72C4"/>
    <w:rsid w:val="00AF0106"/>
    <w:rsid w:val="00B03638"/>
    <w:rsid w:val="00B0428B"/>
    <w:rsid w:val="00B10C93"/>
    <w:rsid w:val="00B23D3D"/>
    <w:rsid w:val="00B31EAA"/>
    <w:rsid w:val="00B32074"/>
    <w:rsid w:val="00B32C67"/>
    <w:rsid w:val="00B461EE"/>
    <w:rsid w:val="00B473FE"/>
    <w:rsid w:val="00B527E7"/>
    <w:rsid w:val="00B53860"/>
    <w:rsid w:val="00B72D88"/>
    <w:rsid w:val="00B86C8D"/>
    <w:rsid w:val="00B87ABB"/>
    <w:rsid w:val="00BA0710"/>
    <w:rsid w:val="00BA67AA"/>
    <w:rsid w:val="00BB0407"/>
    <w:rsid w:val="00BC03CC"/>
    <w:rsid w:val="00BC3355"/>
    <w:rsid w:val="00BD2862"/>
    <w:rsid w:val="00BE60ED"/>
    <w:rsid w:val="00BF2C17"/>
    <w:rsid w:val="00BF3445"/>
    <w:rsid w:val="00BF7407"/>
    <w:rsid w:val="00C02CDB"/>
    <w:rsid w:val="00C0789A"/>
    <w:rsid w:val="00C13BEE"/>
    <w:rsid w:val="00C14FF6"/>
    <w:rsid w:val="00C175D0"/>
    <w:rsid w:val="00C2669E"/>
    <w:rsid w:val="00C307F9"/>
    <w:rsid w:val="00C32D3F"/>
    <w:rsid w:val="00C33DB5"/>
    <w:rsid w:val="00C51594"/>
    <w:rsid w:val="00C5543B"/>
    <w:rsid w:val="00C62878"/>
    <w:rsid w:val="00C815B4"/>
    <w:rsid w:val="00C84F89"/>
    <w:rsid w:val="00C8664F"/>
    <w:rsid w:val="00C87C60"/>
    <w:rsid w:val="00C93112"/>
    <w:rsid w:val="00C946DC"/>
    <w:rsid w:val="00CB400B"/>
    <w:rsid w:val="00CB77A1"/>
    <w:rsid w:val="00CC132A"/>
    <w:rsid w:val="00CC1534"/>
    <w:rsid w:val="00CD0377"/>
    <w:rsid w:val="00CD4791"/>
    <w:rsid w:val="00CD4F5E"/>
    <w:rsid w:val="00CD7AC3"/>
    <w:rsid w:val="00CE29ED"/>
    <w:rsid w:val="00D0190D"/>
    <w:rsid w:val="00D01C72"/>
    <w:rsid w:val="00D02D19"/>
    <w:rsid w:val="00D16F19"/>
    <w:rsid w:val="00D34082"/>
    <w:rsid w:val="00D362E6"/>
    <w:rsid w:val="00D3657A"/>
    <w:rsid w:val="00D40AE1"/>
    <w:rsid w:val="00D454B9"/>
    <w:rsid w:val="00D47637"/>
    <w:rsid w:val="00D52A6A"/>
    <w:rsid w:val="00D52CD1"/>
    <w:rsid w:val="00D57EAC"/>
    <w:rsid w:val="00D634B1"/>
    <w:rsid w:val="00D75BF1"/>
    <w:rsid w:val="00D77995"/>
    <w:rsid w:val="00D87B7D"/>
    <w:rsid w:val="00D92B7C"/>
    <w:rsid w:val="00D97566"/>
    <w:rsid w:val="00DA1C54"/>
    <w:rsid w:val="00DA4AFF"/>
    <w:rsid w:val="00DA5C74"/>
    <w:rsid w:val="00DA69E2"/>
    <w:rsid w:val="00DB1790"/>
    <w:rsid w:val="00DB26BC"/>
    <w:rsid w:val="00DB4550"/>
    <w:rsid w:val="00DB6197"/>
    <w:rsid w:val="00DB6287"/>
    <w:rsid w:val="00DC2946"/>
    <w:rsid w:val="00DC4631"/>
    <w:rsid w:val="00DC4FAE"/>
    <w:rsid w:val="00DD7311"/>
    <w:rsid w:val="00DE7931"/>
    <w:rsid w:val="00DF49FC"/>
    <w:rsid w:val="00DF53C5"/>
    <w:rsid w:val="00DF7EBD"/>
    <w:rsid w:val="00E022CD"/>
    <w:rsid w:val="00E0372F"/>
    <w:rsid w:val="00E05C4D"/>
    <w:rsid w:val="00E12419"/>
    <w:rsid w:val="00E12D7F"/>
    <w:rsid w:val="00E20C66"/>
    <w:rsid w:val="00E436C0"/>
    <w:rsid w:val="00E5003E"/>
    <w:rsid w:val="00E52F42"/>
    <w:rsid w:val="00E6500F"/>
    <w:rsid w:val="00E91355"/>
    <w:rsid w:val="00E91CDC"/>
    <w:rsid w:val="00E91E6E"/>
    <w:rsid w:val="00EA3669"/>
    <w:rsid w:val="00EA36C6"/>
    <w:rsid w:val="00EA5240"/>
    <w:rsid w:val="00EB6DB8"/>
    <w:rsid w:val="00EB6F1A"/>
    <w:rsid w:val="00EC09A7"/>
    <w:rsid w:val="00EC505D"/>
    <w:rsid w:val="00EC7E71"/>
    <w:rsid w:val="00ED000A"/>
    <w:rsid w:val="00ED4258"/>
    <w:rsid w:val="00ED6A04"/>
    <w:rsid w:val="00EE1705"/>
    <w:rsid w:val="00EE3189"/>
    <w:rsid w:val="00EE3914"/>
    <w:rsid w:val="00EF282E"/>
    <w:rsid w:val="00EF3906"/>
    <w:rsid w:val="00EF4163"/>
    <w:rsid w:val="00F00FD3"/>
    <w:rsid w:val="00F1152A"/>
    <w:rsid w:val="00F43F05"/>
    <w:rsid w:val="00F44916"/>
    <w:rsid w:val="00F507B6"/>
    <w:rsid w:val="00F57B27"/>
    <w:rsid w:val="00F61831"/>
    <w:rsid w:val="00F71B46"/>
    <w:rsid w:val="00F739D0"/>
    <w:rsid w:val="00F84C1B"/>
    <w:rsid w:val="00F90C94"/>
    <w:rsid w:val="00FA52C6"/>
    <w:rsid w:val="00FA5734"/>
    <w:rsid w:val="00FB2685"/>
    <w:rsid w:val="00FB71B9"/>
    <w:rsid w:val="00FC189F"/>
    <w:rsid w:val="00FD07FB"/>
    <w:rsid w:val="00FD1027"/>
    <w:rsid w:val="00FD6DF2"/>
    <w:rsid w:val="00FE1C68"/>
    <w:rsid w:val="00FF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5b92"/>
    </o:shapedefaults>
    <o:shapelayout v:ext="edit">
      <o:idmap v:ext="edit" data="1"/>
    </o:shapelayout>
  </w:shapeDefaults>
  <w:decimalSymbol w:val="."/>
  <w:listSeparator w:val=","/>
  <w14:docId w14:val="303764D1"/>
  <w15:chartTrackingRefBased/>
  <w15:docId w15:val="{AABD4D50-55D4-492C-BF24-B346DE8E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000"/>
    <w:rPr>
      <w:sz w:val="28"/>
      <w:lang w:val="hu-HU" w:eastAsia="hu-HU"/>
    </w:rPr>
  </w:style>
  <w:style w:type="paragraph" w:styleId="3">
    <w:name w:val="heading 3"/>
    <w:basedOn w:val="a"/>
    <w:next w:val="a"/>
    <w:qFormat/>
    <w:rsid w:val="00702F76"/>
    <w:pPr>
      <w:keepNext/>
      <w:outlineLvl w:val="2"/>
    </w:pPr>
    <w:rPr>
      <w:u w:val="single"/>
    </w:rPr>
  </w:style>
  <w:style w:type="paragraph" w:styleId="4">
    <w:name w:val="heading 4"/>
    <w:basedOn w:val="a"/>
    <w:next w:val="a"/>
    <w:qFormat/>
    <w:rsid w:val="00702F76"/>
    <w:pPr>
      <w:keepNext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02F76"/>
    <w:pPr>
      <w:tabs>
        <w:tab w:val="center" w:pos="4536"/>
        <w:tab w:val="right" w:pos="9072"/>
      </w:tabs>
    </w:pPr>
  </w:style>
  <w:style w:type="paragraph" w:styleId="a4">
    <w:name w:val="footer"/>
    <w:basedOn w:val="a"/>
    <w:rsid w:val="00702F76"/>
    <w:pPr>
      <w:tabs>
        <w:tab w:val="center" w:pos="4536"/>
        <w:tab w:val="right" w:pos="9072"/>
      </w:tabs>
    </w:pPr>
  </w:style>
  <w:style w:type="paragraph" w:styleId="a5">
    <w:name w:val="Balloon Text"/>
    <w:basedOn w:val="a"/>
    <w:semiHidden/>
    <w:rsid w:val="007D4C0E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492932"/>
  </w:style>
  <w:style w:type="paragraph" w:styleId="30">
    <w:name w:val="Body Text Indent 3"/>
    <w:basedOn w:val="a"/>
    <w:rsid w:val="005D0000"/>
    <w:pPr>
      <w:tabs>
        <w:tab w:val="right" w:leader="dot" w:pos="8505"/>
      </w:tabs>
      <w:ind w:left="360"/>
      <w:jc w:val="both"/>
    </w:pPr>
  </w:style>
  <w:style w:type="paragraph" w:styleId="a7">
    <w:name w:val="Body Text"/>
    <w:basedOn w:val="a"/>
    <w:rsid w:val="005D0000"/>
    <w:pPr>
      <w:tabs>
        <w:tab w:val="right" w:leader="dot" w:pos="8505"/>
      </w:tabs>
      <w:jc w:val="both"/>
    </w:pPr>
    <w:rPr>
      <w:b/>
      <w:bCs/>
    </w:rPr>
  </w:style>
  <w:style w:type="paragraph" w:styleId="2">
    <w:name w:val="Body Text 2"/>
    <w:basedOn w:val="a"/>
    <w:rsid w:val="005D0000"/>
    <w:pPr>
      <w:tabs>
        <w:tab w:val="right" w:leader="dot" w:pos="8505"/>
      </w:tabs>
      <w:jc w:val="both"/>
    </w:pPr>
  </w:style>
  <w:style w:type="table" w:styleId="a8">
    <w:name w:val="Table Grid"/>
    <w:basedOn w:val="a1"/>
    <w:rsid w:val="005F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 Indent"/>
    <w:basedOn w:val="a"/>
    <w:rsid w:val="00CC132A"/>
    <w:pPr>
      <w:spacing w:after="120"/>
      <w:ind w:left="283"/>
    </w:pPr>
  </w:style>
  <w:style w:type="paragraph" w:customStyle="1" w:styleId="Default">
    <w:name w:val="Default"/>
    <w:rsid w:val="001637FB"/>
    <w:pPr>
      <w:autoSpaceDE w:val="0"/>
      <w:autoSpaceDN w:val="0"/>
      <w:adjustRightInd w:val="0"/>
    </w:pPr>
    <w:rPr>
      <w:color w:val="000000"/>
      <w:sz w:val="24"/>
      <w:szCs w:val="24"/>
      <w:lang w:val="hu-HU" w:eastAsia="hu-HU"/>
    </w:rPr>
  </w:style>
  <w:style w:type="paragraph" w:customStyle="1" w:styleId="Stlus">
    <w:name w:val="Stílus"/>
    <w:rsid w:val="004214F9"/>
    <w:pPr>
      <w:widowControl w:val="0"/>
      <w:autoSpaceDE w:val="0"/>
      <w:autoSpaceDN w:val="0"/>
      <w:adjustRightInd w:val="0"/>
    </w:pPr>
    <w:rPr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KarsaiA\munka\__honlap\OEP.HU\Nyomtatv&#225;nyt&#225;r\Nemzetk&#246;zi\Ig&#233;nyl&#337;lap_Eur&#243;pai_Eg&#233;szs&#233;gbiztos&#237;t&#225;si_K&#225;rty&#225;hoz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Igénylőlap_Európai_Egészségbiztosítási_Kártyához.dot</Template>
  <TotalTime>19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Iktatószám: F012/234-1/2012</vt:lpstr>
      <vt:lpstr>Iktatószám: F012/234-1/2012</vt:lpstr>
    </vt:vector>
  </TitlesOfParts>
  <Company>OEP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Iktatószám: F012/234-1/2012</dc:title>
  <dc:subject/>
  <dc:creator/>
  <cp:keywords/>
  <cp:lastModifiedBy/>
  <cp:revision>9</cp:revision>
  <cp:lastPrinted>2020-02-11T11:07:00Z</cp:lastPrinted>
  <dcterms:created xsi:type="dcterms:W3CDTF">2024-12-10T14:04:00Z</dcterms:created>
  <dcterms:modified xsi:type="dcterms:W3CDTF">2026-03-26T08:33:00Z</dcterms:modified>
</cp:coreProperties>
</file>