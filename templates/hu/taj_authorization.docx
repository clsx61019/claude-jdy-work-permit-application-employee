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0E17" w:rsidRPr="00D84651" w:rsidRDefault="00700E17" w:rsidP="00DA69E2">
      <w:pPr>
        <w:jc w:val="center"/>
        <w:rPr>
          <w:rFonts w:ascii="Calibri" w:hAnsi="Calibri"/>
          <w:b/>
          <w:color w:val="000080"/>
          <w:sz w:val="24"/>
          <w:szCs w:val="24"/>
        </w:rPr>
      </w:pPr>
    </w:p>
    <w:p w:rsidR="00D430D1" w:rsidRDefault="00D430D1" w:rsidP="00DA69E2">
      <w:pPr>
        <w:jc w:val="center"/>
        <w:rPr>
          <w:rFonts w:ascii="Calibri" w:hAnsi="Calibri"/>
          <w:b/>
          <w:color w:val="000080"/>
          <w:sz w:val="24"/>
          <w:szCs w:val="24"/>
        </w:rPr>
      </w:pPr>
    </w:p>
    <w:p w:rsidR="00D430D1" w:rsidRPr="00D84651" w:rsidRDefault="00DA69E2" w:rsidP="009C4C96">
      <w:pPr>
        <w:jc w:val="center"/>
        <w:rPr>
          <w:rFonts w:ascii="Calibri" w:hAnsi="Calibri"/>
          <w:b/>
          <w:color w:val="000080"/>
          <w:sz w:val="24"/>
          <w:szCs w:val="24"/>
        </w:rPr>
      </w:pPr>
      <w:r w:rsidRPr="00D84651">
        <w:rPr>
          <w:rFonts w:ascii="Calibri" w:hAnsi="Calibri"/>
          <w:b/>
          <w:color w:val="000080"/>
          <w:sz w:val="24"/>
          <w:szCs w:val="24"/>
        </w:rPr>
        <w:t>MEGHATALMAZÁS</w:t>
      </w:r>
    </w:p>
    <w:p w:rsidR="00037435" w:rsidRPr="00D84651" w:rsidRDefault="00D430D1" w:rsidP="00DA69E2">
      <w:pPr>
        <w:jc w:val="center"/>
        <w:rPr>
          <w:rFonts w:ascii="Calibri" w:hAnsi="Calibri"/>
          <w:b/>
          <w:color w:val="000080"/>
          <w:sz w:val="24"/>
          <w:szCs w:val="24"/>
        </w:rPr>
      </w:pPr>
      <w:r>
        <w:rPr>
          <w:rFonts w:ascii="Calibri" w:hAnsi="Calibri"/>
          <w:color w:val="000080"/>
          <w:sz w:val="22"/>
          <w:szCs w:val="22"/>
        </w:rPr>
        <w:t>a Társadalombiztosítási Azonosító Jelet igazoló Hatósági Igazolvány kiadásához</w:t>
      </w:r>
      <w:r w:rsidR="00037435" w:rsidRPr="00D84651">
        <w:rPr>
          <w:rFonts w:ascii="Calibri" w:hAnsi="Calibri"/>
          <w:color w:val="000080"/>
          <w:sz w:val="22"/>
          <w:szCs w:val="22"/>
        </w:rPr>
        <w:t xml:space="preserve"> kapcsolatos ügyintézéshez</w:t>
      </w:r>
    </w:p>
    <w:p w:rsidR="00DA69E2" w:rsidRPr="00D84651" w:rsidRDefault="00DA69E2" w:rsidP="00DA69E2">
      <w:pPr>
        <w:tabs>
          <w:tab w:val="left" w:pos="2325"/>
        </w:tabs>
        <w:rPr>
          <w:rFonts w:ascii="Calibri" w:hAnsi="Calibri"/>
          <w:color w:val="000080"/>
          <w:sz w:val="20"/>
        </w:rPr>
      </w:pPr>
    </w:p>
    <w:tbl>
      <w:tblPr>
        <w:tblW w:w="8820" w:type="dxa"/>
        <w:tblInd w:w="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00"/>
        <w:gridCol w:w="7020"/>
      </w:tblGrid>
      <w:tr w:rsidR="00DA69E2" w:rsidRPr="00D84651" w:rsidTr="00C175D0">
        <w:tc>
          <w:tcPr>
            <w:tcW w:w="1800" w:type="dxa"/>
          </w:tcPr>
          <w:p w:rsidR="00DA69E2" w:rsidRPr="00D84651" w:rsidRDefault="00DA69E2" w:rsidP="00897F60">
            <w:pPr>
              <w:tabs>
                <w:tab w:val="left" w:pos="2325"/>
              </w:tabs>
              <w:spacing w:line="280" w:lineRule="exact"/>
              <w:jc w:val="both"/>
              <w:rPr>
                <w:rFonts w:ascii="Calibri" w:hAnsi="Calibri"/>
                <w:color w:val="000080"/>
                <w:sz w:val="22"/>
                <w:szCs w:val="22"/>
              </w:rPr>
            </w:pPr>
            <w:r w:rsidRPr="00D84651">
              <w:rPr>
                <w:rFonts w:ascii="Calibri" w:hAnsi="Calibri"/>
                <w:color w:val="000080"/>
                <w:sz w:val="22"/>
                <w:szCs w:val="22"/>
              </w:rPr>
              <w:t>Alulírott</w:t>
            </w:r>
          </w:p>
        </w:tc>
        <w:tc>
          <w:tcPr>
            <w:tcW w:w="7020" w:type="dxa"/>
          </w:tcPr>
          <w:p w:rsidR="00DA69E2" w:rsidRPr="00D84651" w:rsidRDefault="00FB6A06" w:rsidP="00FB6A06">
            <w:pPr>
              <w:tabs>
                <w:tab w:val="left" w:pos="6680"/>
              </w:tabs>
              <w:spacing w:line="280" w:lineRule="exact"/>
              <w:rPr>
                <w:rFonts w:ascii="Calibri" w:hAnsi="Calibri"/>
                <w:color w:val="000080"/>
                <w:sz w:val="24"/>
                <w:szCs w:val="24"/>
              </w:rPr>
            </w:pPr>
            <w:r w:rsidRPr="00FB6A06">
              <w:rPr>
                <w:rFonts w:hint="eastAsia"/>
                <w:sz w:val="24"/>
                <w:szCs w:val="24"/>
              </w:rPr>
              <w:t xml:space="preserve">{{name}}</w:t>
            </w:r>
            <w:r w:rsidRPr="00FB6A06">
              <w:rPr>
                <w:rFonts w:hint="eastAsia"/>
                <w:sz w:val="24"/>
                <w:szCs w:val="24"/>
              </w:rPr>
              <w:t xml:space="preserve"/>
            </w:r>
            <w:r w:rsidRPr="00FB6A06">
              <w:rPr>
                <w:rFonts w:hint="eastAsia"/>
                <w:sz w:val="24"/>
                <w:szCs w:val="24"/>
              </w:rPr>
              <w:t xml:space="preserve"/>
            </w:r>
          </w:p>
        </w:tc>
      </w:tr>
      <w:tr w:rsidR="00DA69E2" w:rsidRPr="00D84651" w:rsidTr="00C175D0">
        <w:tc>
          <w:tcPr>
            <w:tcW w:w="1800" w:type="dxa"/>
          </w:tcPr>
          <w:p w:rsidR="00DA69E2" w:rsidRPr="00D84651" w:rsidRDefault="00DA69E2" w:rsidP="00897F60">
            <w:pPr>
              <w:tabs>
                <w:tab w:val="left" w:pos="2325"/>
              </w:tabs>
              <w:spacing w:line="280" w:lineRule="exact"/>
              <w:jc w:val="both"/>
              <w:rPr>
                <w:rFonts w:ascii="Calibri" w:hAnsi="Calibri"/>
                <w:color w:val="000080"/>
                <w:sz w:val="22"/>
                <w:szCs w:val="22"/>
              </w:rPr>
            </w:pPr>
            <w:r w:rsidRPr="00D84651">
              <w:rPr>
                <w:rFonts w:ascii="Calibri" w:hAnsi="Calibri"/>
                <w:color w:val="000080"/>
                <w:sz w:val="22"/>
                <w:szCs w:val="22"/>
              </w:rPr>
              <w:t>meghatalmazom</w:t>
            </w:r>
          </w:p>
        </w:tc>
        <w:tc>
          <w:tcPr>
            <w:tcW w:w="7020" w:type="dxa"/>
          </w:tcPr>
          <w:p w:rsidR="00DA69E2" w:rsidRPr="00D84651" w:rsidRDefault="000A06CB" w:rsidP="00B75ED9">
            <w:pPr>
              <w:tabs>
                <w:tab w:val="left" w:pos="6680"/>
              </w:tabs>
              <w:spacing w:line="280" w:lineRule="exact"/>
              <w:rPr>
                <w:rFonts w:ascii="Calibri" w:hAnsi="Calibri"/>
                <w:color w:val="00008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{{auth_name}}-t</w:t>
            </w:r>
            <w:r w:rsidR="00DA69E2" w:rsidRPr="00D84651">
              <w:rPr>
                <w:rFonts w:ascii="Calibri" w:hAnsi="Calibri"/>
                <w:color w:val="000080"/>
                <w:sz w:val="24"/>
                <w:szCs w:val="24"/>
              </w:rPr>
              <w:tab/>
              <w:t xml:space="preserve"/>
            </w:r>
          </w:p>
        </w:tc>
      </w:tr>
    </w:tbl>
    <w:p w:rsidR="009C4C96" w:rsidRDefault="009C4C96" w:rsidP="00DA69E2">
      <w:pPr>
        <w:tabs>
          <w:tab w:val="left" w:pos="2325"/>
        </w:tabs>
        <w:jc w:val="both"/>
        <w:rPr>
          <w:rFonts w:ascii="Calibri" w:hAnsi="Calibri"/>
          <w:color w:val="000080"/>
          <w:sz w:val="22"/>
          <w:szCs w:val="22"/>
        </w:rPr>
      </w:pPr>
    </w:p>
    <w:p w:rsidR="00DA69E2" w:rsidRPr="00D84651" w:rsidRDefault="00700E17" w:rsidP="00DA69E2">
      <w:pPr>
        <w:tabs>
          <w:tab w:val="left" w:pos="2325"/>
        </w:tabs>
        <w:jc w:val="both"/>
        <w:rPr>
          <w:rFonts w:ascii="Calibri" w:hAnsi="Calibri"/>
          <w:color w:val="000080"/>
          <w:sz w:val="22"/>
          <w:szCs w:val="22"/>
        </w:rPr>
      </w:pPr>
      <w:r w:rsidRPr="00D84651">
        <w:rPr>
          <w:rFonts w:ascii="Calibri" w:hAnsi="Calibri"/>
          <w:color w:val="000080"/>
          <w:sz w:val="22"/>
          <w:szCs w:val="22"/>
        </w:rPr>
        <w:t>a</w:t>
      </w:r>
      <w:r w:rsidR="00DA69E2" w:rsidRPr="00D84651">
        <w:rPr>
          <w:rFonts w:ascii="Calibri" w:hAnsi="Calibri"/>
          <w:color w:val="000080"/>
          <w:sz w:val="22"/>
          <w:szCs w:val="22"/>
        </w:rPr>
        <w:t xml:space="preserve">z illetékes </w:t>
      </w:r>
      <w:r w:rsidR="00432F85" w:rsidRPr="00432F85">
        <w:rPr>
          <w:rFonts w:ascii="Calibri" w:hAnsi="Calibri"/>
          <w:b/>
          <w:color w:val="000080"/>
          <w:sz w:val="22"/>
          <w:szCs w:val="22"/>
        </w:rPr>
        <w:t>fővárosi,</w:t>
      </w:r>
      <w:r w:rsidR="00432F85">
        <w:rPr>
          <w:rFonts w:ascii="Calibri" w:hAnsi="Calibri"/>
          <w:color w:val="000080"/>
          <w:sz w:val="22"/>
          <w:szCs w:val="22"/>
        </w:rPr>
        <w:t xml:space="preserve"> </w:t>
      </w:r>
      <w:r w:rsidR="00DA69E2" w:rsidRPr="00D84651">
        <w:rPr>
          <w:rFonts w:ascii="Calibri" w:hAnsi="Calibri"/>
          <w:b/>
          <w:color w:val="000080"/>
          <w:sz w:val="22"/>
          <w:szCs w:val="22"/>
        </w:rPr>
        <w:t>megyei k</w:t>
      </w:r>
      <w:smartTag w:uri="urn:schemas-microsoft-com:office:smarttags" w:element="PersonName">
        <w:r w:rsidR="00DA69E2" w:rsidRPr="00D84651">
          <w:rPr>
            <w:rFonts w:ascii="Calibri" w:hAnsi="Calibri"/>
            <w:b/>
            <w:color w:val="000080"/>
            <w:sz w:val="22"/>
            <w:szCs w:val="22"/>
          </w:rPr>
          <w:t>or</w:t>
        </w:r>
      </w:smartTag>
      <w:r w:rsidR="00DA69E2" w:rsidRPr="00D84651">
        <w:rPr>
          <w:rFonts w:ascii="Calibri" w:hAnsi="Calibri"/>
          <w:b/>
          <w:color w:val="000080"/>
          <w:sz w:val="22"/>
          <w:szCs w:val="22"/>
        </w:rPr>
        <w:t xml:space="preserve">mányhivatal egészségbiztosítási pénztári </w:t>
      </w:r>
      <w:r w:rsidR="00432F85">
        <w:rPr>
          <w:rFonts w:ascii="Calibri" w:hAnsi="Calibri"/>
          <w:b/>
          <w:color w:val="000080"/>
          <w:sz w:val="22"/>
          <w:szCs w:val="22"/>
        </w:rPr>
        <w:t>feladatkörében eljáró főosztályánál</w:t>
      </w:r>
      <w:r w:rsidR="00DA69E2" w:rsidRPr="00D84651">
        <w:rPr>
          <w:rFonts w:ascii="Calibri" w:hAnsi="Calibri"/>
          <w:color w:val="000080"/>
          <w:sz w:val="22"/>
          <w:szCs w:val="22"/>
        </w:rPr>
        <w:t xml:space="preserve"> </w:t>
      </w:r>
      <w:r w:rsidR="00D430D1">
        <w:rPr>
          <w:rFonts w:ascii="Calibri" w:hAnsi="Calibri"/>
          <w:color w:val="000080"/>
          <w:sz w:val="22"/>
          <w:szCs w:val="22"/>
        </w:rPr>
        <w:t>a Társadalombiztosítási Azonosító Jelet igazoló Hatósági Igazolvány</w:t>
      </w:r>
      <w:r w:rsidR="00D430D1" w:rsidRPr="00D84651">
        <w:rPr>
          <w:rFonts w:ascii="Calibri" w:hAnsi="Calibri"/>
          <w:color w:val="000080"/>
          <w:sz w:val="22"/>
          <w:szCs w:val="22"/>
        </w:rPr>
        <w:t xml:space="preserve"> </w:t>
      </w:r>
      <w:r w:rsidR="00DA69E2" w:rsidRPr="00D84651">
        <w:rPr>
          <w:rFonts w:ascii="Calibri" w:hAnsi="Calibri"/>
          <w:color w:val="000080"/>
          <w:sz w:val="22"/>
          <w:szCs w:val="22"/>
        </w:rPr>
        <w:t>igénylésére, átvételére, az átvétellel egyidejű nyilatkozattételre az átvétel elismerésér</w:t>
      </w:r>
      <w:r w:rsidR="00D37954" w:rsidRPr="00D84651">
        <w:rPr>
          <w:rFonts w:ascii="Calibri" w:hAnsi="Calibri"/>
          <w:color w:val="000080"/>
          <w:sz w:val="22"/>
          <w:szCs w:val="22"/>
        </w:rPr>
        <w:t>e</w:t>
      </w:r>
      <w:r w:rsidR="00DA69E2" w:rsidRPr="00D84651">
        <w:rPr>
          <w:rFonts w:ascii="Calibri" w:hAnsi="Calibri"/>
          <w:color w:val="000080"/>
          <w:sz w:val="22"/>
          <w:szCs w:val="22"/>
        </w:rPr>
        <w:t>, valamint a jogosulatlan felhasználás következményeinek tudomásulvételér</w:t>
      </w:r>
      <w:r w:rsidR="00D37954" w:rsidRPr="00D84651">
        <w:rPr>
          <w:rFonts w:ascii="Calibri" w:hAnsi="Calibri"/>
          <w:color w:val="000080"/>
          <w:sz w:val="22"/>
          <w:szCs w:val="22"/>
        </w:rPr>
        <w:t xml:space="preserve">e. </w:t>
      </w:r>
      <w:r w:rsidR="00DA69E2" w:rsidRPr="00D84651">
        <w:rPr>
          <w:rFonts w:ascii="Calibri" w:hAnsi="Calibri"/>
          <w:color w:val="000080"/>
          <w:sz w:val="22"/>
          <w:szCs w:val="22"/>
        </w:rPr>
        <w:t>Jelen meghatalmazás alapján megbízottam az ügyfélszolgálatnál nevemben személyesen jár el.</w:t>
      </w:r>
    </w:p>
    <w:p w:rsidR="00DA69E2" w:rsidRDefault="00DA69E2" w:rsidP="00DA69E2">
      <w:pPr>
        <w:tabs>
          <w:tab w:val="left" w:pos="2325"/>
        </w:tabs>
        <w:jc w:val="both"/>
        <w:rPr>
          <w:rFonts w:ascii="Calibri" w:hAnsi="Calibri"/>
          <w:color w:val="000080"/>
          <w:sz w:val="22"/>
          <w:szCs w:val="22"/>
        </w:rPr>
      </w:pPr>
    </w:p>
    <w:p w:rsidR="009C4C96" w:rsidRPr="00D84651" w:rsidRDefault="009C4C96" w:rsidP="00DA69E2">
      <w:pPr>
        <w:tabs>
          <w:tab w:val="left" w:pos="2325"/>
        </w:tabs>
        <w:jc w:val="both"/>
        <w:rPr>
          <w:rFonts w:ascii="Calibri" w:hAnsi="Calibri"/>
          <w:color w:val="000080"/>
          <w:sz w:val="22"/>
          <w:szCs w:val="22"/>
        </w:rPr>
      </w:pPr>
    </w:p>
    <w:p w:rsidR="00DA69E2" w:rsidRDefault="00700E17" w:rsidP="00DA69E2">
      <w:pPr>
        <w:tabs>
          <w:tab w:val="left" w:pos="2325"/>
        </w:tabs>
        <w:jc w:val="both"/>
        <w:rPr>
          <w:rFonts w:ascii="Calibri" w:hAnsi="Calibri"/>
          <w:color w:val="000080"/>
          <w:sz w:val="22"/>
          <w:szCs w:val="22"/>
        </w:rPr>
      </w:pPr>
      <w:r w:rsidRPr="00D84651">
        <w:rPr>
          <w:rFonts w:ascii="Calibri" w:hAnsi="Calibri"/>
          <w:color w:val="000080"/>
          <w:sz w:val="22"/>
          <w:szCs w:val="22"/>
        </w:rPr>
        <w:t xml:space="preserve">Kelt, </w:t>
      </w:r>
      <w:r w:rsidR="00FB6A06" w:rsidRPr="00FB6A06">
        <w:rPr>
          <w:sz w:val="24"/>
          <w:szCs w:val="24"/>
        </w:rPr>
        <w:t xml:space="preserve">Kazincbarcika</w:t>
      </w:r>
      <w:r w:rsidRPr="00D84651">
        <w:rPr>
          <w:rFonts w:ascii="Calibri" w:hAnsi="Calibri"/>
          <w:color w:val="000080"/>
          <w:sz w:val="22"/>
          <w:szCs w:val="22"/>
        </w:rPr>
        <w:t xml:space="preserve">, </w:t>
      </w:r>
      <w:r w:rsidR="00FB6A06" w:rsidRPr="00FB6A06">
        <w:rPr>
          <w:sz w:val="24"/>
          <w:szCs w:val="24"/>
        </w:rPr>
        <w:t xml:space="preserve">{{sign_date}}</w:t>
      </w:r>
      <w:r w:rsidR="00FB6A06" w:rsidRPr="00FB6A06">
        <w:rPr>
          <w:rFonts w:hint="eastAsia"/>
          <w:sz w:val="24"/>
          <w:szCs w:val="24"/>
        </w:rPr>
        <w:t xml:space="preserve"/>
      </w:r>
      <w:r w:rsidR="00DA69E2" w:rsidRPr="00D84651">
        <w:rPr>
          <w:rFonts w:ascii="Calibri" w:hAnsi="Calibri"/>
          <w:color w:val="000080"/>
          <w:sz w:val="22"/>
          <w:szCs w:val="22"/>
        </w:rPr>
        <w:t xml:space="preserve"/>
      </w:r>
      <w:r w:rsidR="00FB6A06" w:rsidRPr="00FB6A06">
        <w:rPr>
          <w:sz w:val="24"/>
          <w:szCs w:val="24"/>
        </w:rPr>
        <w:t xml:space="preserve"/>
      </w:r>
      <w:r w:rsidR="00FB6A06" w:rsidRPr="00FB6A06">
        <w:rPr>
          <w:rFonts w:hint="eastAsia"/>
          <w:sz w:val="24"/>
          <w:szCs w:val="24"/>
        </w:rPr>
        <w:t xml:space="preserve"/>
      </w:r>
      <w:r w:rsidR="00DA69E2" w:rsidRPr="00D84651">
        <w:rPr>
          <w:rFonts w:ascii="Calibri" w:hAnsi="Calibri"/>
          <w:color w:val="000080"/>
          <w:sz w:val="22"/>
          <w:szCs w:val="22"/>
        </w:rPr>
        <w:t xml:space="preserve"/>
      </w:r>
      <w:r w:rsidR="00FB6A06" w:rsidRPr="00FB6A06">
        <w:rPr>
          <w:sz w:val="24"/>
          <w:szCs w:val="24"/>
        </w:rPr>
        <w:t xml:space="preserve"/>
      </w:r>
      <w:r w:rsidR="00FB6A06">
        <w:rPr>
          <w:sz w:val="24"/>
          <w:szCs w:val="24"/>
        </w:rPr>
        <w:t xml:space="preserve"/>
      </w:r>
      <w:r w:rsidR="00FB6A06">
        <w:rPr>
          <w:rFonts w:ascii="Calibri" w:hAnsi="Calibri"/>
          <w:color w:val="000080"/>
          <w:sz w:val="22"/>
          <w:szCs w:val="22"/>
        </w:rPr>
        <w:t xml:space="preserve"/>
      </w:r>
      <w:r w:rsidR="00DA69E2" w:rsidRPr="00D84651">
        <w:rPr>
          <w:rFonts w:ascii="Calibri" w:hAnsi="Calibri"/>
          <w:color w:val="000080"/>
          <w:sz w:val="22"/>
          <w:szCs w:val="22"/>
        </w:rPr>
        <w:t xml:space="preserve"/>
      </w:r>
    </w:p>
    <w:p w:rsidR="00D430D1" w:rsidRPr="00D84651" w:rsidRDefault="00D430D1" w:rsidP="00DA69E2">
      <w:pPr>
        <w:tabs>
          <w:tab w:val="left" w:pos="2325"/>
        </w:tabs>
        <w:jc w:val="both"/>
        <w:rPr>
          <w:rFonts w:ascii="Calibri" w:hAnsi="Calibri"/>
          <w:color w:val="000080"/>
          <w:sz w:val="22"/>
          <w:szCs w:val="22"/>
        </w:rPr>
      </w:pPr>
    </w:p>
    <w:p w:rsidR="00DA69E2" w:rsidRPr="00D84651" w:rsidRDefault="00DA69E2" w:rsidP="00897F60">
      <w:pPr>
        <w:tabs>
          <w:tab w:val="left" w:pos="2325"/>
          <w:tab w:val="left" w:pos="7740"/>
        </w:tabs>
        <w:jc w:val="both"/>
        <w:rPr>
          <w:rFonts w:ascii="Calibri" w:hAnsi="Calibri"/>
          <w:color w:val="000080"/>
          <w:sz w:val="22"/>
          <w:szCs w:val="22"/>
        </w:rPr>
      </w:pPr>
    </w:p>
    <w:tbl>
      <w:tblPr>
        <w:tblW w:w="89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80"/>
        <w:gridCol w:w="900"/>
        <w:gridCol w:w="560"/>
        <w:gridCol w:w="1052"/>
        <w:gridCol w:w="1178"/>
        <w:gridCol w:w="990"/>
        <w:gridCol w:w="720"/>
        <w:gridCol w:w="478"/>
        <w:gridCol w:w="1142"/>
        <w:gridCol w:w="1080"/>
      </w:tblGrid>
      <w:tr w:rsidR="00DA69E2" w:rsidRPr="00D93452" w:rsidTr="00897F60">
        <w:trPr>
          <w:trHeight w:val="288"/>
        </w:trPr>
        <w:tc>
          <w:tcPr>
            <w:tcW w:w="4570" w:type="dxa"/>
            <w:gridSpan w:val="5"/>
            <w:vAlign w:val="center"/>
          </w:tcPr>
          <w:p w:rsidR="00DA69E2" w:rsidRPr="00D93452" w:rsidRDefault="00DA69E2" w:rsidP="00897F60">
            <w:pPr>
              <w:tabs>
                <w:tab w:val="left" w:pos="2325"/>
              </w:tabs>
              <w:spacing w:line="280" w:lineRule="exact"/>
              <w:jc w:val="center"/>
              <w:rPr>
                <w:rFonts w:ascii="Calibri" w:hAnsi="Calibri"/>
                <w:color w:val="000080"/>
                <w:sz w:val="22"/>
                <w:szCs w:val="22"/>
              </w:rPr>
            </w:pPr>
            <w:r w:rsidRPr="00D93452">
              <w:rPr>
                <w:rFonts w:ascii="Calibri" w:hAnsi="Calibri"/>
                <w:b/>
                <w:color w:val="000080"/>
                <w:sz w:val="22"/>
                <w:szCs w:val="22"/>
              </w:rPr>
              <w:t>meghatalmazó adatai:</w:t>
            </w:r>
          </w:p>
        </w:tc>
        <w:tc>
          <w:tcPr>
            <w:tcW w:w="4410" w:type="dxa"/>
            <w:gridSpan w:val="5"/>
            <w:vAlign w:val="center"/>
          </w:tcPr>
          <w:p w:rsidR="00DA69E2" w:rsidRPr="00D93452" w:rsidRDefault="00DA69E2" w:rsidP="00897F60">
            <w:pPr>
              <w:tabs>
                <w:tab w:val="left" w:pos="2325"/>
              </w:tabs>
              <w:spacing w:line="280" w:lineRule="exact"/>
              <w:jc w:val="center"/>
              <w:rPr>
                <w:rFonts w:ascii="Calibri" w:hAnsi="Calibri"/>
                <w:color w:val="000080"/>
                <w:sz w:val="22"/>
                <w:szCs w:val="22"/>
              </w:rPr>
            </w:pPr>
            <w:r w:rsidRPr="00D93452">
              <w:rPr>
                <w:rFonts w:ascii="Calibri" w:hAnsi="Calibri"/>
                <w:b/>
                <w:color w:val="000080"/>
                <w:sz w:val="22"/>
                <w:szCs w:val="22"/>
              </w:rPr>
              <w:t>meghatalmazott adatai:</w:t>
            </w:r>
          </w:p>
        </w:tc>
      </w:tr>
      <w:tr w:rsidR="00DA69E2" w:rsidRPr="00D93452" w:rsidTr="00D93452">
        <w:trPr>
          <w:trHeight w:val="288"/>
        </w:trPr>
        <w:tc>
          <w:tcPr>
            <w:tcW w:w="880" w:type="dxa"/>
            <w:vAlign w:val="center"/>
          </w:tcPr>
          <w:p w:rsidR="00DA69E2" w:rsidRPr="00D93452" w:rsidRDefault="00DA69E2" w:rsidP="00897F60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color w:val="000080"/>
                <w:sz w:val="22"/>
                <w:szCs w:val="22"/>
              </w:rPr>
            </w:pPr>
            <w:r w:rsidRPr="00D93452">
              <w:rPr>
                <w:rFonts w:ascii="Calibri" w:hAnsi="Calibri"/>
                <w:color w:val="000080"/>
                <w:sz w:val="22"/>
                <w:szCs w:val="22"/>
              </w:rPr>
              <w:t>név:</w:t>
            </w:r>
          </w:p>
        </w:tc>
        <w:tc>
          <w:tcPr>
            <w:tcW w:w="3690" w:type="dxa"/>
            <w:gridSpan w:val="4"/>
            <w:vAlign w:val="center"/>
          </w:tcPr>
          <w:p w:rsidR="00DA69E2" w:rsidRPr="00D93452" w:rsidRDefault="00FB6A06" w:rsidP="00FB6A06">
            <w:pPr>
              <w:tabs>
                <w:tab w:val="left" w:pos="6680"/>
              </w:tabs>
              <w:spacing w:line="280" w:lineRule="exact"/>
              <w:rPr>
                <w:rFonts w:ascii="Calibri" w:hAnsi="Calibri"/>
                <w:color w:val="000080"/>
                <w:sz w:val="22"/>
                <w:szCs w:val="22"/>
              </w:rPr>
            </w:pPr>
            <w:r w:rsidRPr="00FB6A06">
              <w:rPr>
                <w:rFonts w:hint="eastAsia"/>
                <w:sz w:val="24"/>
                <w:szCs w:val="24"/>
              </w:rPr>
              <w:t xml:space="preserve">{{name}}</w:t>
            </w:r>
            <w:r w:rsidRPr="00FB6A06">
              <w:rPr>
                <w:rFonts w:hint="eastAsia"/>
                <w:sz w:val="24"/>
                <w:szCs w:val="24"/>
              </w:rPr>
              <w:t xml:space="preserve"/>
            </w:r>
            <w:r w:rsidRPr="00FB6A06">
              <w:rPr>
                <w:rFonts w:hint="eastAsia"/>
                <w:sz w:val="24"/>
                <w:szCs w:val="24"/>
              </w:rPr>
              <w:t xml:space="preserve"/>
            </w:r>
          </w:p>
        </w:tc>
        <w:tc>
          <w:tcPr>
            <w:tcW w:w="990" w:type="dxa"/>
            <w:vAlign w:val="center"/>
          </w:tcPr>
          <w:p w:rsidR="00DA69E2" w:rsidRPr="00D93452" w:rsidRDefault="00DA69E2" w:rsidP="00897F60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color w:val="000080"/>
                <w:sz w:val="22"/>
                <w:szCs w:val="22"/>
              </w:rPr>
            </w:pPr>
            <w:r w:rsidRPr="00D93452">
              <w:rPr>
                <w:rFonts w:ascii="Calibri" w:hAnsi="Calibri"/>
                <w:color w:val="000080"/>
                <w:sz w:val="22"/>
                <w:szCs w:val="22"/>
              </w:rPr>
              <w:t>név:</w:t>
            </w:r>
          </w:p>
        </w:tc>
        <w:tc>
          <w:tcPr>
            <w:tcW w:w="3420" w:type="dxa"/>
            <w:gridSpan w:val="4"/>
            <w:vAlign w:val="center"/>
          </w:tcPr>
          <w:p w:rsidR="00DA69E2" w:rsidRPr="00D93452" w:rsidRDefault="000A06CB" w:rsidP="00B75ED9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color w:val="000080"/>
                <w:sz w:val="22"/>
                <w:szCs w:val="22"/>
              </w:rPr>
            </w:pPr>
            <w:r w:rsidRPr="000A06CB">
              <w:rPr>
                <w:sz w:val="24"/>
              </w:rPr>
              <w:t xml:space="preserve">{{auth_name}}</w:t>
            </w:r>
          </w:p>
        </w:tc>
      </w:tr>
      <w:tr w:rsidR="00C175D0" w:rsidRPr="00D93452" w:rsidTr="002861C3">
        <w:trPr>
          <w:trHeight w:val="288"/>
        </w:trPr>
        <w:tc>
          <w:tcPr>
            <w:tcW w:w="1780" w:type="dxa"/>
            <w:gridSpan w:val="2"/>
            <w:vAlign w:val="center"/>
          </w:tcPr>
          <w:p w:rsidR="00C175D0" w:rsidRPr="00D93452" w:rsidRDefault="00C175D0" w:rsidP="00897F60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color w:val="000080"/>
                <w:sz w:val="22"/>
                <w:szCs w:val="22"/>
              </w:rPr>
            </w:pPr>
            <w:r w:rsidRPr="00D93452">
              <w:rPr>
                <w:rFonts w:ascii="Calibri" w:hAnsi="Calibri"/>
                <w:color w:val="000080"/>
                <w:sz w:val="22"/>
                <w:szCs w:val="22"/>
              </w:rPr>
              <w:t>születési hely:</w:t>
            </w:r>
          </w:p>
        </w:tc>
        <w:tc>
          <w:tcPr>
            <w:tcW w:w="2790" w:type="dxa"/>
            <w:gridSpan w:val="3"/>
            <w:vAlign w:val="center"/>
          </w:tcPr>
          <w:p w:rsidR="00C175D0" w:rsidRPr="00D93452" w:rsidRDefault="000A06CB" w:rsidP="00B75ED9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color w:val="000080"/>
                <w:sz w:val="22"/>
                <w:szCs w:val="22"/>
              </w:rPr>
            </w:pPr>
            <w:r w:rsidRPr="000A06CB">
              <w:rPr>
                <w:sz w:val="24"/>
              </w:rPr>
              <w:t xml:space="preserve">{{birth_place}}, {{birth_country_hu}}</w:t>
            </w:r>
          </w:p>
        </w:tc>
        <w:tc>
          <w:tcPr>
            <w:tcW w:w="1710" w:type="dxa"/>
            <w:gridSpan w:val="2"/>
            <w:vAlign w:val="center"/>
          </w:tcPr>
          <w:p w:rsidR="00C175D0" w:rsidRPr="00D93452" w:rsidRDefault="00C175D0" w:rsidP="00897F60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color w:val="000080"/>
                <w:sz w:val="22"/>
                <w:szCs w:val="22"/>
              </w:rPr>
            </w:pPr>
            <w:r w:rsidRPr="00D93452">
              <w:rPr>
                <w:rFonts w:ascii="Calibri" w:hAnsi="Calibri"/>
                <w:color w:val="000080"/>
                <w:sz w:val="22"/>
                <w:szCs w:val="22"/>
              </w:rPr>
              <w:t>születési hely:</w:t>
            </w:r>
          </w:p>
        </w:tc>
        <w:tc>
          <w:tcPr>
            <w:tcW w:w="2700" w:type="dxa"/>
            <w:gridSpan w:val="3"/>
            <w:vAlign w:val="center"/>
          </w:tcPr>
          <w:p w:rsidR="00C175D0" w:rsidRPr="00D93452" w:rsidRDefault="000A06CB" w:rsidP="00B75ED9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color w:val="000080"/>
                <w:sz w:val="22"/>
                <w:szCs w:val="22"/>
              </w:rPr>
            </w:pPr>
            <w:r w:rsidRPr="000A06CB">
              <w:rPr>
                <w:sz w:val="24"/>
              </w:rPr>
              <w:t xml:space="preserve">{{auth_birth_place}}</w:t>
            </w:r>
          </w:p>
        </w:tc>
      </w:tr>
      <w:tr w:rsidR="00DA69E2" w:rsidRPr="00D93452" w:rsidTr="002861C3">
        <w:trPr>
          <w:trHeight w:val="288"/>
        </w:trPr>
        <w:tc>
          <w:tcPr>
            <w:tcW w:w="1780" w:type="dxa"/>
            <w:gridSpan w:val="2"/>
            <w:vAlign w:val="center"/>
          </w:tcPr>
          <w:p w:rsidR="00DA69E2" w:rsidRPr="00D93452" w:rsidRDefault="00DA69E2" w:rsidP="00897F60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color w:val="000080"/>
                <w:sz w:val="22"/>
                <w:szCs w:val="22"/>
              </w:rPr>
            </w:pPr>
            <w:r w:rsidRPr="00D93452">
              <w:rPr>
                <w:rFonts w:ascii="Calibri" w:hAnsi="Calibri"/>
                <w:color w:val="000080"/>
                <w:sz w:val="22"/>
                <w:szCs w:val="22"/>
              </w:rPr>
              <w:t>születési idő:</w:t>
            </w:r>
          </w:p>
        </w:tc>
        <w:tc>
          <w:tcPr>
            <w:tcW w:w="2790" w:type="dxa"/>
            <w:gridSpan w:val="3"/>
            <w:vAlign w:val="center"/>
          </w:tcPr>
          <w:p w:rsidR="00DA69E2" w:rsidRPr="00D93452" w:rsidRDefault="000A06CB" w:rsidP="000A06CB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color w:val="000080"/>
                <w:sz w:val="22"/>
                <w:szCs w:val="22"/>
              </w:rPr>
            </w:pPr>
            <w:r w:rsidRPr="000A06CB">
              <w:rPr>
                <w:sz w:val="24"/>
              </w:rPr>
              <w:t xml:space="preserve">{{birth_date}}</w:t>
            </w:r>
            <w:r w:rsidR="00DA69E2" w:rsidRPr="00D93452">
              <w:rPr>
                <w:rFonts w:ascii="Calibri" w:hAnsi="Calibri"/>
                <w:color w:val="000080"/>
                <w:sz w:val="22"/>
                <w:szCs w:val="22"/>
              </w:rPr>
              <w:t xml:space="preserve"/>
            </w:r>
            <w:r w:rsidRPr="000A06CB">
              <w:rPr>
                <w:sz w:val="24"/>
              </w:rPr>
              <w:t xml:space="preserve"/>
            </w:r>
            <w:r>
              <w:rPr>
                <w:sz w:val="24"/>
              </w:rPr>
              <w:t xml:space="preserve"/>
            </w:r>
            <w:r w:rsidR="00DA69E2" w:rsidRPr="00D93452">
              <w:rPr>
                <w:rFonts w:ascii="Calibri" w:hAnsi="Calibri"/>
                <w:color w:val="000080"/>
                <w:sz w:val="22"/>
                <w:szCs w:val="22"/>
              </w:rPr>
              <w:t xml:space="preserve"/>
            </w:r>
            <w:r>
              <w:rPr>
                <w:rFonts w:ascii="Calibri" w:hAnsi="Calibri"/>
                <w:color w:val="000080"/>
                <w:sz w:val="22"/>
                <w:szCs w:val="22"/>
              </w:rPr>
              <w:t xml:space="preserve"/>
            </w:r>
            <w:r w:rsidRPr="000A06CB">
              <w:rPr>
                <w:sz w:val="24"/>
              </w:rPr>
              <w:t xml:space="preserve"/>
            </w:r>
            <w:r>
              <w:rPr>
                <w:rFonts w:ascii="Calibri" w:hAnsi="Calibri"/>
                <w:color w:val="000080"/>
                <w:sz w:val="22"/>
                <w:szCs w:val="22"/>
              </w:rPr>
              <w:t xml:space="preserve"/>
            </w:r>
            <w:r w:rsidR="00DA69E2" w:rsidRPr="00D93452">
              <w:rPr>
                <w:rFonts w:ascii="Calibri" w:hAnsi="Calibri"/>
                <w:color w:val="000080"/>
                <w:sz w:val="22"/>
                <w:szCs w:val="22"/>
              </w:rPr>
              <w:t xml:space="preserve"/>
            </w:r>
          </w:p>
        </w:tc>
        <w:tc>
          <w:tcPr>
            <w:tcW w:w="1710" w:type="dxa"/>
            <w:gridSpan w:val="2"/>
            <w:vAlign w:val="center"/>
          </w:tcPr>
          <w:p w:rsidR="00DA69E2" w:rsidRPr="00D93452" w:rsidRDefault="00DA69E2" w:rsidP="00897F60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color w:val="000080"/>
                <w:sz w:val="22"/>
                <w:szCs w:val="22"/>
              </w:rPr>
            </w:pPr>
            <w:r w:rsidRPr="00D93452">
              <w:rPr>
                <w:rFonts w:ascii="Calibri" w:hAnsi="Calibri"/>
                <w:color w:val="000080"/>
                <w:sz w:val="22"/>
                <w:szCs w:val="22"/>
              </w:rPr>
              <w:t>születési idő:</w:t>
            </w:r>
          </w:p>
        </w:tc>
        <w:tc>
          <w:tcPr>
            <w:tcW w:w="2700" w:type="dxa"/>
            <w:gridSpan w:val="3"/>
            <w:vAlign w:val="center"/>
          </w:tcPr>
          <w:p w:rsidR="00DA69E2" w:rsidRPr="00D93452" w:rsidRDefault="00FB6A06" w:rsidP="00FB6A06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color w:val="000080"/>
                <w:sz w:val="22"/>
                <w:szCs w:val="22"/>
              </w:rPr>
            </w:pPr>
            <w:r w:rsidRPr="000A06CB">
              <w:rPr>
                <w:sz w:val="24"/>
              </w:rPr>
              <w:t xml:space="preserve">{{auth_birth_date}}</w:t>
            </w:r>
            <w:r>
              <w:t xml:space="preserve"/>
            </w:r>
            <w:r w:rsidR="00DA69E2" w:rsidRPr="00D93452">
              <w:rPr>
                <w:rFonts w:ascii="Calibri" w:hAnsi="Calibri"/>
                <w:color w:val="000080"/>
                <w:sz w:val="22"/>
                <w:szCs w:val="22"/>
              </w:rPr>
              <w:t xml:space="preserve"/>
            </w:r>
            <w:r w:rsidRPr="000A06CB">
              <w:rPr>
                <w:sz w:val="24"/>
              </w:rPr>
              <w:t xml:space="preserve"/>
            </w:r>
            <w:r>
              <w:rPr>
                <w:rFonts w:ascii="Calibri" w:hAnsi="Calibri"/>
                <w:color w:val="000080"/>
                <w:sz w:val="22"/>
                <w:szCs w:val="22"/>
              </w:rPr>
              <w:t xml:space="preserve"/>
            </w:r>
            <w:r w:rsidR="00DA69E2" w:rsidRPr="00D93452">
              <w:rPr>
                <w:rFonts w:ascii="Calibri" w:hAnsi="Calibri"/>
                <w:color w:val="000080"/>
                <w:sz w:val="22"/>
                <w:szCs w:val="22"/>
              </w:rPr>
              <w:t xml:space="preserve"/>
            </w:r>
            <w:r w:rsidRPr="000A06CB">
              <w:rPr>
                <w:sz w:val="24"/>
              </w:rPr>
              <w:t xml:space="preserve"/>
            </w:r>
            <w:r>
              <w:rPr>
                <w:rFonts w:ascii="Calibri" w:hAnsi="Calibri"/>
                <w:color w:val="000080"/>
                <w:sz w:val="22"/>
                <w:szCs w:val="22"/>
              </w:rPr>
              <w:t xml:space="preserve"/>
            </w:r>
            <w:r w:rsidR="00DA69E2" w:rsidRPr="00D93452">
              <w:rPr>
                <w:rFonts w:ascii="Calibri" w:hAnsi="Calibri"/>
                <w:color w:val="000080"/>
                <w:sz w:val="22"/>
                <w:szCs w:val="22"/>
              </w:rPr>
              <w:t xml:space="preserve"/>
            </w:r>
          </w:p>
        </w:tc>
      </w:tr>
      <w:tr w:rsidR="00DA69E2" w:rsidRPr="00D93452" w:rsidTr="00897F60">
        <w:trPr>
          <w:trHeight w:val="288"/>
        </w:trPr>
        <w:tc>
          <w:tcPr>
            <w:tcW w:w="2340" w:type="dxa"/>
            <w:gridSpan w:val="3"/>
            <w:vAlign w:val="center"/>
          </w:tcPr>
          <w:p w:rsidR="00DA69E2" w:rsidRPr="00D93452" w:rsidRDefault="00DA69E2" w:rsidP="00897F60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color w:val="000080"/>
                <w:sz w:val="22"/>
                <w:szCs w:val="22"/>
              </w:rPr>
            </w:pPr>
            <w:r w:rsidRPr="00D93452">
              <w:rPr>
                <w:rFonts w:ascii="Calibri" w:hAnsi="Calibri"/>
                <w:color w:val="000080"/>
                <w:sz w:val="22"/>
                <w:szCs w:val="22"/>
              </w:rPr>
              <w:t>anyja neve:</w:t>
            </w:r>
          </w:p>
        </w:tc>
        <w:tc>
          <w:tcPr>
            <w:tcW w:w="2230" w:type="dxa"/>
            <w:gridSpan w:val="2"/>
            <w:vAlign w:val="center"/>
          </w:tcPr>
          <w:p w:rsidR="00DA69E2" w:rsidRPr="00D93452" w:rsidRDefault="00F71B0C" w:rsidP="00B75ED9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color w:val="000080"/>
                <w:sz w:val="22"/>
                <w:szCs w:val="22"/>
              </w:rPr>
            </w:pPr>
            <w:r w:rsidRPr="00F71B0C">
              <w:rPr>
                <w:rFonts w:hint="eastAsia"/>
                <w:sz w:val="24"/>
              </w:rPr>
              <w:t xml:space="preserve">{{mother_name}}</w:t>
            </w:r>
            <w:r w:rsidRPr="00F71B0C">
              <w:rPr>
                <w:rFonts w:hint="eastAsia"/>
                <w:sz w:val="24"/>
              </w:rPr>
              <w:t xml:space="preserve"/>
            </w:r>
            <w:r w:rsidRPr="00F71B0C">
              <w:rPr>
                <w:rFonts w:hint="eastAsia"/>
                <w:sz w:val="24"/>
              </w:rPr>
              <w:t xml:space="preserve"/>
            </w:r>
          </w:p>
        </w:tc>
        <w:tc>
          <w:tcPr>
            <w:tcW w:w="2188" w:type="dxa"/>
            <w:gridSpan w:val="3"/>
            <w:vAlign w:val="center"/>
          </w:tcPr>
          <w:p w:rsidR="00DA69E2" w:rsidRPr="00D93452" w:rsidRDefault="00DA69E2" w:rsidP="00897F60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color w:val="000080"/>
                <w:sz w:val="22"/>
                <w:szCs w:val="22"/>
              </w:rPr>
            </w:pPr>
            <w:r w:rsidRPr="00D93452">
              <w:rPr>
                <w:rFonts w:ascii="Calibri" w:hAnsi="Calibri"/>
                <w:color w:val="000080"/>
                <w:sz w:val="22"/>
                <w:szCs w:val="22"/>
              </w:rPr>
              <w:t>anyja neve:</w:t>
            </w:r>
          </w:p>
        </w:tc>
        <w:tc>
          <w:tcPr>
            <w:tcW w:w="2222" w:type="dxa"/>
            <w:gridSpan w:val="2"/>
            <w:vAlign w:val="center"/>
          </w:tcPr>
          <w:p w:rsidR="00DA69E2" w:rsidRPr="00D93452" w:rsidRDefault="000A06CB" w:rsidP="00B75ED9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color w:val="000080"/>
                <w:sz w:val="22"/>
                <w:szCs w:val="22"/>
              </w:rPr>
            </w:pPr>
            <w:r w:rsidRPr="000A06CB">
              <w:rPr>
                <w:sz w:val="24"/>
              </w:rPr>
              <w:t xml:space="preserve">{{auth_mother}}</w:t>
            </w:r>
          </w:p>
        </w:tc>
      </w:tr>
      <w:tr w:rsidR="00DA69E2" w:rsidRPr="00D93452" w:rsidTr="00897F60">
        <w:trPr>
          <w:trHeight w:val="288"/>
        </w:trPr>
        <w:tc>
          <w:tcPr>
            <w:tcW w:w="2340" w:type="dxa"/>
            <w:gridSpan w:val="3"/>
            <w:vAlign w:val="center"/>
          </w:tcPr>
          <w:p w:rsidR="00DA69E2" w:rsidRPr="00D93452" w:rsidRDefault="00DA69E2" w:rsidP="00897F60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color w:val="000080"/>
                <w:sz w:val="22"/>
                <w:szCs w:val="22"/>
              </w:rPr>
            </w:pPr>
            <w:r w:rsidRPr="00D93452">
              <w:rPr>
                <w:rFonts w:ascii="Calibri" w:hAnsi="Calibri"/>
                <w:color w:val="000080"/>
                <w:sz w:val="22"/>
                <w:szCs w:val="22"/>
              </w:rPr>
              <w:t>lakcím:</w:t>
            </w:r>
          </w:p>
        </w:tc>
        <w:tc>
          <w:tcPr>
            <w:tcW w:w="2230" w:type="dxa"/>
            <w:gridSpan w:val="2"/>
            <w:vAlign w:val="center"/>
          </w:tcPr>
          <w:p w:rsidR="00DA69E2" w:rsidRPr="00D93452" w:rsidRDefault="00F71B0C" w:rsidP="00B75ED9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color w:val="000080"/>
                <w:sz w:val="22"/>
                <w:szCs w:val="22"/>
              </w:rPr>
            </w:pPr>
            <w:r w:rsidRPr="00F71B0C">
              <w:rPr>
                <w:rFonts w:hint="eastAsia"/>
                <w:sz w:val="24"/>
              </w:rPr>
              <w:t xml:space="preserve">{{hu_zip}} irsz.</w:t>
            </w:r>
            <w:r w:rsidRPr="00F71B0C">
              <w:rPr>
                <w:rFonts w:hint="eastAsia"/>
                <w:sz w:val="24"/>
              </w:rPr>
              <w:t xml:space="preserve"/>
            </w:r>
            <w:r w:rsidRPr="00F71B0C">
              <w:rPr>
                <w:rFonts w:hint="eastAsia"/>
                <w:sz w:val="24"/>
              </w:rPr>
              <w:t xml:space="preserve"/>
            </w:r>
            <w:r w:rsidR="00DA69E2" w:rsidRPr="00D93452">
              <w:rPr>
                <w:rFonts w:ascii="Calibri" w:hAnsi="Calibri"/>
                <w:color w:val="000080"/>
                <w:sz w:val="22"/>
                <w:szCs w:val="22"/>
              </w:rPr>
              <w:t xml:space="preserve"/>
            </w:r>
          </w:p>
        </w:tc>
        <w:tc>
          <w:tcPr>
            <w:tcW w:w="2188" w:type="dxa"/>
            <w:gridSpan w:val="3"/>
            <w:vAlign w:val="center"/>
          </w:tcPr>
          <w:p w:rsidR="00DA69E2" w:rsidRPr="00D93452" w:rsidRDefault="00DA69E2" w:rsidP="00897F60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color w:val="000080"/>
                <w:sz w:val="22"/>
                <w:szCs w:val="22"/>
              </w:rPr>
            </w:pPr>
            <w:r w:rsidRPr="00D93452">
              <w:rPr>
                <w:rFonts w:ascii="Calibri" w:hAnsi="Calibri"/>
                <w:color w:val="000080"/>
                <w:sz w:val="22"/>
                <w:szCs w:val="22"/>
              </w:rPr>
              <w:t>lakcím:</w:t>
            </w:r>
          </w:p>
        </w:tc>
        <w:tc>
          <w:tcPr>
            <w:tcW w:w="2222" w:type="dxa"/>
            <w:gridSpan w:val="2"/>
            <w:vAlign w:val="center"/>
          </w:tcPr>
          <w:p w:rsidR="00DA69E2" w:rsidRPr="00D93452" w:rsidRDefault="000A06CB" w:rsidP="00B75ED9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color w:val="000080"/>
                <w:sz w:val="22"/>
                <w:szCs w:val="22"/>
              </w:rPr>
            </w:pPr>
            <w:r w:rsidRPr="000A06CB">
              <w:rPr>
                <w:sz w:val="24"/>
              </w:rPr>
              <w:t xml:space="preserve">{{auth_address}}</w:t>
            </w:r>
            <w:r w:rsidR="00DA69E2" w:rsidRPr="00D93452">
              <w:rPr>
                <w:rFonts w:ascii="Calibri" w:hAnsi="Calibri"/>
                <w:color w:val="000080"/>
                <w:sz w:val="22"/>
                <w:szCs w:val="22"/>
              </w:rPr>
              <w:t xml:space="preserve"/>
            </w:r>
          </w:p>
        </w:tc>
      </w:tr>
      <w:tr w:rsidR="00DA69E2" w:rsidRPr="00D93452" w:rsidTr="00897F60">
        <w:trPr>
          <w:trHeight w:val="288"/>
        </w:trPr>
        <w:tc>
          <w:tcPr>
            <w:tcW w:w="4570" w:type="dxa"/>
            <w:gridSpan w:val="5"/>
            <w:vAlign w:val="center"/>
          </w:tcPr>
          <w:p w:rsidR="00DA69E2" w:rsidRPr="00D93452" w:rsidRDefault="00F71B0C" w:rsidP="00B75ED9">
            <w:pPr>
              <w:tabs>
                <w:tab w:val="right" w:pos="4130"/>
              </w:tabs>
              <w:spacing w:line="280" w:lineRule="exact"/>
              <w:rPr>
                <w:rFonts w:ascii="Calibri" w:hAnsi="Calibri"/>
                <w:color w:val="000080"/>
                <w:sz w:val="22"/>
                <w:szCs w:val="22"/>
              </w:rPr>
            </w:pPr>
            <w:r w:rsidRPr="007E3962">
              <w:rPr>
                <w:rFonts w:hint="eastAsia"/>
                <w:sz w:val="24"/>
              </w:rPr>
              <w:t xml:space="preserve">{{hu_city}} helység</w:t>
            </w:r>
            <w:r w:rsidRPr="007E3962">
              <w:rPr>
                <w:rFonts w:hint="eastAsia"/>
                <w:sz w:val="24"/>
              </w:rPr>
              <w:t xml:space="preserve"/>
            </w:r>
            <w:r w:rsidRPr="007E3962">
              <w:rPr>
                <w:rFonts w:hint="eastAsia"/>
                <w:sz w:val="24"/>
              </w:rPr>
              <w:t xml:space="preserve"/>
            </w:r>
            <w:r w:rsidR="00C175D0" w:rsidRPr="00D93452">
              <w:rPr>
                <w:rFonts w:ascii="Calibri" w:hAnsi="Calibri"/>
                <w:color w:val="000080"/>
                <w:sz w:val="22"/>
                <w:szCs w:val="22"/>
              </w:rPr>
              <w:tab/>
            </w:r>
            <w:r w:rsidR="00DA69E2" w:rsidRPr="00D93452">
              <w:rPr>
                <w:rFonts w:ascii="Calibri" w:hAnsi="Calibri"/>
                <w:color w:val="000080"/>
                <w:sz w:val="22"/>
                <w:szCs w:val="22"/>
              </w:rPr>
              <w:t xml:space="preserve"/>
            </w:r>
          </w:p>
        </w:tc>
        <w:tc>
          <w:tcPr>
            <w:tcW w:w="4410" w:type="dxa"/>
            <w:gridSpan w:val="5"/>
            <w:vAlign w:val="center"/>
          </w:tcPr>
          <w:p w:rsidR="00DA69E2" w:rsidRPr="00D93452" w:rsidRDefault="000A06CB" w:rsidP="00B75ED9">
            <w:pPr>
              <w:tabs>
                <w:tab w:val="right" w:pos="4160"/>
              </w:tabs>
              <w:spacing w:line="280" w:lineRule="exact"/>
              <w:rPr>
                <w:rFonts w:ascii="Calibri" w:hAnsi="Calibri"/>
                <w:color w:val="000080"/>
                <w:sz w:val="22"/>
                <w:szCs w:val="22"/>
              </w:rPr>
            </w:pPr>
            <w:r w:rsidRPr="000A06CB">
              <w:rPr>
                <w:sz w:val="24"/>
              </w:rPr>
              <w:t xml:space="preserve"/>
            </w:r>
            <w:r w:rsidR="00C175D0" w:rsidRPr="00D93452">
              <w:rPr>
                <w:rFonts w:ascii="Calibri" w:hAnsi="Calibri"/>
                <w:color w:val="000080"/>
                <w:sz w:val="22"/>
                <w:szCs w:val="22"/>
              </w:rPr>
              <w:tab/>
            </w:r>
            <w:r w:rsidR="00DA69E2" w:rsidRPr="00D93452">
              <w:rPr>
                <w:rFonts w:ascii="Calibri" w:hAnsi="Calibri"/>
                <w:color w:val="000080"/>
                <w:sz w:val="22"/>
                <w:szCs w:val="22"/>
              </w:rPr>
              <w:t xml:space="preserve"/>
            </w:r>
          </w:p>
        </w:tc>
      </w:tr>
      <w:tr w:rsidR="00DA69E2" w:rsidRPr="00D93452" w:rsidTr="00897F60">
        <w:trPr>
          <w:trHeight w:val="288"/>
        </w:trPr>
        <w:tc>
          <w:tcPr>
            <w:tcW w:w="3392" w:type="dxa"/>
            <w:gridSpan w:val="4"/>
            <w:vAlign w:val="center"/>
          </w:tcPr>
          <w:p w:rsidR="00DA69E2" w:rsidRPr="00D93452" w:rsidRDefault="005252A0" w:rsidP="00B75ED9">
            <w:pPr>
              <w:tabs>
                <w:tab w:val="right" w:pos="3252"/>
              </w:tabs>
              <w:spacing w:line="280" w:lineRule="exact"/>
              <w:rPr>
                <w:rFonts w:ascii="Calibri" w:hAnsi="Calibri"/>
                <w:color w:val="000080"/>
                <w:sz w:val="22"/>
                <w:szCs w:val="22"/>
              </w:rPr>
            </w:pPr>
            <w:r w:rsidRPr="005252A0">
              <w:rPr>
                <w:rFonts w:hint="eastAsia"/>
                <w:sz w:val="24"/>
              </w:rPr>
              <w:t xml:space="preserve">{{hu_street}}</w:t>
            </w:r>
            <w:r w:rsidRPr="005252A0">
              <w:rPr>
                <w:rFonts w:hint="eastAsia"/>
                <w:sz w:val="24"/>
              </w:rPr>
              <w:t xml:space="preserve"/>
            </w:r>
            <w:r w:rsidRPr="005252A0">
              <w:rPr>
                <w:rFonts w:hint="eastAsia"/>
                <w:sz w:val="24"/>
              </w:rPr>
              <w:t xml:space="preserve"/>
            </w:r>
            <w:r w:rsidR="007E3962">
              <w:rPr>
                <w:sz w:val="24"/>
              </w:rPr>
              <w:t xml:space="preserve"/>
            </w:r>
            <w:r w:rsidR="007E3962" w:rsidRPr="007E3962">
              <w:rPr>
                <w:rFonts w:hint="eastAsia"/>
                <w:sz w:val="24"/>
              </w:rPr>
              <w:lastRenderedPageBreak/>
              <w:t xml:space="preserve"/>
            </w:r>
            <w:r w:rsidR="007E3962" w:rsidRPr="007E3962">
              <w:rPr>
                <w:rFonts w:hint="eastAsia"/>
                <w:sz w:val="24"/>
              </w:rPr>
              <w:t xml:space="preserve"/>
            </w:r>
            <w:r w:rsidR="007E3962" w:rsidRPr="007E3962">
              <w:rPr>
                <w:rFonts w:hint="eastAsia"/>
                <w:sz w:val="24"/>
              </w:rPr>
              <w:t xml:space="preserve"/>
            </w:r>
            <w:r w:rsidR="00897F60" w:rsidRPr="00D93452">
              <w:rPr>
                <w:rFonts w:ascii="Calibri" w:hAnsi="Calibri"/>
                <w:color w:val="000080"/>
                <w:sz w:val="22"/>
                <w:szCs w:val="22"/>
              </w:rPr>
              <w:tab/>
              <w:t xml:space="preserve"/>
            </w:r>
          </w:p>
        </w:tc>
        <w:tc>
          <w:tcPr>
            <w:tcW w:w="1178" w:type="dxa"/>
            <w:vAlign w:val="center"/>
          </w:tcPr>
          <w:p w:rsidR="00DA69E2" w:rsidRPr="00D93452" w:rsidRDefault="007E3962" w:rsidP="00B75ED9">
            <w:pPr>
              <w:tabs>
                <w:tab w:val="left" w:pos="2325"/>
              </w:tabs>
              <w:spacing w:line="280" w:lineRule="exact"/>
              <w:jc w:val="right"/>
              <w:rPr>
                <w:rFonts w:ascii="Calibri" w:hAnsi="Calibri"/>
                <w:color w:val="000080"/>
                <w:sz w:val="22"/>
                <w:szCs w:val="22"/>
              </w:rPr>
            </w:pPr>
            <w:r w:rsidRPr="007E3962">
              <w:rPr>
                <w:rFonts w:hint="eastAsia"/>
                <w:sz w:val="24"/>
              </w:rPr>
              <w:lastRenderedPageBreak/>
              <w:t xml:space="preserve"/>
            </w:r>
            <w:r w:rsidRPr="007E3962">
              <w:rPr>
                <w:rFonts w:hint="eastAsia"/>
                <w:sz w:val="24"/>
              </w:rPr>
              <w:lastRenderedPageBreak/>
              <w:t xml:space="preserve"/>
            </w:r>
            <w:r w:rsidRPr="007E3962">
              <w:rPr>
                <w:rFonts w:hint="eastAsia"/>
                <w:sz w:val="24"/>
              </w:rPr>
              <w:t xml:space="preserve"/>
            </w:r>
            <w:r>
              <w:rPr>
                <w:rFonts w:ascii="Calibri" w:hAnsi="Calibri"/>
                <w:color w:val="000080"/>
                <w:sz w:val="22"/>
                <w:szCs w:val="22"/>
              </w:rPr>
              <w:t xml:space="preserve"/>
            </w:r>
            <w:r w:rsidR="00DA69E2" w:rsidRPr="00D93452">
              <w:rPr>
                <w:rFonts w:ascii="Calibri" w:hAnsi="Calibri"/>
                <w:color w:val="000080"/>
                <w:sz w:val="22"/>
                <w:szCs w:val="22"/>
              </w:rPr>
              <w:t xml:space="preserve"/>
            </w:r>
          </w:p>
        </w:tc>
        <w:tc>
          <w:tcPr>
            <w:tcW w:w="3330" w:type="dxa"/>
            <w:gridSpan w:val="4"/>
            <w:vAlign w:val="center"/>
          </w:tcPr>
          <w:p w:rsidR="00DA69E2" w:rsidRPr="00D93452" w:rsidRDefault="000A06CB" w:rsidP="00B75ED9">
            <w:pPr>
              <w:tabs>
                <w:tab w:val="right" w:pos="3218"/>
              </w:tabs>
              <w:spacing w:line="280" w:lineRule="exact"/>
              <w:rPr>
                <w:rFonts w:ascii="Calibri" w:hAnsi="Calibri"/>
                <w:color w:val="000080"/>
                <w:sz w:val="22"/>
                <w:szCs w:val="22"/>
              </w:rPr>
            </w:pPr>
            <w:r w:rsidRPr="000A06CB">
              <w:rPr>
                <w:sz w:val="24"/>
              </w:rPr>
              <w:lastRenderedPageBreak/>
              <w:t xml:space="preserve"/>
            </w:r>
            <w:r w:rsidR="00897F60" w:rsidRPr="00D93452">
              <w:rPr>
                <w:rFonts w:ascii="Calibri" w:hAnsi="Calibri"/>
                <w:color w:val="000080"/>
                <w:sz w:val="22"/>
                <w:szCs w:val="22"/>
              </w:rPr>
              <w:tab/>
              <w:t xml:space="preserve"/>
            </w:r>
          </w:p>
        </w:tc>
        <w:tc>
          <w:tcPr>
            <w:tcW w:w="1080" w:type="dxa"/>
            <w:vAlign w:val="center"/>
          </w:tcPr>
          <w:p w:rsidR="00DA69E2" w:rsidRPr="00D93452" w:rsidRDefault="000A06CB" w:rsidP="00B75ED9">
            <w:pPr>
              <w:tabs>
                <w:tab w:val="left" w:pos="2325"/>
              </w:tabs>
              <w:spacing w:line="280" w:lineRule="exact"/>
              <w:jc w:val="right"/>
              <w:rPr>
                <w:rFonts w:ascii="Calibri" w:hAnsi="Calibri"/>
                <w:color w:val="000080"/>
                <w:sz w:val="22"/>
                <w:szCs w:val="22"/>
              </w:rPr>
            </w:pPr>
            <w:r w:rsidRPr="000A06CB">
              <w:rPr>
                <w:sz w:val="24"/>
              </w:rPr>
              <w:t xml:space="preserve"/>
            </w:r>
            <w:r w:rsidR="00DA69E2" w:rsidRPr="00D93452">
              <w:rPr>
                <w:rFonts w:ascii="Calibri" w:hAnsi="Calibri"/>
                <w:color w:val="000080"/>
                <w:sz w:val="22"/>
                <w:szCs w:val="22"/>
              </w:rPr>
              <w:t xml:space="preserve"/>
            </w:r>
          </w:p>
        </w:tc>
      </w:tr>
      <w:tr w:rsidR="00DA69E2" w:rsidRPr="00D93452" w:rsidTr="00897F60">
        <w:trPr>
          <w:trHeight w:val="288"/>
        </w:trPr>
        <w:tc>
          <w:tcPr>
            <w:tcW w:w="2340" w:type="dxa"/>
            <w:gridSpan w:val="3"/>
            <w:vAlign w:val="center"/>
          </w:tcPr>
          <w:p w:rsidR="00DA69E2" w:rsidRPr="00D93452" w:rsidRDefault="00DA69E2" w:rsidP="00897F60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color w:val="000080"/>
                <w:sz w:val="22"/>
                <w:szCs w:val="22"/>
              </w:rPr>
            </w:pPr>
            <w:r w:rsidRPr="00D93452">
              <w:rPr>
                <w:rFonts w:ascii="Calibri" w:hAnsi="Calibri"/>
                <w:color w:val="000080"/>
                <w:sz w:val="22"/>
                <w:szCs w:val="22"/>
              </w:rPr>
              <w:t xml:space="preserve">útlevél szám:</w:t>
            </w:r>
          </w:p>
        </w:tc>
        <w:tc>
          <w:tcPr>
            <w:tcW w:w="2230" w:type="dxa"/>
            <w:gridSpan w:val="2"/>
            <w:vAlign w:val="center"/>
          </w:tcPr>
          <w:p w:rsidR="00DA69E2" w:rsidRPr="00D93452" w:rsidRDefault="007E3962" w:rsidP="00B75ED9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color w:val="000080"/>
                <w:sz w:val="22"/>
                <w:szCs w:val="22"/>
              </w:rPr>
            </w:pPr>
            <w:r w:rsidRPr="007E3962">
              <w:rPr>
                <w:rFonts w:hint="eastAsia"/>
                <w:sz w:val="24"/>
              </w:rPr>
              <w:t xml:space="preserve">{{passport_no}}</w:t>
            </w:r>
            <w:r w:rsidRPr="007E3962">
              <w:rPr>
                <w:rFonts w:hint="eastAsia"/>
                <w:sz w:val="24"/>
              </w:rPr>
              <w:t xml:space="preserve"/>
            </w:r>
            <w:r w:rsidRPr="007E3962">
              <w:rPr>
                <w:rFonts w:hint="eastAsia"/>
                <w:sz w:val="24"/>
              </w:rPr>
              <w:t xml:space="preserve"/>
            </w:r>
          </w:p>
        </w:tc>
        <w:tc>
          <w:tcPr>
            <w:tcW w:w="2188" w:type="dxa"/>
            <w:gridSpan w:val="3"/>
            <w:vAlign w:val="center"/>
          </w:tcPr>
          <w:p w:rsidR="00DA69E2" w:rsidRPr="00D93452" w:rsidRDefault="00DA69E2" w:rsidP="00897F60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color w:val="000080"/>
                <w:sz w:val="22"/>
                <w:szCs w:val="22"/>
              </w:rPr>
            </w:pPr>
            <w:r w:rsidRPr="00D93452">
              <w:rPr>
                <w:rFonts w:ascii="Calibri" w:hAnsi="Calibri"/>
                <w:color w:val="000080"/>
                <w:sz w:val="22"/>
                <w:szCs w:val="22"/>
              </w:rPr>
              <w:t xml:space="preserve">személyi ig. szám:</w:t>
            </w:r>
            <w:r w:rsidR="00700E17" w:rsidRPr="00D93452">
              <w:rPr>
                <w:rFonts w:ascii="Calibri" w:hAnsi="Calibri"/>
                <w:color w:val="000080"/>
                <w:sz w:val="22"/>
                <w:szCs w:val="22"/>
              </w:rPr>
              <w:t xml:space="preserve"/>
            </w:r>
            <w:r w:rsidRPr="00D93452">
              <w:rPr>
                <w:rFonts w:ascii="Calibri" w:hAnsi="Calibri"/>
                <w:color w:val="000080"/>
                <w:sz w:val="22"/>
                <w:szCs w:val="22"/>
              </w:rPr>
              <w:t xml:space="preserve"/>
            </w:r>
          </w:p>
        </w:tc>
        <w:tc>
          <w:tcPr>
            <w:tcW w:w="2222" w:type="dxa"/>
            <w:gridSpan w:val="2"/>
            <w:vAlign w:val="center"/>
          </w:tcPr>
          <w:p w:rsidR="00DA69E2" w:rsidRPr="00D93452" w:rsidRDefault="007E3962" w:rsidP="00B75ED9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color w:val="000080"/>
                <w:sz w:val="22"/>
                <w:szCs w:val="22"/>
              </w:rPr>
            </w:pPr>
            <w:r w:rsidRPr="007E3962">
              <w:rPr>
                <w:sz w:val="24"/>
              </w:rPr>
              <w:t xml:space="preserve">{{auth_id_no}}</w:t>
            </w:r>
          </w:p>
        </w:tc>
      </w:tr>
    </w:tbl>
    <w:p w:rsidR="00DA69E2" w:rsidRPr="00D84651" w:rsidRDefault="00DA69E2" w:rsidP="00DA69E2">
      <w:pPr>
        <w:tabs>
          <w:tab w:val="left" w:pos="2325"/>
        </w:tabs>
        <w:jc w:val="both"/>
        <w:rPr>
          <w:rFonts w:ascii="Calibri" w:hAnsi="Calibri"/>
          <w:color w:val="000080"/>
          <w:sz w:val="20"/>
        </w:rPr>
      </w:pPr>
    </w:p>
    <w:p w:rsidR="00700E17" w:rsidRPr="00D84651" w:rsidRDefault="00700E17" w:rsidP="00700E17">
      <w:pPr>
        <w:tabs>
          <w:tab w:val="center" w:pos="2160"/>
          <w:tab w:val="center" w:pos="6210"/>
        </w:tabs>
        <w:rPr>
          <w:rFonts w:ascii="Calibri" w:hAnsi="Calibri"/>
          <w:color w:val="000080"/>
          <w:sz w:val="24"/>
          <w:szCs w:val="24"/>
        </w:rPr>
      </w:pPr>
      <w:r w:rsidRPr="00D84651">
        <w:rPr>
          <w:rFonts w:ascii="Calibri" w:hAnsi="Calibri"/>
          <w:color w:val="000080"/>
          <w:sz w:val="24"/>
          <w:szCs w:val="24"/>
        </w:rPr>
        <w:tab/>
        <w:t>………………………………………</w:t>
      </w:r>
      <w:r w:rsidRPr="00D84651">
        <w:rPr>
          <w:rFonts w:ascii="Calibri" w:hAnsi="Calibri"/>
          <w:color w:val="000080"/>
          <w:sz w:val="24"/>
          <w:szCs w:val="24"/>
        </w:rPr>
        <w:tab/>
        <w:t>………………………………………</w:t>
      </w:r>
    </w:p>
    <w:p w:rsidR="00DA69E2" w:rsidRDefault="00700E17" w:rsidP="00700E17">
      <w:pPr>
        <w:tabs>
          <w:tab w:val="center" w:pos="2160"/>
          <w:tab w:val="center" w:pos="6210"/>
        </w:tabs>
        <w:rPr>
          <w:rFonts w:ascii="Calibri" w:hAnsi="Calibri"/>
          <w:color w:val="000080"/>
          <w:sz w:val="24"/>
          <w:szCs w:val="24"/>
        </w:rPr>
      </w:pPr>
      <w:r w:rsidRPr="00D84651">
        <w:rPr>
          <w:rFonts w:ascii="Calibri" w:hAnsi="Calibri"/>
          <w:color w:val="000080"/>
          <w:sz w:val="24"/>
          <w:szCs w:val="24"/>
        </w:rPr>
        <w:tab/>
        <w:t>a</w:t>
      </w:r>
      <w:r w:rsidR="00DA69E2" w:rsidRPr="00D84651">
        <w:rPr>
          <w:rFonts w:ascii="Calibri" w:hAnsi="Calibri"/>
          <w:color w:val="000080"/>
          <w:sz w:val="24"/>
          <w:szCs w:val="24"/>
        </w:rPr>
        <w:t>láírás</w:t>
      </w:r>
      <w:r w:rsidRPr="00D84651">
        <w:rPr>
          <w:rFonts w:ascii="Calibri" w:hAnsi="Calibri"/>
          <w:color w:val="000080"/>
          <w:sz w:val="24"/>
          <w:szCs w:val="24"/>
        </w:rPr>
        <w:tab/>
      </w:r>
      <w:r w:rsidR="00DA69E2" w:rsidRPr="00D84651">
        <w:rPr>
          <w:rFonts w:ascii="Calibri" w:hAnsi="Calibri"/>
          <w:color w:val="000080"/>
          <w:sz w:val="24"/>
          <w:szCs w:val="24"/>
        </w:rPr>
        <w:t>aláírás</w:t>
      </w:r>
    </w:p>
    <w:p w:rsidR="00D430D1" w:rsidRDefault="00D430D1" w:rsidP="00700E17">
      <w:pPr>
        <w:tabs>
          <w:tab w:val="center" w:pos="2160"/>
          <w:tab w:val="center" w:pos="6210"/>
        </w:tabs>
        <w:rPr>
          <w:rFonts w:ascii="Calibri" w:hAnsi="Calibri"/>
          <w:color w:val="000080"/>
          <w:sz w:val="24"/>
          <w:szCs w:val="24"/>
        </w:rPr>
      </w:pPr>
    </w:p>
    <w:p w:rsidR="00D430D1" w:rsidRDefault="00D430D1" w:rsidP="00700E17">
      <w:pPr>
        <w:tabs>
          <w:tab w:val="center" w:pos="2160"/>
          <w:tab w:val="center" w:pos="6210"/>
        </w:tabs>
        <w:rPr>
          <w:rFonts w:ascii="Calibri" w:hAnsi="Calibri"/>
          <w:color w:val="000080"/>
          <w:sz w:val="24"/>
          <w:szCs w:val="24"/>
        </w:rPr>
      </w:pPr>
    </w:p>
    <w:p w:rsidR="00D430D1" w:rsidRPr="00D84651" w:rsidRDefault="00D430D1" w:rsidP="00700E17">
      <w:pPr>
        <w:tabs>
          <w:tab w:val="center" w:pos="2160"/>
          <w:tab w:val="center" w:pos="6210"/>
        </w:tabs>
        <w:rPr>
          <w:rFonts w:ascii="Calibri" w:hAnsi="Calibri"/>
          <w:color w:val="000080"/>
          <w:sz w:val="24"/>
          <w:szCs w:val="24"/>
        </w:rPr>
      </w:pPr>
    </w:p>
    <w:tbl>
      <w:tblPr>
        <w:tblW w:w="89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60"/>
        <w:gridCol w:w="2532"/>
        <w:gridCol w:w="1178"/>
        <w:gridCol w:w="994"/>
        <w:gridCol w:w="2336"/>
        <w:gridCol w:w="1080"/>
      </w:tblGrid>
      <w:tr w:rsidR="00C175D0" w:rsidRPr="00D93452" w:rsidTr="00050BE9">
        <w:trPr>
          <w:trHeight w:hRule="exact" w:val="340"/>
        </w:trPr>
        <w:tc>
          <w:tcPr>
            <w:tcW w:w="4570" w:type="dxa"/>
            <w:gridSpan w:val="3"/>
            <w:vAlign w:val="center"/>
          </w:tcPr>
          <w:p w:rsidR="00C175D0" w:rsidRPr="00D93452" w:rsidRDefault="00C175D0" w:rsidP="00BB5221">
            <w:pPr>
              <w:tabs>
                <w:tab w:val="left" w:pos="2325"/>
              </w:tabs>
              <w:spacing w:line="280" w:lineRule="exact"/>
              <w:jc w:val="center"/>
              <w:rPr>
                <w:rFonts w:ascii="Calibri" w:hAnsi="Calibri"/>
                <w:color w:val="000080"/>
                <w:sz w:val="22"/>
                <w:szCs w:val="22"/>
              </w:rPr>
            </w:pPr>
            <w:r w:rsidRPr="00D93452">
              <w:rPr>
                <w:rFonts w:ascii="Calibri" w:hAnsi="Calibri"/>
                <w:b/>
                <w:color w:val="000080"/>
                <w:sz w:val="22"/>
                <w:szCs w:val="22"/>
              </w:rPr>
              <w:t>1. tanú:</w:t>
            </w:r>
          </w:p>
        </w:tc>
        <w:tc>
          <w:tcPr>
            <w:tcW w:w="4410" w:type="dxa"/>
            <w:gridSpan w:val="3"/>
            <w:vAlign w:val="center"/>
          </w:tcPr>
          <w:p w:rsidR="00C175D0" w:rsidRPr="00D93452" w:rsidRDefault="00C175D0" w:rsidP="00BB5221">
            <w:pPr>
              <w:tabs>
                <w:tab w:val="left" w:pos="2325"/>
              </w:tabs>
              <w:spacing w:line="280" w:lineRule="exact"/>
              <w:jc w:val="center"/>
              <w:rPr>
                <w:rFonts w:ascii="Calibri" w:hAnsi="Calibri"/>
                <w:color w:val="000080"/>
                <w:sz w:val="22"/>
                <w:szCs w:val="22"/>
              </w:rPr>
            </w:pPr>
            <w:r w:rsidRPr="00D93452">
              <w:rPr>
                <w:rFonts w:ascii="Calibri" w:hAnsi="Calibri"/>
                <w:b/>
                <w:color w:val="000080"/>
                <w:sz w:val="22"/>
                <w:szCs w:val="22"/>
              </w:rPr>
              <w:t>2. tanú:</w:t>
            </w:r>
          </w:p>
        </w:tc>
      </w:tr>
      <w:tr w:rsidR="00C175D0" w:rsidRPr="00D93452" w:rsidTr="00050BE9">
        <w:trPr>
          <w:trHeight w:hRule="exact" w:val="340"/>
        </w:trPr>
        <w:tc>
          <w:tcPr>
            <w:tcW w:w="860" w:type="dxa"/>
            <w:vAlign w:val="center"/>
          </w:tcPr>
          <w:p w:rsidR="00C175D0" w:rsidRPr="00D93452" w:rsidRDefault="00C175D0" w:rsidP="00BB5221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color w:val="000080"/>
                <w:sz w:val="22"/>
                <w:szCs w:val="22"/>
              </w:rPr>
            </w:pPr>
            <w:r w:rsidRPr="00D93452">
              <w:rPr>
                <w:rFonts w:ascii="Calibri" w:hAnsi="Calibri"/>
                <w:color w:val="000080"/>
                <w:sz w:val="22"/>
                <w:szCs w:val="22"/>
              </w:rPr>
              <w:t>név:</w:t>
            </w:r>
          </w:p>
        </w:tc>
        <w:tc>
          <w:tcPr>
            <w:tcW w:w="3710" w:type="dxa"/>
            <w:gridSpan w:val="2"/>
            <w:vAlign w:val="center"/>
          </w:tcPr>
          <w:p w:rsidR="00C175D0" w:rsidRPr="00D93452" w:rsidRDefault="00C40780" w:rsidP="00BB5221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color w:val="000080"/>
                <w:sz w:val="22"/>
                <w:szCs w:val="22"/>
              </w:rPr>
            </w:pPr>
            <w:r>
              <w:rPr>
                <w:sz w:val="24"/>
              </w:rPr>
              <w:t xml:space="preserve">{{w1_name}}</w:t>
            </w:r>
          </w:p>
        </w:tc>
        <w:tc>
          <w:tcPr>
            <w:tcW w:w="994" w:type="dxa"/>
            <w:vAlign w:val="center"/>
          </w:tcPr>
          <w:p w:rsidR="00C175D0" w:rsidRPr="00D93452" w:rsidRDefault="00C175D0" w:rsidP="00BB5221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color w:val="000080"/>
                <w:sz w:val="22"/>
                <w:szCs w:val="22"/>
              </w:rPr>
            </w:pPr>
            <w:r w:rsidRPr="00D93452">
              <w:rPr>
                <w:rFonts w:ascii="Calibri" w:hAnsi="Calibri"/>
                <w:color w:val="000080"/>
                <w:sz w:val="22"/>
                <w:szCs w:val="22"/>
              </w:rPr>
              <w:t>név:</w:t>
            </w:r>
          </w:p>
        </w:tc>
        <w:tc>
          <w:tcPr>
            <w:tcW w:w="3416" w:type="dxa"/>
            <w:gridSpan w:val="2"/>
            <w:vAlign w:val="center"/>
          </w:tcPr>
          <w:p w:rsidR="00C175D0" w:rsidRPr="00D93452" w:rsidRDefault="00C40780" w:rsidP="00BB5221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color w:val="000080"/>
                <w:sz w:val="22"/>
                <w:szCs w:val="22"/>
              </w:rPr>
            </w:pPr>
            <w:r>
              <w:rPr>
                <w:sz w:val="24"/>
              </w:rPr>
              <w:t xml:space="preserve">{{w2_name}}</w:t>
            </w:r>
          </w:p>
        </w:tc>
      </w:tr>
      <w:tr w:rsidR="00C175D0" w:rsidRPr="00D93452" w:rsidTr="00050BE9">
        <w:trPr>
          <w:trHeight w:hRule="exact" w:val="340"/>
        </w:trPr>
        <w:tc>
          <w:tcPr>
            <w:tcW w:w="860" w:type="dxa"/>
            <w:vAlign w:val="center"/>
          </w:tcPr>
          <w:p w:rsidR="00C175D0" w:rsidRPr="00D93452" w:rsidRDefault="00C175D0" w:rsidP="00BB5221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color w:val="000080"/>
                <w:sz w:val="22"/>
                <w:szCs w:val="22"/>
              </w:rPr>
            </w:pPr>
            <w:r w:rsidRPr="00D93452">
              <w:rPr>
                <w:rFonts w:ascii="Calibri" w:hAnsi="Calibri"/>
                <w:color w:val="000080"/>
                <w:sz w:val="22"/>
                <w:szCs w:val="22"/>
              </w:rPr>
              <w:t>lakcím</w:t>
            </w:r>
            <w:r w:rsidR="00897F60" w:rsidRPr="00D93452">
              <w:rPr>
                <w:rFonts w:ascii="Calibri" w:hAnsi="Calibri"/>
                <w:color w:val="000080"/>
                <w:sz w:val="22"/>
                <w:szCs w:val="22"/>
              </w:rPr>
              <w:t>:</w:t>
            </w:r>
          </w:p>
        </w:tc>
        <w:tc>
          <w:tcPr>
            <w:tcW w:w="3710" w:type="dxa"/>
            <w:gridSpan w:val="2"/>
            <w:vAlign w:val="center"/>
          </w:tcPr>
          <w:p w:rsidR="00C175D0" w:rsidRPr="00D93452" w:rsidRDefault="00C40780" w:rsidP="00BB5221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color w:val="000080"/>
                <w:sz w:val="22"/>
                <w:szCs w:val="22"/>
              </w:rPr>
            </w:pPr>
            <w:r>
              <w:rPr>
                <w:rFonts w:hint="eastAsia"/>
                <w:sz w:val="24"/>
              </w:rPr>
              <w:t xml:space="preserve">{{w1_address}}</w:t>
            </w:r>
            <w:r w:rsidR="007E3962" w:rsidRPr="007E3962">
              <w:rPr>
                <w:rFonts w:hint="eastAsia"/>
                <w:sz w:val="24"/>
              </w:rPr>
              <w:t xml:space="preserve"/>
            </w:r>
            <w:r w:rsidR="00C175D0" w:rsidRPr="00D93452">
              <w:rPr>
                <w:rFonts w:ascii="Calibri" w:hAnsi="Calibri"/>
                <w:color w:val="000080"/>
                <w:sz w:val="22"/>
                <w:szCs w:val="22"/>
              </w:rPr>
              <w:t xml:space="preserve"/>
            </w:r>
            <w:proofErr w:type="spellStart"/>
            <w:r w:rsidR="00C175D0" w:rsidRPr="00D93452">
              <w:rPr>
                <w:rFonts w:ascii="Calibri" w:hAnsi="Calibri"/>
                <w:color w:val="000080"/>
                <w:sz w:val="22"/>
                <w:szCs w:val="22"/>
              </w:rPr>
              <w:t xml:space="preserve"/>
            </w:r>
            <w:proofErr w:type="spellEnd"/>
            <w:r w:rsidR="00C175D0" w:rsidRPr="00D93452">
              <w:rPr>
                <w:rFonts w:ascii="Calibri" w:hAnsi="Calibri"/>
                <w:color w:val="000080"/>
                <w:sz w:val="22"/>
                <w:szCs w:val="22"/>
              </w:rPr>
              <w:t xml:space="preserve"/>
            </w:r>
          </w:p>
        </w:tc>
        <w:tc>
          <w:tcPr>
            <w:tcW w:w="994" w:type="dxa"/>
            <w:vAlign w:val="center"/>
          </w:tcPr>
          <w:p w:rsidR="00C175D0" w:rsidRPr="00D93452" w:rsidRDefault="00C175D0" w:rsidP="00BB5221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color w:val="000080"/>
                <w:sz w:val="22"/>
                <w:szCs w:val="22"/>
              </w:rPr>
            </w:pPr>
            <w:r w:rsidRPr="00D93452">
              <w:rPr>
                <w:rFonts w:ascii="Calibri" w:hAnsi="Calibri"/>
                <w:color w:val="000080"/>
                <w:sz w:val="22"/>
                <w:szCs w:val="22"/>
              </w:rPr>
              <w:t>lakcím:</w:t>
            </w:r>
          </w:p>
        </w:tc>
        <w:tc>
          <w:tcPr>
            <w:tcW w:w="3416" w:type="dxa"/>
            <w:gridSpan w:val="2"/>
            <w:vAlign w:val="center"/>
          </w:tcPr>
          <w:p w:rsidR="00C175D0" w:rsidRPr="00D93452" w:rsidRDefault="007E3962" w:rsidP="00BB5221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color w:val="000080"/>
                <w:sz w:val="22"/>
                <w:szCs w:val="22"/>
              </w:rPr>
            </w:pPr>
            <w:r w:rsidRPr="007E3962">
              <w:rPr>
                <w:sz w:val="24"/>
              </w:rPr>
              <w:t xml:space="preserve">{{w2_address}}</w:t>
            </w:r>
            <w:r>
              <w:rPr>
                <w:rFonts w:ascii="Calibri" w:hAnsi="Calibri"/>
                <w:color w:val="000080"/>
                <w:sz w:val="22"/>
                <w:szCs w:val="22"/>
              </w:rPr>
              <w:t xml:space="preserve"/>
            </w:r>
            <w:r w:rsidR="00C175D0" w:rsidRPr="00D93452">
              <w:rPr>
                <w:rFonts w:ascii="Calibri" w:hAnsi="Calibri"/>
                <w:color w:val="000080"/>
                <w:sz w:val="22"/>
                <w:szCs w:val="22"/>
              </w:rPr>
              <w:t xml:space="preserve"/>
            </w:r>
          </w:p>
        </w:tc>
      </w:tr>
    </w:tbl>
    <w:p w:rsidR="00DA69E2" w:rsidRDefault="00DA69E2" w:rsidP="00DA69E2">
      <w:pPr>
        <w:tabs>
          <w:tab w:val="left" w:pos="5040"/>
          <w:tab w:val="left" w:pos="5580"/>
        </w:tabs>
        <w:jc w:val="both"/>
        <w:rPr>
          <w:rFonts w:ascii="Calibri" w:hAnsi="Calibri"/>
          <w:color w:val="000080"/>
          <w:sz w:val="16"/>
          <w:szCs w:val="16"/>
        </w:rPr>
      </w:pPr>
    </w:p>
    <w:p w:rsidR="00665F01" w:rsidRDefault="00665F01" w:rsidP="00DA69E2">
      <w:pPr>
        <w:tabs>
          <w:tab w:val="left" w:pos="5040"/>
          <w:tab w:val="left" w:pos="5580"/>
        </w:tabs>
        <w:jc w:val="both"/>
        <w:rPr>
          <w:rFonts w:ascii="Calibri" w:hAnsi="Calibri"/>
          <w:color w:val="000080"/>
          <w:sz w:val="16"/>
          <w:szCs w:val="16"/>
        </w:rPr>
      </w:pPr>
    </w:p>
    <w:p w:rsidR="00665F01" w:rsidRPr="00D84651" w:rsidRDefault="00665F01" w:rsidP="00DA69E2">
      <w:pPr>
        <w:tabs>
          <w:tab w:val="left" w:pos="5040"/>
          <w:tab w:val="left" w:pos="5580"/>
        </w:tabs>
        <w:jc w:val="both"/>
        <w:rPr>
          <w:rFonts w:ascii="Calibri" w:hAnsi="Calibri"/>
          <w:color w:val="000080"/>
          <w:sz w:val="16"/>
          <w:szCs w:val="16"/>
        </w:rPr>
      </w:pPr>
    </w:p>
    <w:p w:rsidR="00C175D0" w:rsidRPr="00D84651" w:rsidRDefault="00C175D0" w:rsidP="00C175D0">
      <w:pPr>
        <w:tabs>
          <w:tab w:val="center" w:pos="2160"/>
          <w:tab w:val="center" w:pos="6210"/>
        </w:tabs>
        <w:rPr>
          <w:rFonts w:ascii="Calibri" w:hAnsi="Calibri"/>
          <w:color w:val="000080"/>
          <w:sz w:val="24"/>
          <w:szCs w:val="24"/>
        </w:rPr>
      </w:pPr>
      <w:r w:rsidRPr="00D84651">
        <w:rPr>
          <w:rFonts w:ascii="Calibri" w:hAnsi="Calibri"/>
          <w:color w:val="000080"/>
          <w:sz w:val="24"/>
          <w:szCs w:val="24"/>
        </w:rPr>
        <w:tab/>
        <w:t>………………………………………</w:t>
      </w:r>
      <w:r w:rsidRPr="00D84651">
        <w:rPr>
          <w:rFonts w:ascii="Calibri" w:hAnsi="Calibri"/>
          <w:color w:val="000080"/>
          <w:sz w:val="24"/>
          <w:szCs w:val="24"/>
        </w:rPr>
        <w:tab/>
        <w:t>………………………………………</w:t>
      </w:r>
    </w:p>
    <w:p w:rsidR="00C175D0" w:rsidRPr="00D84651" w:rsidRDefault="00C175D0" w:rsidP="00C175D0">
      <w:pPr>
        <w:tabs>
          <w:tab w:val="center" w:pos="2160"/>
          <w:tab w:val="center" w:pos="6210"/>
        </w:tabs>
        <w:rPr>
          <w:rFonts w:ascii="Calibri" w:hAnsi="Calibri"/>
          <w:color w:val="000080"/>
          <w:sz w:val="24"/>
          <w:szCs w:val="24"/>
        </w:rPr>
      </w:pPr>
      <w:r w:rsidRPr="00D84651">
        <w:rPr>
          <w:rFonts w:ascii="Calibri" w:hAnsi="Calibri"/>
          <w:color w:val="000080"/>
          <w:sz w:val="24"/>
          <w:szCs w:val="24"/>
        </w:rPr>
        <w:tab/>
        <w:t>aláírás</w:t>
      </w:r>
      <w:r w:rsidRPr="00D84651">
        <w:rPr>
          <w:rFonts w:ascii="Calibri" w:hAnsi="Calibri"/>
          <w:color w:val="000080"/>
          <w:sz w:val="24"/>
          <w:szCs w:val="24"/>
        </w:rPr>
        <w:tab/>
        <w:t>aláírás</w:t>
      </w:r>
    </w:p>
    <w:p w:rsidR="00DA69E2" w:rsidRPr="00D84651" w:rsidRDefault="00DA69E2" w:rsidP="00DA69E2">
      <w:pPr>
        <w:jc w:val="both"/>
        <w:rPr>
          <w:rFonts w:ascii="Calibri" w:hAnsi="Calibri"/>
          <w:color w:val="000080"/>
          <w:sz w:val="18"/>
          <w:szCs w:val="18"/>
        </w:rPr>
      </w:pPr>
    </w:p>
    <w:p w:rsidR="00E436C0" w:rsidRPr="00D84651" w:rsidRDefault="00E436C0" w:rsidP="00E449E6">
      <w:pPr>
        <w:tabs>
          <w:tab w:val="center" w:pos="6840"/>
          <w:tab w:val="right" w:pos="9639"/>
        </w:tabs>
        <w:spacing w:line="240" w:lineRule="exact"/>
        <w:ind w:right="56"/>
        <w:jc w:val="both"/>
        <w:rPr>
          <w:sz w:val="22"/>
          <w:szCs w:val="22"/>
        </w:rPr>
      </w:pPr>
    </w:p>
    <w:sectPr w:rsidR="00E436C0" w:rsidRPr="00D84651" w:rsidSect="0061649F">
      <w:headerReference w:type="default" r:id="rId7"/>
      <w:headerReference w:type="first" r:id="rId8"/>
      <w:footerReference w:type="first" r:id="rId9"/>
      <w:footerReference w:type="default" r:id="rId12"/>
      <w:pgSz w:w="11906" w:h="16838" w:code="9"/>
      <w:pgMar w:top="990" w:right="1411" w:bottom="810" w:left="1411" w:header="540" w:footer="18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2C21" w:rsidRDefault="00382C21">
      <w:r>
        <w:separator/>
      </w:r>
    </w:p>
  </w:endnote>
  <w:endnote w:type="continuationSeparator" w:id="0">
    <w:p w:rsidR="00382C21" w:rsidRDefault="00382C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">
    <w:altName w:val="SimSu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DengXian Light">
    <w:altName w:val="Microsoft YaHei"/>
    <w:charset w:val="86"/>
    <w:family w:val="auto"/>
    <w:pitch w:val="variable"/>
    <w:sig w:usb0="00000000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7BB8" w:rsidRPr="00BC7BB8" w:rsidRDefault="00BC7BB8" w:rsidP="00BC7BB8">
    <w:pPr>
      <w:rPr>
        <w:rFonts w:ascii="Calibri" w:hAnsi="Calibri"/>
        <w:b/>
        <w:color w:val="000080"/>
        <w:sz w:val="20"/>
      </w:rPr>
    </w:pPr>
    <w:r w:rsidRPr="00BC7BB8">
      <w:rPr>
        <w:rFonts w:ascii="Calibri" w:hAnsi="Calibri"/>
        <w:b/>
        <w:color w:val="002060"/>
        <w:sz w:val="20"/>
      </w:rPr>
      <w:t xml:space="preserve">NYT.159 – Meghatalmazás </w:t>
    </w:r>
    <w:r w:rsidRPr="00BC7BB8">
      <w:rPr>
        <w:rFonts w:ascii="Calibri" w:hAnsi="Calibri"/>
        <w:color w:val="000080"/>
        <w:sz w:val="20"/>
      </w:rPr>
      <w:t>a Társadalombiztosítási Azonosító Jelet igazoló Hatósági Igazolvány kiadásához kapcsolatos ügyintézéshez</w:t>
    </w:r>
  </w:p>
  <w:p w:rsidR="00BC7BB8" w:rsidRPr="00BC7BB8" w:rsidRDefault="00BC7BB8">
    <w:pPr>
      <w:pStyle w:val="llb"/>
      <w:rPr>
        <w:rFonts w:ascii="Calibri" w:hAnsi="Calibri"/>
        <w:b/>
        <w:color w:val="002060"/>
        <w:sz w:val="20"/>
      </w:rPr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2C21" w:rsidRDefault="00382C21">
      <w:r>
        <w:separator/>
      </w:r>
    </w:p>
  </w:footnote>
  <w:footnote w:type="continuationSeparator" w:id="0">
    <w:p w:rsidR="00382C21" w:rsidRDefault="00382C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C4C96" w:rsidRPr="00C84F89" w:rsidRDefault="009C4C96" w:rsidP="00492932">
    <w:pPr>
      <w:pStyle w:val="lfej"/>
      <w:jc w:val="center"/>
      <w:rPr>
        <w:rFonts w:ascii="Calibri" w:hAnsi="Calibri"/>
        <w:color w:val="333399"/>
        <w:sz w:val="20"/>
      </w:rPr>
    </w:pPr>
    <w:r w:rsidRPr="00C84F89">
      <w:rPr>
        <w:rStyle w:val="Oldalszm"/>
        <w:rFonts w:ascii="Calibri" w:hAnsi="Calibri"/>
        <w:color w:val="333399"/>
        <w:sz w:val="20"/>
      </w:rPr>
      <w:t xml:space="preserve">- </w:t>
    </w:r>
    <w:r w:rsidRPr="00C84F89">
      <w:rPr>
        <w:rStyle w:val="Oldalszm"/>
        <w:rFonts w:ascii="Calibri" w:hAnsi="Calibri"/>
        <w:color w:val="333399"/>
        <w:sz w:val="20"/>
      </w:rPr>
      <w:fldChar w:fldCharType="begin"/>
    </w:r>
    <w:r w:rsidRPr="00C84F89">
      <w:rPr>
        <w:rStyle w:val="Oldalszm"/>
        <w:rFonts w:ascii="Calibri" w:hAnsi="Calibri"/>
        <w:color w:val="333399"/>
        <w:sz w:val="20"/>
      </w:rPr>
      <w:instrText xml:space="preserve"> PAGE </w:instrText>
    </w:r>
    <w:r w:rsidRPr="00C84F89">
      <w:rPr>
        <w:rStyle w:val="Oldalszm"/>
        <w:rFonts w:ascii="Calibri" w:hAnsi="Calibri"/>
        <w:color w:val="333399"/>
        <w:sz w:val="20"/>
      </w:rPr>
      <w:fldChar w:fldCharType="separate"/>
    </w:r>
    <w:r w:rsidR="00C40780">
      <w:rPr>
        <w:rStyle w:val="Oldalszm"/>
        <w:rFonts w:ascii="Calibri" w:hAnsi="Calibri"/>
        <w:noProof/>
        <w:color w:val="333399"/>
        <w:sz w:val="20"/>
      </w:rPr>
      <w:t>2</w:t>
    </w:r>
    <w:r w:rsidRPr="00C84F89">
      <w:rPr>
        <w:rStyle w:val="Oldalszm"/>
        <w:rFonts w:ascii="Calibri" w:hAnsi="Calibri"/>
        <w:color w:val="333399"/>
        <w:sz w:val="20"/>
      </w:rPr>
      <w:fldChar w:fldCharType="end"/>
    </w:r>
    <w:r w:rsidRPr="00C84F89">
      <w:rPr>
        <w:rStyle w:val="Oldalszm"/>
        <w:rFonts w:ascii="Calibri" w:hAnsi="Calibri"/>
        <w:color w:val="333399"/>
        <w:sz w:val="20"/>
      </w:rPr>
      <w:t xml:space="preserve"> -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C4C96" w:rsidRDefault="007E3962" w:rsidP="007340E9">
    <w:pPr>
      <w:pStyle w:val="lfej"/>
      <w:tabs>
        <w:tab w:val="clear" w:pos="4536"/>
        <w:tab w:val="clear" w:pos="9072"/>
        <w:tab w:val="center" w:pos="4542"/>
      </w:tabs>
    </w:pPr>
    <w:r w:rsidRPr="008A5C3B">
      <w:rPr>
        <w:noProof/>
        <w:color w:val="000080"/>
        <w:lang w:eastAsia="zh-CN"/>
      </w:rPr>
      <mc:AlternateContent>
        <mc:Choice Requires="wpc">
          <w:drawing>
            <wp:anchor distT="0" distB="0" distL="114300" distR="114300" simplePos="0" relativeHeight="251657728" behindDoc="1" locked="0" layoutInCell="1" allowOverlap="1">
              <wp:simplePos x="0" y="0"/>
              <wp:positionH relativeFrom="column">
                <wp:posOffset>-30480</wp:posOffset>
              </wp:positionH>
              <wp:positionV relativeFrom="paragraph">
                <wp:posOffset>-5080</wp:posOffset>
              </wp:positionV>
              <wp:extent cx="5826125" cy="847725"/>
              <wp:effectExtent l="0" t="4445" r="0" b="0"/>
              <wp:wrapNone/>
              <wp:docPr id="3" name="画布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Canvas">
                  <wpc:wpc>
                    <wpc:bg>
                      <a:noFill/>
                    </wpc:bg>
                    <wpc:whole>
                      <a:ln>
                        <a:noFill/>
                      </a:ln>
                    </wpc:whole>
                    <pic:pic xmlns:pic="http://schemas.openxmlformats.org/drawingml/2006/picture">
                      <pic:nvPicPr>
                        <pic:cNvPr id="1" name="Picture 3" descr="284px-Coat_of_Arms_of_Hungary_sv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lum contrast="12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5327650" y="0"/>
                          <a:ext cx="267970" cy="56642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2" name="Picture 4" descr="oep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lum bright="-12000" contrast="18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73025"/>
                          <a:ext cx="391795" cy="50165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c:wp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7DEEEBB" id="画布 1" o:spid="_x0000_s1026" editas="canvas" style="position:absolute;left:0;text-align:left;margin-left:-2.4pt;margin-top:-.4pt;width:458.75pt;height:66.75pt;z-index:-251658752" coordsize="58261,8477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KPD94cGFja2V0IGVuZD0idyI/Pv/uACFBZG9iZQBkQAAAAAEDABAD&#10;AgMGAAAAAAAAAAAAAAAA/9sAQwABAQEBAQEBAQEBAQEBAQEBAQEBAQEBAQEBAQEBAgEBAQEBAQIC&#10;AgICAgICAgICAgICAwMDAwMDAwMDAwMDAwMD/9sAQwEBAQEBAQECAQECAwICAgMDAwMDAwMDAwMD&#10;AwMDAwMDAwMDAwMDAwMDAwMDAwMDAwMDAwMDAwMDAwMDAwMDAwMD/8AAEQgLRgjO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v4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1zhGPorHt2HvTqZJ/q3/3G/lTjuhPRXP8vD49SJN8dfjbLG25H+LnxHZGI6xv4xvNhI9D&#10;05+leU16h8chGnxv+MiQu7wj4qfETypGUqzxp4wu1UsGPVgckbeOnYV5fX+sOQK2SYX/AK9Q/wDS&#10;Ufklb+NP1YUUUV6xm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jdD9D/Kv9BP/AIIk/wDK&#10;MT9mT/rj8W//AFe3iev8+w9D9DX+gn/wRJ/5Rifsyf8AXH4t/wDq9vE9fzF9KBP/AFYy9/8AUUv/&#10;AE1VPpeF/wDfp/4H+aP1Wooor+JD7s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pkpAjkJ6BHJ+gXmn0yX/Vyf7j/+g047oUtmf5dnx0KH&#10;42/GUJG0UZ+K/wAQ/LjcYkWP/hLrwxggs7AgY6sf9415bXqfx2m+0fHD40XBUp5/xZ+Ic2zfu2GX&#10;xheMRu+XPJ54we3pXllf6wZBf+xML/16h/6Sj8krfxp+rCiiivXMw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EJADEkADqSQAOM85r/QV/4Ilgr/wTF/ZjBBGbf4skZGMhvjn4mIIr/PpYsB8o&#10;5yPpjODz6jr0r/Qd/wCCKez/AIdk/sw+WCqiw+Jwwc53L8afEayEkls5YE9uvQdK/mT6UC/4xbL/&#10;APsK/wDcVU+l4X/32f8Agf5o/U2iiiv4iPuw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mSDMcg9Uccdfu9qfTJP8AVv8A7jfypx3QpbM/&#10;y8Pj1Mtz8dPjVcKNq3Hxa+IsyoFCOiTeMLxwpXJKgAjAzwMY6ivKa9S+OcrT/G34xyv96b4q/EKe&#10;QgYxJJ4uvJGGAfft3yCO9eW1/rDkGmS4VPf2VP8A9JR+SVr+2nfuFFFFesZh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IenTP+evNf6DH/AARP/wCUY/7MfOc2nxU/D/i93iUYr/PnPQ59DX+g&#10;x/wRP/5Rj/sx/wDXp8VP/V3+Ja/mT6UP/JK5f/2Ff+4qp9Lwv/v0/wDA/wA0fqjRRRX8RH3Y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T&#10;JP8AVvk4Gxsk4AHy9STT6a5wjHBOFY4GMnjoM8U47oHqrH+Xd8eYUt/jl8aIELtHD8WviNFG0gAd&#10;44fGF5GkjY78YPvXlVenfG8A/Gn4vHn/AJKj8Qeo7/8ACW3a5Hp0455H6eY1/rFkGuSYW/8Az6h+&#10;SPyOtK9afqFFFFeqZh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I2CpBGeDx6+wr/Qe/wCC&#10;K8ax/wDBMv8AZjVSSp0/4mSAH7ymX4zeIpXB9txJX2xX+fC2ccHBHIPPX6Cv9Bj/AIInf8oxv2Yg&#10;TyLT4qjHAC5+N/iU4AyfX19xxiv5j+lA/wDjFsv/AOwpf+mqp9Lwv/vs/wDB+qP1Rooor+Iz7s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pkn+rf/AHG9f7vtz+VPpr/cfHXa38qcd0B/l1/HWJoPjf8AGOCRtzQ/Fb4hxEp80ZaLxbeK7CQY&#10;wDwRkHofUV5bXp3xuyfjR8Xuc4+KfxALZ5z/AMVXedCfwzXmNf6wcPf8iTCr/p1D/wBJR+RV1avJ&#10;ef8Amwooor1y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EPQ/Q1/oNf8EUZmuP+CY/7MUj&#10;dVsvilCf+3f43eJbcHPuFzX+fK3Q/Q/yr/QT/wCCJP8AyjE/Zk/64/Fv/wBXt4nr+YvpQP8A4xjL&#10;1/1Ff+4qh9Lwv/v0/wDA/wA0fqtRRRX8SH3Y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TX+43+638qdTX+4/+638qcd0D0Vz/AC5/jbx8&#10;aPjASQB/wtP4gDk9z4suwP14rzGvVfjzCsHxy+MsCFjHD8W/iPEHYKdyQ+LrtUAxxk5B/wDr15VX&#10;+sHD7ayTC/8AXqH/AKSj8jr2deVujCiiivXMw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E&#10;bofof5V/oJ/8ESf+UYn7Mn/XH4t/+r28T1/n2N0P0P8AKv8AQT/4Ik/8oxP2ZP8Arj8W/wD1e3ie&#10;v5h+lB/yTGX/APYSv/TVU+l4X/36f+B/mj9VqKKK/iU+7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bJ9x/8AcbuR29RTqa/3G/3W/lTj&#10;ugP8uj43MzfGv4xyO7u7/FX4hO7sxZ5GbxZdlnZmBJYnksTznpXmFem/G3/ktPxg/wCyp/ED/wBS&#10;u7rzKv8AV/h//kSYX/r1D/0lH5HWSVab8wooor2DM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BG6H6H+Vf6Cf/AARJ/wCUYn7Mn/XH4t/+r28T1/n2N0P0P8q/0E/+CJP/ACjE/Zk/64/Fv/1e&#10;3iev5h+lB/yTGX/9hK/9NVT6Xhf/AH6f+B/mj9VqKKK/iU+7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a/3G/wB1v5U6mv8Acb/db+VO&#10;O6A/y5vjb/yWn4wf9lT+IH/qV3deZV6b8bf+S0/GD/sqfxA/9Su7rzKv9X+H/wDkSYX/AK9Q/wDS&#10;Ufkdd/v5Lz/zCiiivYMw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Ebofof5V/oJ/8ABEn/&#10;AJRifsyf9cfi3/6vbxPX+fY3Q/Q/yr/QT/4Ik/8AKMT9mT/rj8W//V7eJ6/mH6UH/JMZf/2Er/01&#10;VPpeF/8Afp/4H+aP1Wooor+JT7s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pr/cb/AHW/lTqa5ARyTgBWJJ6AY6mnHdAf5c/xt/5LT8YP&#10;+ypfED/1K7uvMa9O+Nv/ACWn4wf9lT+IA/H/AISy7GK8xr/V/h//AJEmF/69Q/8ASUfkddfv537h&#10;RRRXsGY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CN0P0P8q/0E/wDgiT/yjE/Zk/64/Fv/&#10;ANXt4nr/AD7G6H6H+Vf6Cf8AwRJ/5Rifsyf9cfi3/wCr28T1/MP0oP8AkmMv/wCwlf8ApqqfS8L/&#10;AO/T/wAD/NH6rUUUV/Ep92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1zhGOM4VjjjnA6c06mv9xv91v5U47oD/Lq+Okrz/G/4zTvjfN8&#10;VviJM3l/LHvk8W3bkKuRwOgFeXV6d8bf+S0/GD/sqXxA/wDUru68xr/V/h//AJEmF/69Q/8ASUfk&#10;tdJV527hRRRXsGI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CN0P0P8q/0E/wDgiT/yjE/Z&#10;k/64/Fv/ANXt4nr/AD7G6H6H+Vf6Cf8AwRJ/5Rifsyf9cfi3/wCr28T1/MP0oP8AkmMv/wCwlf8A&#10;pqqfS8L/AO/T/wAD/NH6rUUUV/Ep92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1/uN/ut/KnU1/uN/ut/KnHdAf5c/xt/wCS0/GD/sqX&#10;xA/9Su7rzGvTfjb/AMlp+MH/AGVP4gf+pXd15lX+r/D/APyJML/16h/6Sj8jrt+3kvP/ADCiiivY&#10;Mw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Ebofof5V/oJ/8ESf+UYn7Mn/AFx+Lf8A6vbx&#10;PX+fY3Q/Q/yr/QT/AOCJP/KMT9mT/rj8W/8A1e3iev5h+lB/yTGX/wDYSv8A01VPpeF/9+n/AIH+&#10;aP1Wooor+JT7s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pr/cb/db+VOpr/cb/db+VOO6A/y5vjb/AMlp+MH/AGVP4gf+pXd15lXpvxt/&#10;5LT8YP8AsqfxA/8AUru68yr/AFf4f/5EmF/69Q/9JR+RV/8AeJev+YUUUV7B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CN0P0P8q/0E/+CJP/ACjE/Zk/64/Fv/1e3iev8+xuh+h/lX+gn/wR&#10;J/5Rifsyf9cfi3/6vbxPX8w/Sg/5JjL/APsJX/pqqfS8L/79P/A/zR+q1FFFfxKfdh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Nf7rf7p&#10;/lTqZJ/q5MAk7GwAdpPy9A3b6047oD/Ln+Nn/JafjD0/5Kl8QD+H/CVXZzmvMq9Q+OcT23xv+MkL&#10;lS8XxW+IkLlRhS0fiu7Bdd3Y4OMeteWR7Ng2fd5x19eevNf6v8P/APIkwv8A16h/6Sj8jrK+In5P&#10;/MfRRRXsGY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CN0P0P8AKv8AQT/4Ik/8oxP2ZP8A&#10;rj8W/wD1e3iev8+xuh+h/lX+gn/wRJ/5Rifsyf8AXH4uf+r28T1/MP0oP+SYy/8A7CV/6aqn0vC/&#10;+/T/AMD/ADR+q1FFFfxKfdh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Nf7jf7rfyp1NkICOT0CMT9AKcd0B/lz/G7/ktPxgOP+ap/EA9e&#10;efFV2OT64JFeY/r/AJ969N+Np/4vR8YP+ypfEDpzx/wld2e1eZV/q/w//wAiTC/9eof+ko/I638e&#10;fqFFFFewZh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Ieh+hr/QX/4InIU/4JjfsxqcZNt8&#10;WH4/6a/HPxNKP/Qq/wA+g9D9K/0Fv+CJqFP+CY37MgOMm3+LD8dAJPjl4mcDv0BxX8x/ShSXDGAf&#10;/UV/7iqn0vC/++z/AMD/ADR+qdFFFfxGfdh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NfGx8jI2tkDOSMcjinU187HwcHa2D6HHBpx3QH&#10;+XP8dI5E+NfxkhcNG8fxW+IMTlcMyvH4su1cBhx264/OvMa9R+OTvN8bPjHcS4Z5vir8Q5HbC5Z3&#10;8W3bluMY7j7o/wAfLq/1f4f/AORJhf8Ar1D/ANJR+RVb+3n6sKKKK9gg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BD0P0Nf6Cf/BEnj/gmJ+zJj/nj8Wx37fHbxOO9f59jdD9D/Kv9BP8A4Iks&#10;G/4JifsyEdofi4v4r8dvE6n+VfzH9KF/8YxgF/1FJ/8AlKofS8L/AO/T/wAD/NH6rUUUV/EZ92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1/uN/ut/KnU1/uN/ut/KnHdAf5c3xt/wCS0/GD3+KXxA/9Su7rzKvTfjb/AMlp+MH/AGVP4gf+&#10;pXd15lX+r/D/APyJML/16h/6Sj8jrv8Afyt3/wAwooor2DM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BDyCPUGv9BD/giN/wAow/2Zf9z4wf8Aq+fFFf5+Ff6B3/BEX/lGH+zN/u/F/wD9Xx4o&#10;r+Y/pQf8kvl7/wCopf8ApqofT8LpfW5vryP/ANKR+rVFFFfxGfch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Nf7jf7rfyp1Nf7jf7rfyp&#10;x3QH+XN8bf8AktPxg/7Kn8QP/Uru68yr0342/wDJafjB/wBlT+IH/qV3deZV/q/w/wD8iTC/9eof&#10;+ko/Iq/+8S9f8wooor2C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v9A7/giLj/h2H+zN&#10;jn5fi/8A+r58UV/n41/oIf8ABEddn/BMP9mVf+mfxdI4wcN8d/E7LnPfBr+ZPpQf8krl/wD2Ff8A&#10;uKofT8Lf75U/wf8AtyP1Yooor+Ij7k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pr/AHG/3W/lTqa/3G/3W/lTjugP8ub42/8AJafjB/2V&#10;P4gf+pXd15lXpvxt/wCS0/GD/sqfxA/9Su7rzKv9X+H/APkSYX/r1D/0lH5FX/3iXr/mFFFFewQ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1iBwSRnCgjPU9MGv8AQR/4IjMW/wCCYn7MxYkn&#10;b8Xgc9ePjv4nAr/PvPAJ9Ofy5r/QS/4IkJ5f/BMT9mRf+mXxcc9v9Z8dvE8g4/Gv5j+lBf8A1Vy9&#10;P/oKX/pqofTcLP8A22ov7n6o/Veiiiv4jPug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mv9xv91v5U6mv9xv91v5U47oD/Lm+Nv8AyWn4&#10;wf8AZU/iB/6ld3XmVem/G3/ktPxg/wCyp/ED/wBSu7rzKv8AV/h//kSYX/r1D/0lH5FX/wB4l6/5&#10;hRRRXsE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I3Q/Q/yr/QS/4IkAj/AIJifsyhgQdn&#10;xfznqf8Ai/PijGfoOB7Yr/PsY4B69D0BP8q/0G/+CKTF/wDgmR+zGSoUCy+KKKNwYlY/jX4kjDEj&#10;ucZx26c9a/mL6UP/ACTOX/8AYSv/AE1UPpeF/wDfZ/4H+aP1Pooor+JD7s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pr/AHG/3W/lTqa/&#10;3G/3W/lTjugP8ub42/8AJafjB/2VP4gf+pXd15lXpvxt/wCS0/GD/sqfxA/9Su7rzKv9X+H/APkS&#10;YX/r1D/0lH5FX/3iXr/mFFFFewQ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h6H6Gv9BP/&#10;AIIktu/4JifsyHJOIfi4vPX5Pjt4nQfyr/Ptr/QP/wCCI3/KML9mX/c+MH/q+vFFfzH9KD/kl8A/&#10;+opf+mqp9Lwv/vs/8D/NH6s0UUV/EZ92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1/uN/ut/KnU1/uN/ut/KnHdAf5c3xt/5LT8YP+yp&#10;/ED/ANSu7rzKvTfjb/yWn4wf9lT+IH/qV3deZV/q/wAP/wDIkwv/AF6h/wCko/Iq/wDvEvX/ADCi&#10;iivYI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/0D/wDgiN/yjC/Zl/3PjB/6vrxRX+fh&#10;X+gf/wAERv8AlGH+zL/ufF//ANXz4or+Y/pQf8ktl/8A2FL/ANNVT6Xhf/fp/wCB/mj9WaKKK/iM&#10;+7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a/3G/3W/lTqa/3G/3W/lTjugP8ub42/wDJafjB/wBlT+IH/qV3deZV6b8bf+S0/GD/ALKn&#10;8QP/AFK7uvMq/wBX+H/+RJhf+vUP/SUfkVf/AHiXr/mFFFFewQ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V/oJ/8ABEpNn/BMT9mRfWD4tP8A9/Pjr4nk/rX+fZ/n86/0EP8AgiOxf/gmH+zK&#10;Sc/u/i6B/ur8d/E6qPyFfzH9KD/klsB/2FL/ANNVT6Xhf/fZ/wCB/mj9WKKKK/iM+7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a/3G/3&#10;W/lTqa/3G/3W/lTjugP8ub42/wDJafjB/wBlT+IH/qV3deZV6b8bf+S0/GD/ALKn8QP/AFK7uvMq&#10;/wBX+H/+RJhf+vUP/SUfkVf/AHiXr/mFFFFewQ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hOATycAnAGScDoBX+gj/wAERww/4JhfsybgVJj+LxwRjg/HnxQQa/z7j64zjnGASeO2cc1/oK/8&#10;ESxj/gmL+zJg5/cfFo5/3vjp4nYj9a/mP6UH/JLYD/sKX/pqqfS8L/77P/A/zR+qlFFFfxGfdh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Nf7j/7re/b0FOpr52Pg4O1sHGcHHXFOO6A/y5/jbx8afjCO/wDwtL4gH8P+Eruua8xr1D48lJvj&#10;d8ZZEiWJJfit8RJEt1x5abvFt46xpswMAbQM44H1z5coAAAGAOAPSv8AV/h//kSYX/r1D/0lH5HX&#10;S9vLvd/qLRRRXsGY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CMSASoy2DgdMntzX+gh/wR&#10;Fz/w7B/Zk3HcfL+L3PPT/hfPijaOfbFf5+Ff6Bv/AAREOf8AgmD+zN7D4xKPovx88UqP5V/Mf0oP&#10;+SWy/wD7Cl/6aqn0vC/+/T/wP80fq3RRRX8Rn3Y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TX+43+638qdTX+63+6f5U47oD/AC5/jb/y&#10;Wj4wcdfil8QDnjkf8JXdjtXmNen/ABu/5LR8X/8AsqPxA/8AUsuzXmFf6wcPp/2LhPOlD/0lH5JW&#10;T9vN+f6/8AKKKK9cy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/0DP+CIX/KMH9mb/usn&#10;/q/fFNf5+df6Bn/BEL/lGD+zN/3WT/1fvimv5j+lB/yS2X/9hS/9NVT6Xhf/AH6f+B/mj9XKKKK/&#10;iM+7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ZIAY5ARkFHBAzkjbyBjn8qfTWGVYZxlSMjqOOtOO6A/y6fjmjwfG74xW8o2yRfFT4hIy&#10;kMpDp4tvVZSCO2M+nNeX169+0JkfH745cE/8Xj+JoPPT/itb0d+wryGv9X+H3fJcK/8Ap1D/ANJR&#10;+S17xryXn/X5hRRRXsGI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X+gZ/wRCOf+CYP7M3&#10;/dZP/V++Ka/z86/0Df8AgiIpX/gmD+zKCMZHxiYD2b4+eKSv6V/Mf0oP+SWy/wD7Cl/6aqn0vC/+&#10;/T/wP80fq3RRRX8Rn3Y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SN0P0P8qWkbofof5U47oD/AC9v2hP+S/fHT/ssnxP/APU2vq8hr179&#10;oT/kv3x0/wCyyfE//wBTa+ryGv8AV7h7/kR4T/r1T/8ASUfkmIv7aXr/AF0CiiivZMg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v9A/8A4IjPv/4JhfsytnPyfF9Rn/Y+PPihP6V/n4V/oHf8&#10;ERcf8Owv2ZQBgBPi+Pqf+F8+KMn881/Mf0oP+SWy/wD7Cl/6aqn0vC/++z/wP80fq1RRRX8Rn3Y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SN91vof5UtI3Q/Q/ypx3QH+Xt+0J/yX746f9lk+J//AKm19XkNevftCf8AJfvjp/2WT4n/APqb&#10;X1eQ1/q9w9/yI8J/16h/6Sj8krJe3k33f9bBRRRXsmQ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X+gZ/wRD/5Rg/szf8AdY//AFfvimv8/Ov9Az/giF/yjB/Zm/7rJ/6v3xTX8x/Sg/5JbL/+&#10;wpf+mqp9Lwv/AL9P/A/zR+rlFFFfxGfdh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I33W+h/lS0jdD9D/ACpx3QH+Xt+0J/yX746f9lk+&#10;J/8A6m19XkNevftCf8l++On/AGWT4n/+ptfV5DX+r3D3/Ijwn/XqH/pKPySsl7eUn3f9bBRRRXsm&#10;Q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CEBgVIyCMEe34V/oGf8EQSx/4JgfszbhjB+Mg&#10;Hzbsj/hfvinBzX+fpX+gT/wQ/wA/8Ov/ANmbJz8/xo/L/hoLxWMV/Mf0oP8AklsB/wBhS/8ATVQ+&#10;l4X/AN+n/gf5o/V+iiiv4jPuw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kb7rfQ/ypaRuh+h/lTjugP8AL2/aE/5L98dP+yyfE/8A9Ta+&#10;ryGvXv2hP+S/fHT/ALLJ8T//AFNr6vIa/wBXuHv+RHhP+vUP/SUfklZL28pPu/62CiiivZMg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v9Av/AIIgjb/wTA/ZmHv8ZT/318fvFTf1r/P0r/QM&#10;/wCCIWf+HYP7M2f+qx+/H/C/fFOK/mP6UH/JLZf/ANhS/wDTVU+l4X/36f8Agf5o/Vyiiiv4jPuw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kb7rfQ/ypaRuh+h/lTjugP8vb9oT/AJL98dP+yyfE/wD9Ta+ryGvXv2hP+S/fHT/ssnxP/wDU&#10;2vq8hr/V7h7/AJEeE/69Q/8ASUfklZL28pPu/wCtgooor2TI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r/QN/4Ih/8owf2Zfp8Yv/AFfnimv8/Kv9A3/giGc/8Ewf2ZsenxjH5fH3xSDX8x/S&#10;g/5JbL/+wpf+mqp9Lwv/AL9P/A/zR+rdFFFfxGfdh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I33W+h/lS0jdD9D/ACpx3QH+Xt+0J/yX&#10;746f9lk+J/8A6m19XkNevftCf8l++On/AGWT4n/+ptfV5DX+r3D3/Ijwn/XqH/pKPySsl7eUn3f9&#10;bBRRRXsmQ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X+gV/wAEQF2/8EwP2ZgTnLfGZv8A&#10;vv8AaA8VOB+tf5+tf6Bv/BEP/lGD+zL9PjF/6vzxTX8x/Sg/5JbL/wDsKX/pqqfS8L/79P8AwP8A&#10;NH6t0UUV/EZ92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jfdb6H+VLSN0P0P8qcd0B/l7ftCf8l++On/AGWT4n/+ptfV5DXr37Qn/Jfv&#10;jp/2WT4n/wDqbX1eQ1/q9w9/yI8J/wBeof8ApKPySsl7eUn3f9bBRRRXsmQ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/n86/0C/8AgiCSf+CYH7M2RjH/AAuMYzngfHzxTg1/n6V/oFf8EQG3&#10;f8Ev/wBmY/7XxnX/AL5/aB8VL/Sv5j+lB/yS2X/9hS/9NVT6Xhf/AH2f+B/mj9XqKKK/iM+7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Rvut9D/KlpG6H6H+VOO6A/y9v2hP+S/fHT/ssnxP/wDU2vq8hr179oT/AJL98dP+yyfE/wD9Ta+r&#10;yGv9XuHv+RHhP+vUP/SUfklZL28pPu/62CiiivZMg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v9Ar/giBj/h2B+zNj1+Mv5/8L+8VF/1yK/z9a/0C/wDgiCu3/gmB+zMOoz8ZW/77+P8A4qc/&#10;qTX8x/Sg/wCSWy//ALCl/wCmqp9Lwv8A77P/AAP80fq7RRRX8Rn3Y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SN91vof5UtI3Q/Q/ypx3&#10;QH+Xt+0J/wAl++On/ZZPif8A+ptfV5DXr37Qn/Jfvjp/2WT4n/8AqbX1eQ1/q9w9/wAiPCf9eof+&#10;ko/JKyXt5Sfd/wBbBRRRXsmQ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X+gT/AMEP/wDl&#10;F/8Aszc5+f40f+tA+K8Cv8/av9An/gh//wAov/2Zv9/40f8ArQPiuv5j+lB/yS2X/wDYUv8A01VP&#10;peF/9+n/AIH+aP1fooor+Iz7s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pG+630P8qWkbofof5U47oD/L2/aE/wCS/fHT/ssnxP8A/U2v&#10;q8hr179oT/kv3x0/7LJ8T/8A1Nr6vIa/1e4e/wCRHhP+vUP/AElH5JWS9vKT7v8ArYKKKK9ky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/0Cf+CH/wDyi/8A2Zv9/wCNH/rQPiuv8/av9Az/&#10;AIIhf8owf2ZuMf8AJZP/AFfvinmv5j+lB/yS2X/9hS/9NVT6Xhf/AH6f+B/mj9XKKKK/iM+7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Rvut9D/KlpG6H6H+VOO6A/y9v2hP+S/fHT/ssnxP/wDU2vq8hr179oT/AJL98dP+yyfE/wD9Ta+r&#10;yGv9XuHv+RHhP+vUP/SUfklZL28pPu/62CiiivZMg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v9Ar/giBn/h2B+zNu67vjP78H9oDxUV6e2K/z9a/0DP+CIX/ACjB/Zm/7rJ/6v7xTX8x/Sg/&#10;5JbL/wDsKX/pqqfS8L/79P8AwP8ANH6uUUUV/EZ92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jfdb6H+VLSN0P0P8qcd0B/l7ftCf8l+&#10;+On/AGWT4n/+ptfV5DXr37Qn/Jfvjp/2WT4n/wDqbX1eQ1/q9w9/yI8J/wBeof8ApKPySsl7eUn3&#10;f9bBRRRXsmQ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X+gX/wRBO7/gmB+zMff4zD/vn4&#10;/wDipf6V/n6V/oE/8EP/APlF/wDszf7/AMaP/WgfFdfzH9KD/klsv/7Cl/6aqn0vC/8Av0/8D/NH&#10;6v0UUV/EZ92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jfdb6H+VLSN0P0P8AKnHdAf5e37Qn/Jfvjp/2WT4n/wDqbX1eQ169+0J/yX74&#10;6f8AZZPif/6m19XkNf6vcPf8iPCf9eof+ko/JKyXt5Sfd/1sFFFFeyZ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6BP/AAQ//wCUX/7M3+/8aP8A1oHxXX+ftX+gT/wQ/wD+UX/7M3+/8aP/&#10;AFoHxXX8x/Sg/wCSWy//ALCl/wCmqp9Lwv8A79P/AAP80fq/RRRX8Rn3Y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SN91vof5UtI3Q/Q/&#10;ypx3QH+Xt+0J/wAl++On/ZZPif8A+ptfV5DXr37Qn/Jfvjp/2WT4n/8AqbX1eQ1/q9w9/wAiPCf9&#10;eof+ko/JKyXt5Sfd/wBbBRRRXsmQ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X+gT/AMEP&#10;/wDlF/8Aszf7/wAaP/WgfFdf5+1f6BP/AAQ//wCUX/7M3+/8aP8A1oHxXX8x/Sg/5JbL/wDsKX/p&#10;qqfS8L/79P8AwP8ANH6v0UUV/EZ92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jfdb6H+VLSN0P0P8qcd0B/l7ftCf8l++On/AGWT4n/+&#10;ptfV5DXr37Qn/Jfvjp/2WT4n/wDqbX1eQ1/q9w9/yI8J/wBeof8ApKPySsl7eUn3f9bBRRRXsmQ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X+gT/wQ/8A+UX/AOzN/v8Axo/9aB8V1/n7V/oE&#10;/wDBD/8A5Rf/ALM3+/8AGj/1oHxXX8x/Sg/5JbL/APsKX/pqqfS8L/79P/A/zR+r9FFFfxGfdh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I33W+h/lS0jdD9D/KnHdAf5e37Qn/Jfvjp/2WT4n/8AqbX1eQ169+0J/wAl++On/ZZPif8A+ptf&#10;V5DX+r3D3/Ijwn/XqH/pKPySsl7eUn3f9bBRRRXsmQ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X+gT/wQ/wD+UX/7M3+/8aP/AFoHxXX+ftX+gT/wQ/8A+UX/AOzN/v8Axo/9aB8V1/Mf0oP+&#10;SWy//sKX/pqqfS8L/wC/T/wP80fq/RRRX8Rn3Y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SN91vof5UtI3Q/Q/wAqcd0B/l7ftCf8l++O&#10;n/ZZPif/AOptfV5DXr37Qn/Jfvjp/wBlk+J//qbX1eQ1/q9w9/yI8J/16h/6Sj8krJe3lJ93/WwU&#10;UUV7Jk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V/oE/8ABD//AJRf/szf7/xo/wDWgfFd&#10;f5+1f6BP/BD/AP5Rf/szf7/xo/8AWgfFdfzH9KD/AJJbL/8AsKX/AKaqn0vC/wDv0/8AA/zR+r9F&#10;FFfxGfdh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I33W+h/lS0jdD9D/KnHdAf5e37Qn/ACX746f9lk+J/wD6m19XkNevftCf8l++On/Z&#10;ZPif/wCptfV5DX+r3D3/ACI8J/16h/6Sj8krJe3lJ93/AFsFFFFeyZ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6BP8AwQ//AOUX/wCzN/v/ABo/9aB8V1/n7V/oE/8ABD//AJRf/szf7/xo&#10;/wDWgfFdfzH9KD/klsv/AOwpf+mqp9Lwv/v0/wDA/wA0fq/RRRX8Rn3Y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SN91vof5UtI3Q/Q/y&#10;px3QH+Xt+0J/yX746f8AZZPif/6m19XkNevftCf8l++On/ZZPif/AOptfV5DX+r3D3/Ijwn/AF6h&#10;/wCko/JKyXt5Sfd/1sFFFFeyZ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6BP/BD/wD5&#10;Rf8A7M3+/wDGj/1oHxXX+ftX+gT/AMEP/wDlF/8Aszf7/wAaP/WgfFdfzH9KD/klsv8A+wpf+mqp&#10;9Lwv/v0/8D/NH6v0UUV/EZ92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jfdb6H+VLSN0P0P8qcd0B/l7ftCf8l++On/ZZPif/wCptfV5&#10;DXr37Qn/ACX746f9lk+J/wD6m19XkNf6vcPf8iPCf9eof+ko/JKyXt5Sfd/1sFFFFeyZ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6BP/BD/AP5Rf/szf7/xo/8AWgfFdf5+1f6BP/BD/wD5&#10;Rf8A7M3+/wDGj/1oHxXX8x/Sg/5JbL/+wpf+mqp9Lwv/AL9P/A/zR+r9FFFfxGfdh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I33W+h/l&#10;S0jdD9D/ACpx3QH+Xt+0J/yX746f9lk+J/8A6m19XkNevftCf8l++On/AGWT4n/+ptfV5DX+r3D3&#10;/Ijwn/XqH/pKPySsl7eUn3f9bBRRRXsmQ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X+gT&#10;/wAEP/8AlF/+zN/v/Gj/ANaB8V1/n7V/oE/8EP8A/lF/+zN/v/Gj/wBaB8V1/Mf0oP8Aklsv/wCw&#10;pf8ApqqfS8L/AO/T/wAD/NH6v0UUV/EZ92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jfdb6H+VLSN0P0P8qcd0B/l7ftCf8AJfvjp/2W&#10;T4n/APqbX1eQ169+0J/yX746f9lk+J//AKm19XkNf6vcPf8AIjwn/XqH/pKPySsl7eUn3f8AWwUU&#10;UV7Jk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V/oE/wDBD/8A5Rf/ALM3+/8AGj/1oHxX&#10;X+ftX+gT/wAEP/8AlF/+zN/v/Gj/ANaB8V1/Mf0oP+SWy/8A7Cl/6aqn0vC/+/T/AMD/ADR+r9FF&#10;FfxGfdh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I33W+h/lS0jdD9D/KnHdAf5e37Qn/Jfvjp/wBlk+J//qbX1eQ169+0J/yX746f9lk+&#10;J/8A6m19XkNf6vcPf8iPCf8AXqH/AKSj8krJe3lJ93/WwUUUV7Jk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V/oE/8EP/APlF/wDszf7/AMaP/WgfFdf5+1f6BP8AwQ//AOUX/wCzN/v/ABo/&#10;9aB8V1/Mf0oP+SWy/wD7Cl/6aqn0vC/+/T/wP80fq/RRRX8Rn3Y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SN91vof5UtI3Q/Q/ypx3QH&#10;+Xt+0J/yX746f9lk+J//AKm19XkNevftCf8AJfvjp/2WT4n/APqbX1eQ1/q9w9/yI8J/16h/6Sj8&#10;krJe3lJ93/WwUUUV7Jk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V/oE/8EP8A/lF/+zN/&#10;v/Gj/wBaB8V1/n7V/oE/8EP/APlF/wDszf7/AMaP/WgfFdfzH9KD/klsv/7Cl/6aqn0vC/8Av0/8&#10;D/NH6v0UUV/EZ92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jfdb6H+VLSN0P0P8AKnHdAf5e37Qn/Jfvjp/2WT4n/wDqbX1eQ169+0J/&#10;yX746f8AZZPif/6m19XkNf6vcPf8iPCf9eof+ko/JKyXt5Sfd/1sFFFFeyZ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6BP/AAQ//wCUX/7M3+/8aP8A1oHxXX+ftX+gT/wQ/wD+UX/7M3+/&#10;8aP/AFoHxXX8x/Sg/wCSWy//ALCl/wCmqp9Lwv8A79P/AAP80fq/RRRX8Rn3Y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SN91vof5UtI3&#10;Q/Q/ypx3QH+Xt+0J/wAl++On/ZZPif8A+ptfV5DXr37Qn/Jfvjp/2WT4n/8AqbX1eQ1/q9w9/wAi&#10;PCf9eof+ko/JKyXt5Sfd/wBbBRRRXsmQ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X+gT/&#10;AMEP/wDlF/8Aszf7/wAaP/WgfFdf5+1f6BP/AAQ//wCUX/7M/wDv/Gj/ANaB8V96/mP6UP8AySuA&#10;e3+1L/01UPpuF0vrk3/cf5o/V+iiiv4jPug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kb7rfQ/wAqWkbofof5U47oD/L2/aE/5L98dP8A&#10;ssnxP/8AU2vq8hr179oT/kv3x0/7LJ8T/wD1Nr6vIa/1e4e/5EeE/wCvUP8A0lH5JWS9vKT7v+tg&#10;ooor2TI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BCQvUgfU46fWv78/wDghbcTT/8ABM34&#10;DxyymRLXWfjBBbqVjUQwt8Y9euTEpQAkb5HfLEnLEZwAB/AbX99v/BCldv8AwTP+Bhzndrvxgb/z&#10;L+uLj9K/m36TkIvhDCylq1iY2/8AAJn0vDGmNnHtH9Ufr3RRRX8Mn3Y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SN91vof5UtI3Q/Q/yp&#10;x3QH+Xt+0J/yX746f9lk+J//AKm19XkNevftCf8AJfvjp/2WT4n/APqbX1eQ1/q9w9/yI8J/16h/&#10;6Sj8krJe3lJ93/WwUUUV7Jk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V/fd/wQqz/AMOz&#10;vgXntrnxgA47f8Lg1wjH51/AgTgZP+P6Cv78P+CFTA/8EzvgWB/DrnxfBz/2V/XDx+eK/m76Tb/4&#10;w/DL/qJj/wCkzPpuGf8Afp/4X+Z+vNFFFfwwfd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I33W+h/lS0jdD9D/KnHdAf5e37Qn/Jfvjp&#10;/wBlk+J//qbX1eQ169+0J/yX746f9lk+J/8A6m19XkNf6vcPf8iPCf8AXqH/AKSj8krJe3lJ93/W&#10;wUUUV7Jk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1jgE5xhSc4OBgewNf32f8EJmz/wAE&#10;0PgiNrqV8Q/F9SWxhs/FvWWymOwzjr1Br+BQjIxn68A5HcGv78P+CFf/ACjO+BftrvxhHJz/AM1g&#10;1w9fxz1r+bfpNa8H4Z/9RMf/AEmZ9Nwz/v0/8L/M/Xmiiiv4ZPug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kb7rfQ/ypaRuh+h/lTjug&#10;P8vb9oT/AJL98dP+yyfE/wD9Ta+ryGvXv2hP+S/fHT/ssnxP/wDU2vq8hr/V7h7/AJEeE/69Q/8A&#10;SUfklZL28pPu/wCtgooor2TI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69K/vt/4IU/8A&#10;KND4Hc5/4n/xg+oB+Lut8V/AdJwAckDK5xnn5sAcEdc81/fB/wAEHLqW4/4Js/CWORlKWfi74t20&#10;IVQpSJviTqV2ytjqd8rkH0xX83fSZ/5I3Df9hMf/AEiZ9Nwz/v0/8L/M/Yyiiiv4YPug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kb7rf&#10;Q/ypaRuh+h/lTjugP8vb9oT/AJL98dP+yyfE/wD9Ta+ryGvXv2hP+S/fHT/ssnxP/wDU2vq8hr/V&#10;7h7/AJEeE/69Q/8ASUfklZL28pPu/wCtgooor2TI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/AHkHn2ORX96f/BBUKP8Agm78McdT43+LBbn+L/hPLwD9MV/BZX96v/BBYAf8E3fheQMbvG3x&#10;aY/+HAvQCPwAr+bvpNf8kdhf+wmP/pMj6Thd3xsr9Yfqj9k6KKK/hg+8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Rvut9D/KlpG6H6H+&#10;VOO6A/y9v2hP+S/fHT/ssnxP/wDU2vq8hr179oT/AJL98dP+yyfE/wD9Ta+ryGv9XuHv+RHhP+vU&#10;P/SUfklZL28pPu/62CiiivZMg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EJCjJOBkD8ScD&#10;pX96X/BBOUP/AME3vhmoDDyfHHxYjJZGUNnx5eSbkZgAw+bGVyMgjOQQP4LiOCO3T0r+9X/gguB/&#10;w7d+F7DGX8bfFlm4xz/wn96o547Adq/m76TX/JHYX/sIj/6TI+i4XX+2y/wP80fsnRRRX8MH3w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SN91vof5UtI3Q/Q/wAqcd0B/l7ftCf8l++On/ZZPif/AOptfV5DXr37Qn/Jfvjp/wBlk+J//qbX&#10;1eQ1/q9w9/yI8J/16p/+ko/JK1vrE35+XcKKKK9ky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/vV/wCCCxz/AME3PhcR/wBDr8Wf/U/va/gqr+9P/ggp/wAo2vhb/wBjp8Wf0+IF8K/m/wCk&#10;yv8AjDMM/wDqJj/6TI+j4W/32X+D9UfsrRRRX8Ln3o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SN0P0P8qWkYgKxPACkk+gA5px3QH+Xt&#10;+0J/yX746f8AZZPif/6m19XkNegfF7Wf+Ek+LfxP8QoY0XXfiL431hUhyYmGpeJLm9VYmdmbaA3y&#10;jceOhrz+v9YMghKGSYVS/wCfUP8A0lH5HXf76bj3/UKKKK9cz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awJGB1yOhxxnnmv7yP8AggXdPcf8E5fAMTIqrZfEH4p2seN2WV/Fkt7ubJIyDMQM&#10;dgM85r+Dg57eo/LPI/Kv75/+CFHhW78N/wDBNz4P395Lubxj4j+KXimCBrd4ZrS0f4jaloNskruS&#10;ZPOWw+1o+ANkygZxk/zb9JucY8HYWDaTliY2Xf3JN/crn0fC6l9clLpyP80fsFRRRX8Mn3o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H8Vf8AwccfCqXwr+118L/ipaaMllovxW+DVrp9zqiK/wDxOvGf&#10;w88SXdjrskrMcF4NK1Hw/CduMIE46E/z1EZIOTxngHAORjkV/Y//AMHKnw2s9X/Z1/Z9+Lhec6n4&#10;C+Mep+BIoEiDW/8AZHxN8IXGtajeXEo5Vo7nwvYRRjGD5rZOQAf44e+O/wDhX+h/gBm/9p+HWGoy&#10;k5Twsp0nfpyyvBX/AMDj5dOh+c8QUVTzKbSspWf+YUUUV+0nih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jAMCCMg9hnn24paQ57cEc5OcDHJPFF0txN2TZ/QR/wAG5/wXHjb9r3x/8Yb/AEVNR0b4&#10;I/Ce7j03VzdPEfD/AMQPiZqSaBockUEbgym50O18UwfMGRVznDmMn+2Gv5+f+DdT4Ky+Bv2PvGvx&#10;g1LRxZan8dPinqk+j6v9qjmbWvAHw4tE8I6OrwROfK+za/8A8JRGBIquwbeRsZM/0DV/mn4xZ0s9&#10;8Q8wxEW5QpTVKOuypqzX/gfN/kfpeR0PYZZST3kuZ/P/AIFgooor8zPW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7" type="#_x0000_t75" style="position:absolute;width:58261;height:8477;visibility:visible;mso-wrap-style:square">
                <v:fill o:detectmouseclick="t"/>
                <v:path o:connecttype="none"/>
              </v:shape>
              <v:shape id="Picture 3" o:spid="_x0000_s1028" type="#_x0000_t75" alt="284px-Coat_of_Arms_of_Hungary_svg" style="position:absolute;left:53276;width:2680;height:56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">
                <v:imagedata r:id="rId3" o:title="284px-Coat_of_Arms_of_Hungary_svg" gain="74473f"/>
              </v:shape>
              <v:shape id="Picture 4" o:spid="_x0000_s1029" type="#_x0000_t75" alt="oeplogo" style="position:absolute;top:730;width:3917;height:5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">
                <v:imagedata r:id="rId4" o:title="oeplogo" gain="79922f" blacklevel="-3932f"/>
              </v:shape>
            </v:group>
          </w:pict>
        </mc:Fallback>
      </mc:AlternateContent>
    </w:r>
    <w:r w:rsidR="009C4C96">
      <w:tab/>
    </w:r>
  </w:p>
  <w:p w:rsidR="009C4C96" w:rsidRPr="00E449E6" w:rsidRDefault="001E7E45" w:rsidP="007340E9">
    <w:pPr>
      <w:pStyle w:val="lfej"/>
      <w:pBdr>
        <w:bottom w:val="single" w:sz="4" w:space="1" w:color="auto"/>
      </w:pBdr>
      <w:tabs>
        <w:tab w:val="clear" w:pos="4536"/>
        <w:tab w:val="clear" w:pos="9072"/>
        <w:tab w:val="center" w:pos="4542"/>
      </w:tabs>
      <w:ind w:left="720" w:right="984"/>
      <w:jc w:val="center"/>
      <w:rPr>
        <w:rFonts w:ascii="Calibri" w:hAnsi="Calibri"/>
        <w:b/>
        <w:color w:val="000080"/>
      </w:rPr>
    </w:pPr>
    <w:r>
      <w:rPr>
        <w:rFonts w:ascii="Calibri" w:hAnsi="Calibri"/>
        <w:b/>
        <w:color w:val="000080"/>
      </w:rPr>
      <w:t xml:space="preserve">NEMZETI </w:t>
    </w:r>
    <w:r w:rsidR="009C4C96" w:rsidRPr="00E449E6">
      <w:rPr>
        <w:rFonts w:ascii="Calibri" w:hAnsi="Calibri"/>
        <w:b/>
        <w:color w:val="000080"/>
      </w:rPr>
      <w:t xml:space="preserve">EGÉSZSÉGBIZTOSÍTÁSI </w:t>
    </w:r>
    <w:r>
      <w:rPr>
        <w:rFonts w:ascii="Calibri" w:hAnsi="Calibri"/>
        <w:b/>
        <w:color w:val="000080"/>
      </w:rPr>
      <w:t>ALAPKEZELŐ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D90239"/>
    <w:multiLevelType w:val="hybridMultilevel"/>
    <w:tmpl w:val="6208313C"/>
    <w:lvl w:ilvl="0" w:tplc="8AE2A206">
      <w:start w:val="1"/>
      <w:numFmt w:val="decimal"/>
      <w:lvlText w:val="%1.)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4764061B"/>
    <w:multiLevelType w:val="hybridMultilevel"/>
    <w:tmpl w:val="09729EDC"/>
    <w:lvl w:ilvl="0" w:tplc="1B9EC514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6"/>
  <w:hyphenationZone w:val="425"/>
  <w:characterSpacingControl w:val="doNotCompress"/>
  <w:hdrShapeDefaults>
    <o:shapedefaults v:ext="edit" spidmax="2049">
      <o:colormru v:ext="edit" colors="#365b92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48CD"/>
    <w:rsid w:val="0000366A"/>
    <w:rsid w:val="00013794"/>
    <w:rsid w:val="0002344E"/>
    <w:rsid w:val="00031539"/>
    <w:rsid w:val="00033762"/>
    <w:rsid w:val="000340E0"/>
    <w:rsid w:val="00037435"/>
    <w:rsid w:val="000438E6"/>
    <w:rsid w:val="00050BE9"/>
    <w:rsid w:val="00053965"/>
    <w:rsid w:val="00056394"/>
    <w:rsid w:val="00063620"/>
    <w:rsid w:val="00072DB5"/>
    <w:rsid w:val="00074623"/>
    <w:rsid w:val="00076AA9"/>
    <w:rsid w:val="00080B81"/>
    <w:rsid w:val="00092CCE"/>
    <w:rsid w:val="000A06CB"/>
    <w:rsid w:val="000B2C69"/>
    <w:rsid w:val="000B582D"/>
    <w:rsid w:val="000E5539"/>
    <w:rsid w:val="000F6582"/>
    <w:rsid w:val="001026F8"/>
    <w:rsid w:val="00113274"/>
    <w:rsid w:val="001224A4"/>
    <w:rsid w:val="00131C27"/>
    <w:rsid w:val="00141346"/>
    <w:rsid w:val="00143AC7"/>
    <w:rsid w:val="00143BBA"/>
    <w:rsid w:val="00154C78"/>
    <w:rsid w:val="0015643F"/>
    <w:rsid w:val="001608E9"/>
    <w:rsid w:val="00164DA7"/>
    <w:rsid w:val="00173E5D"/>
    <w:rsid w:val="00176ED8"/>
    <w:rsid w:val="00183C2B"/>
    <w:rsid w:val="00194A67"/>
    <w:rsid w:val="001A611A"/>
    <w:rsid w:val="001C4C52"/>
    <w:rsid w:val="001C6979"/>
    <w:rsid w:val="001E2AE7"/>
    <w:rsid w:val="001E7DE4"/>
    <w:rsid w:val="001E7E45"/>
    <w:rsid w:val="001F1A49"/>
    <w:rsid w:val="001F236C"/>
    <w:rsid w:val="002009EA"/>
    <w:rsid w:val="0020258B"/>
    <w:rsid w:val="0022306A"/>
    <w:rsid w:val="00225932"/>
    <w:rsid w:val="00261FF0"/>
    <w:rsid w:val="00262B42"/>
    <w:rsid w:val="00280430"/>
    <w:rsid w:val="00281CB4"/>
    <w:rsid w:val="00283037"/>
    <w:rsid w:val="002861C3"/>
    <w:rsid w:val="00287E84"/>
    <w:rsid w:val="002A1285"/>
    <w:rsid w:val="002C4758"/>
    <w:rsid w:val="002D00C8"/>
    <w:rsid w:val="002D0823"/>
    <w:rsid w:val="002F3603"/>
    <w:rsid w:val="00300A20"/>
    <w:rsid w:val="0031304E"/>
    <w:rsid w:val="00313DA1"/>
    <w:rsid w:val="00316976"/>
    <w:rsid w:val="00317958"/>
    <w:rsid w:val="0032361E"/>
    <w:rsid w:val="00324DE9"/>
    <w:rsid w:val="003254BC"/>
    <w:rsid w:val="0033302C"/>
    <w:rsid w:val="00340E34"/>
    <w:rsid w:val="00342AA2"/>
    <w:rsid w:val="003546A6"/>
    <w:rsid w:val="00357B05"/>
    <w:rsid w:val="00363857"/>
    <w:rsid w:val="003656A7"/>
    <w:rsid w:val="00371456"/>
    <w:rsid w:val="00373887"/>
    <w:rsid w:val="00382C21"/>
    <w:rsid w:val="00396E30"/>
    <w:rsid w:val="003A0B20"/>
    <w:rsid w:val="003A292C"/>
    <w:rsid w:val="003C3340"/>
    <w:rsid w:val="003D0CA5"/>
    <w:rsid w:val="003E05DF"/>
    <w:rsid w:val="003E0C06"/>
    <w:rsid w:val="003F1F1D"/>
    <w:rsid w:val="00401694"/>
    <w:rsid w:val="00414254"/>
    <w:rsid w:val="00416B2B"/>
    <w:rsid w:val="004206D6"/>
    <w:rsid w:val="00424EC9"/>
    <w:rsid w:val="00432F85"/>
    <w:rsid w:val="00435E65"/>
    <w:rsid w:val="00440511"/>
    <w:rsid w:val="004418A7"/>
    <w:rsid w:val="00462651"/>
    <w:rsid w:val="00465B36"/>
    <w:rsid w:val="00466CDF"/>
    <w:rsid w:val="00474D11"/>
    <w:rsid w:val="00480734"/>
    <w:rsid w:val="00481C81"/>
    <w:rsid w:val="004826B1"/>
    <w:rsid w:val="00485C5E"/>
    <w:rsid w:val="00492932"/>
    <w:rsid w:val="00496C59"/>
    <w:rsid w:val="004A3F56"/>
    <w:rsid w:val="004B5BAB"/>
    <w:rsid w:val="004C2C59"/>
    <w:rsid w:val="004C79FD"/>
    <w:rsid w:val="004D4A0B"/>
    <w:rsid w:val="004D5C65"/>
    <w:rsid w:val="004E4F68"/>
    <w:rsid w:val="00505F23"/>
    <w:rsid w:val="0051518D"/>
    <w:rsid w:val="0051660F"/>
    <w:rsid w:val="00521C16"/>
    <w:rsid w:val="00522564"/>
    <w:rsid w:val="005252A0"/>
    <w:rsid w:val="00530C45"/>
    <w:rsid w:val="00536883"/>
    <w:rsid w:val="005574A0"/>
    <w:rsid w:val="005604C8"/>
    <w:rsid w:val="00561422"/>
    <w:rsid w:val="00566580"/>
    <w:rsid w:val="005673BF"/>
    <w:rsid w:val="0057735E"/>
    <w:rsid w:val="005808AC"/>
    <w:rsid w:val="00596372"/>
    <w:rsid w:val="0059680C"/>
    <w:rsid w:val="00597E1C"/>
    <w:rsid w:val="005A006C"/>
    <w:rsid w:val="005A0C2B"/>
    <w:rsid w:val="005B0AC2"/>
    <w:rsid w:val="005C5DAA"/>
    <w:rsid w:val="005D0000"/>
    <w:rsid w:val="005F4DBB"/>
    <w:rsid w:val="006015B1"/>
    <w:rsid w:val="0061649F"/>
    <w:rsid w:val="006175F0"/>
    <w:rsid w:val="00643855"/>
    <w:rsid w:val="006460F0"/>
    <w:rsid w:val="00665F01"/>
    <w:rsid w:val="006661E5"/>
    <w:rsid w:val="00677772"/>
    <w:rsid w:val="006806D1"/>
    <w:rsid w:val="00680E3A"/>
    <w:rsid w:val="00690914"/>
    <w:rsid w:val="00697102"/>
    <w:rsid w:val="006A46AA"/>
    <w:rsid w:val="006A49B9"/>
    <w:rsid w:val="006A7866"/>
    <w:rsid w:val="006B2489"/>
    <w:rsid w:val="006B36DF"/>
    <w:rsid w:val="006C1130"/>
    <w:rsid w:val="006D0082"/>
    <w:rsid w:val="006D1518"/>
    <w:rsid w:val="006D22FB"/>
    <w:rsid w:val="006D5705"/>
    <w:rsid w:val="006E1F4F"/>
    <w:rsid w:val="00700E17"/>
    <w:rsid w:val="00702F76"/>
    <w:rsid w:val="00704D82"/>
    <w:rsid w:val="007202EB"/>
    <w:rsid w:val="007209F3"/>
    <w:rsid w:val="00722C5E"/>
    <w:rsid w:val="007340E9"/>
    <w:rsid w:val="0073467C"/>
    <w:rsid w:val="007367A3"/>
    <w:rsid w:val="00746441"/>
    <w:rsid w:val="00746A9A"/>
    <w:rsid w:val="00751201"/>
    <w:rsid w:val="007600F9"/>
    <w:rsid w:val="007621E3"/>
    <w:rsid w:val="00762A09"/>
    <w:rsid w:val="007852BA"/>
    <w:rsid w:val="0079126D"/>
    <w:rsid w:val="0079412B"/>
    <w:rsid w:val="007A13B3"/>
    <w:rsid w:val="007A5329"/>
    <w:rsid w:val="007D3375"/>
    <w:rsid w:val="007D4C0E"/>
    <w:rsid w:val="007E3962"/>
    <w:rsid w:val="007E5626"/>
    <w:rsid w:val="007F29C9"/>
    <w:rsid w:val="007F52F7"/>
    <w:rsid w:val="00803625"/>
    <w:rsid w:val="00803AB1"/>
    <w:rsid w:val="00805C82"/>
    <w:rsid w:val="008071C0"/>
    <w:rsid w:val="008174CA"/>
    <w:rsid w:val="00833634"/>
    <w:rsid w:val="00843F9A"/>
    <w:rsid w:val="00853C6C"/>
    <w:rsid w:val="00853E8B"/>
    <w:rsid w:val="00877139"/>
    <w:rsid w:val="008807A1"/>
    <w:rsid w:val="00880E9C"/>
    <w:rsid w:val="00882402"/>
    <w:rsid w:val="008948B9"/>
    <w:rsid w:val="00897F60"/>
    <w:rsid w:val="008A1777"/>
    <w:rsid w:val="008A5C3B"/>
    <w:rsid w:val="008B1D9D"/>
    <w:rsid w:val="008B400F"/>
    <w:rsid w:val="008B513C"/>
    <w:rsid w:val="008C6EBE"/>
    <w:rsid w:val="008D1C31"/>
    <w:rsid w:val="008D68D4"/>
    <w:rsid w:val="008E3106"/>
    <w:rsid w:val="008E426F"/>
    <w:rsid w:val="008E4C3A"/>
    <w:rsid w:val="00912433"/>
    <w:rsid w:val="009153BF"/>
    <w:rsid w:val="00930DFC"/>
    <w:rsid w:val="009326AF"/>
    <w:rsid w:val="00934D22"/>
    <w:rsid w:val="00935985"/>
    <w:rsid w:val="00950CF1"/>
    <w:rsid w:val="00954EBC"/>
    <w:rsid w:val="0096015F"/>
    <w:rsid w:val="00965694"/>
    <w:rsid w:val="00971A48"/>
    <w:rsid w:val="00982009"/>
    <w:rsid w:val="00982379"/>
    <w:rsid w:val="0099079D"/>
    <w:rsid w:val="0099619B"/>
    <w:rsid w:val="00996F3C"/>
    <w:rsid w:val="009A3407"/>
    <w:rsid w:val="009A71CA"/>
    <w:rsid w:val="009B027C"/>
    <w:rsid w:val="009C4C96"/>
    <w:rsid w:val="009C7330"/>
    <w:rsid w:val="009E02DF"/>
    <w:rsid w:val="009F65FA"/>
    <w:rsid w:val="009F6AA5"/>
    <w:rsid w:val="009F798C"/>
    <w:rsid w:val="00A21FEC"/>
    <w:rsid w:val="00A35699"/>
    <w:rsid w:val="00A40F66"/>
    <w:rsid w:val="00A4425D"/>
    <w:rsid w:val="00A5620B"/>
    <w:rsid w:val="00A64632"/>
    <w:rsid w:val="00A71985"/>
    <w:rsid w:val="00A727F8"/>
    <w:rsid w:val="00A7420D"/>
    <w:rsid w:val="00A75881"/>
    <w:rsid w:val="00A82718"/>
    <w:rsid w:val="00A87B26"/>
    <w:rsid w:val="00AB29E4"/>
    <w:rsid w:val="00AC519C"/>
    <w:rsid w:val="00AE1819"/>
    <w:rsid w:val="00AF0FA4"/>
    <w:rsid w:val="00AF69EC"/>
    <w:rsid w:val="00B03638"/>
    <w:rsid w:val="00B0428B"/>
    <w:rsid w:val="00B05AC8"/>
    <w:rsid w:val="00B16905"/>
    <w:rsid w:val="00B25CC6"/>
    <w:rsid w:val="00B32C67"/>
    <w:rsid w:val="00B461EE"/>
    <w:rsid w:val="00B70282"/>
    <w:rsid w:val="00B7040B"/>
    <w:rsid w:val="00B75ED9"/>
    <w:rsid w:val="00B86C8D"/>
    <w:rsid w:val="00BA77C6"/>
    <w:rsid w:val="00BB0407"/>
    <w:rsid w:val="00BB37FC"/>
    <w:rsid w:val="00BB5221"/>
    <w:rsid w:val="00BC07A8"/>
    <w:rsid w:val="00BC3355"/>
    <w:rsid w:val="00BC7BB8"/>
    <w:rsid w:val="00BD2793"/>
    <w:rsid w:val="00BE58B3"/>
    <w:rsid w:val="00BF1D4A"/>
    <w:rsid w:val="00BF3445"/>
    <w:rsid w:val="00BF7407"/>
    <w:rsid w:val="00C02CDB"/>
    <w:rsid w:val="00C13BEE"/>
    <w:rsid w:val="00C16507"/>
    <w:rsid w:val="00C175D0"/>
    <w:rsid w:val="00C17661"/>
    <w:rsid w:val="00C2669E"/>
    <w:rsid w:val="00C307F9"/>
    <w:rsid w:val="00C33E66"/>
    <w:rsid w:val="00C40780"/>
    <w:rsid w:val="00C465D4"/>
    <w:rsid w:val="00C51594"/>
    <w:rsid w:val="00C5543B"/>
    <w:rsid w:val="00C62878"/>
    <w:rsid w:val="00C815B4"/>
    <w:rsid w:val="00C84F89"/>
    <w:rsid w:val="00C8664F"/>
    <w:rsid w:val="00C9038B"/>
    <w:rsid w:val="00C93112"/>
    <w:rsid w:val="00C97785"/>
    <w:rsid w:val="00CB400B"/>
    <w:rsid w:val="00CB6073"/>
    <w:rsid w:val="00CB77A1"/>
    <w:rsid w:val="00CC132A"/>
    <w:rsid w:val="00CC71B3"/>
    <w:rsid w:val="00CD16A8"/>
    <w:rsid w:val="00CD4791"/>
    <w:rsid w:val="00CD4F5E"/>
    <w:rsid w:val="00CE47E8"/>
    <w:rsid w:val="00CF269F"/>
    <w:rsid w:val="00D02D19"/>
    <w:rsid w:val="00D05665"/>
    <w:rsid w:val="00D06662"/>
    <w:rsid w:val="00D078B9"/>
    <w:rsid w:val="00D23D5A"/>
    <w:rsid w:val="00D362E6"/>
    <w:rsid w:val="00D37954"/>
    <w:rsid w:val="00D430D1"/>
    <w:rsid w:val="00D44044"/>
    <w:rsid w:val="00D47637"/>
    <w:rsid w:val="00D52A6A"/>
    <w:rsid w:val="00D52CD1"/>
    <w:rsid w:val="00D548CD"/>
    <w:rsid w:val="00D84651"/>
    <w:rsid w:val="00D8715B"/>
    <w:rsid w:val="00D87B7D"/>
    <w:rsid w:val="00D93452"/>
    <w:rsid w:val="00D96331"/>
    <w:rsid w:val="00D97B0F"/>
    <w:rsid w:val="00DA1C54"/>
    <w:rsid w:val="00DA4962"/>
    <w:rsid w:val="00DA5C74"/>
    <w:rsid w:val="00DA69E2"/>
    <w:rsid w:val="00DB1790"/>
    <w:rsid w:val="00DB4CC7"/>
    <w:rsid w:val="00DB6197"/>
    <w:rsid w:val="00DC4FAE"/>
    <w:rsid w:val="00DD14C7"/>
    <w:rsid w:val="00DD3A65"/>
    <w:rsid w:val="00DD6721"/>
    <w:rsid w:val="00DD7311"/>
    <w:rsid w:val="00DF7EBD"/>
    <w:rsid w:val="00E00694"/>
    <w:rsid w:val="00E0731B"/>
    <w:rsid w:val="00E12419"/>
    <w:rsid w:val="00E12D7F"/>
    <w:rsid w:val="00E13DED"/>
    <w:rsid w:val="00E20C66"/>
    <w:rsid w:val="00E37C6A"/>
    <w:rsid w:val="00E436C0"/>
    <w:rsid w:val="00E449E6"/>
    <w:rsid w:val="00E5003E"/>
    <w:rsid w:val="00E533E8"/>
    <w:rsid w:val="00E67041"/>
    <w:rsid w:val="00E73F3F"/>
    <w:rsid w:val="00E91CDC"/>
    <w:rsid w:val="00EA3669"/>
    <w:rsid w:val="00EA36C6"/>
    <w:rsid w:val="00EB6F1A"/>
    <w:rsid w:val="00EC1AE4"/>
    <w:rsid w:val="00ED0AF5"/>
    <w:rsid w:val="00ED4258"/>
    <w:rsid w:val="00ED6A04"/>
    <w:rsid w:val="00EE43D4"/>
    <w:rsid w:val="00EF3235"/>
    <w:rsid w:val="00EF3906"/>
    <w:rsid w:val="00EF6ADB"/>
    <w:rsid w:val="00EF6DC8"/>
    <w:rsid w:val="00F009A5"/>
    <w:rsid w:val="00F00FD3"/>
    <w:rsid w:val="00F06D49"/>
    <w:rsid w:val="00F21281"/>
    <w:rsid w:val="00F22D70"/>
    <w:rsid w:val="00F240D2"/>
    <w:rsid w:val="00F250FD"/>
    <w:rsid w:val="00F40D55"/>
    <w:rsid w:val="00F507B6"/>
    <w:rsid w:val="00F57B27"/>
    <w:rsid w:val="00F71B0C"/>
    <w:rsid w:val="00F71B46"/>
    <w:rsid w:val="00F72CA8"/>
    <w:rsid w:val="00F7347B"/>
    <w:rsid w:val="00F739D0"/>
    <w:rsid w:val="00F74686"/>
    <w:rsid w:val="00F8415A"/>
    <w:rsid w:val="00F84C1B"/>
    <w:rsid w:val="00FA5734"/>
    <w:rsid w:val="00FB6A06"/>
    <w:rsid w:val="00FB71B9"/>
    <w:rsid w:val="00FD07FB"/>
    <w:rsid w:val="00FE1C68"/>
    <w:rsid w:val="00FE1C7C"/>
    <w:rsid w:val="00FE1D7B"/>
    <w:rsid w:val="00FE4E71"/>
    <w:rsid w:val="00FF4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2049">
      <o:colormru v:ext="edit" colors="#365b92"/>
    </o:shapedefaults>
    <o:shapelayout v:ext="edit">
      <o:idmap v:ext="edit" data="1"/>
    </o:shapelayout>
  </w:shapeDefaults>
  <w:decimalSymbol w:val=","/>
  <w:listSeparator w:val=";"/>
  <w14:docId w14:val="780A0399"/>
  <w15:chartTrackingRefBased/>
  <w15:docId w15:val="{3C91F284-7A5A-4F45-B6A6-A3B4D3F41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5D0000"/>
    <w:rPr>
      <w:sz w:val="28"/>
      <w:lang w:val="hu-HU" w:eastAsia="hu-HU"/>
    </w:rPr>
  </w:style>
  <w:style w:type="paragraph" w:styleId="Cmsor3">
    <w:name w:val="heading 3"/>
    <w:basedOn w:val="Norml"/>
    <w:next w:val="Norml"/>
    <w:qFormat/>
    <w:rsid w:val="00702F76"/>
    <w:pPr>
      <w:keepNext/>
      <w:outlineLvl w:val="2"/>
    </w:pPr>
    <w:rPr>
      <w:u w:val="single"/>
    </w:rPr>
  </w:style>
  <w:style w:type="paragraph" w:styleId="Cmsor4">
    <w:name w:val="heading 4"/>
    <w:basedOn w:val="Norml"/>
    <w:next w:val="Norml"/>
    <w:qFormat/>
    <w:rsid w:val="00702F76"/>
    <w:pPr>
      <w:keepNext/>
      <w:outlineLvl w:val="3"/>
    </w:pPr>
    <w:rPr>
      <w:b/>
      <w:bCs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rsid w:val="00702F76"/>
    <w:pPr>
      <w:tabs>
        <w:tab w:val="center" w:pos="4536"/>
        <w:tab w:val="right" w:pos="9072"/>
      </w:tabs>
    </w:pPr>
  </w:style>
  <w:style w:type="paragraph" w:styleId="llb">
    <w:name w:val="footer"/>
    <w:basedOn w:val="Norml"/>
    <w:rsid w:val="00702F76"/>
    <w:pPr>
      <w:tabs>
        <w:tab w:val="center" w:pos="4536"/>
        <w:tab w:val="right" w:pos="9072"/>
      </w:tabs>
    </w:pPr>
  </w:style>
  <w:style w:type="paragraph" w:styleId="Buborkszveg">
    <w:name w:val="Balloon Text"/>
    <w:basedOn w:val="Norml"/>
    <w:semiHidden/>
    <w:rsid w:val="007D4C0E"/>
    <w:rPr>
      <w:rFonts w:ascii="Tahoma" w:hAnsi="Tahoma" w:cs="Tahoma"/>
      <w:sz w:val="16"/>
      <w:szCs w:val="16"/>
    </w:rPr>
  </w:style>
  <w:style w:type="character" w:styleId="Oldalszm">
    <w:name w:val="page number"/>
    <w:basedOn w:val="Bekezdsalapbettpusa"/>
    <w:rsid w:val="00492932"/>
  </w:style>
  <w:style w:type="paragraph" w:styleId="Szvegtrzsbehzssal3">
    <w:name w:val="Body Text Indent 3"/>
    <w:basedOn w:val="Norml"/>
    <w:rsid w:val="005D0000"/>
    <w:pPr>
      <w:tabs>
        <w:tab w:val="right" w:leader="dot" w:pos="8505"/>
      </w:tabs>
      <w:ind w:left="360"/>
      <w:jc w:val="both"/>
    </w:pPr>
  </w:style>
  <w:style w:type="paragraph" w:styleId="Szvegtrzs">
    <w:name w:val="Body Text"/>
    <w:basedOn w:val="Norml"/>
    <w:rsid w:val="005D0000"/>
    <w:pPr>
      <w:tabs>
        <w:tab w:val="right" w:leader="dot" w:pos="8505"/>
      </w:tabs>
      <w:jc w:val="both"/>
    </w:pPr>
    <w:rPr>
      <w:b/>
      <w:bCs/>
    </w:rPr>
  </w:style>
  <w:style w:type="paragraph" w:styleId="Szvegtrzs2">
    <w:name w:val="Body Text 2"/>
    <w:basedOn w:val="Norml"/>
    <w:rsid w:val="005D0000"/>
    <w:pPr>
      <w:tabs>
        <w:tab w:val="right" w:leader="dot" w:pos="8505"/>
      </w:tabs>
      <w:jc w:val="both"/>
    </w:pPr>
  </w:style>
  <w:style w:type="table" w:styleId="Rcsostblzat">
    <w:name w:val="Table Grid"/>
    <w:basedOn w:val="Normltblzat"/>
    <w:rsid w:val="005F4DB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zvegtrzsbehzssal">
    <w:name w:val="Body Text Indent"/>
    <w:basedOn w:val="Norml"/>
    <w:rsid w:val="00CC132A"/>
    <w:pPr>
      <w:spacing w:after="120"/>
      <w:ind w:left="28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585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png"/><Relationship Id="rId4" Type="http://schemas.openxmlformats.org/officeDocument/2006/relationships/image" Target="media/image4.jpe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D:\KarsaiA\munka\__honlap\OEP.HU\Nyomtatv&#225;nyt&#225;r\Nemzetk&#246;zi\Meghatalmaz&#225;s_Eur&#243;pai_Uni&#243;s_Eg&#233;szs&#233;gbiztos&#237;t&#225;si_K&#225;rty&#225;hoz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Meghatalmazás_Európai_Uniós_Egészségbiztosítási_Kártyához.dot</Template>
  <TotalTime>2</TotalTime>
  <Pages>2</Pages>
  <Words>276</Words>
  <Characters>1906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Cím</vt:lpstr>
      </vt:variant>
      <vt:variant>
        <vt:i4>1</vt:i4>
      </vt:variant>
    </vt:vector>
  </HeadingPairs>
  <TitlesOfParts>
    <vt:vector size="2" baseType="lpstr">
      <vt:lpstr>Iktatószám: F012/234-1/2012</vt:lpstr>
      <vt:lpstr>Iktatószám: F012/234-1/2012</vt:lpstr>
    </vt:vector>
  </TitlesOfParts>
  <Company>OEP</Company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Iktatószám: F012/234-1/2012</dc:title>
  <dc:subject/>
  <dc:creator/>
  <cp:keywords/>
  <cp:lastModifiedBy/>
  <cp:revision>4</cp:revision>
  <cp:lastPrinted>2024-03-14T08:18:00Z</cp:lastPrinted>
  <dcterms:created xsi:type="dcterms:W3CDTF">2024-12-10T12:48:00Z</dcterms:created>
  <dcterms:modified xsi:type="dcterms:W3CDTF">2025-12-03T08:15:00Z</dcterms:modified>
</cp:coreProperties>
</file>