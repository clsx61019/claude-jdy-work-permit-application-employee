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036795" w14:textId="77777777" w:rsidR="003A23B2" w:rsidRPr="00DF4D17" w:rsidRDefault="00101568" w:rsidP="00DF7E74">
      <w:pPr>
        <w:jc w:val="both"/>
        <w:rPr>
          <w:rFonts w:ascii="Calibri" w:hAnsi="Calibri"/>
          <w:b/>
          <w:color w:val="1F497D"/>
          <w:sz w:val="16"/>
          <w:szCs w:val="16"/>
        </w:rPr>
      </w:pPr>
      <w:r w:rsidRPr="00DF4D17">
        <w:rPr>
          <w:rFonts w:ascii="Calibri" w:hAnsi="Calibri"/>
          <w:b/>
          <w:color w:val="1F497D"/>
          <w:sz w:val="16"/>
          <w:szCs w:val="16"/>
        </w:rPr>
        <w:t xml:space="preserve">Az igénylőlapot nyomtatott nagybetűkkel kell kitölteni! </w:t>
      </w:r>
      <w:r w:rsidR="00DF7E74" w:rsidRPr="00DF4D17">
        <w:rPr>
          <w:rFonts w:ascii="Calibri" w:hAnsi="Calibri"/>
          <w:color w:val="1F497D"/>
          <w:sz w:val="16"/>
          <w:szCs w:val="16"/>
        </w:rPr>
        <w:t xml:space="preserve">Az olvashatóan kitöltött nyomtatványt, a </w:t>
      </w:r>
      <w:r w:rsidR="00DF7E74" w:rsidRPr="00DF4D17">
        <w:rPr>
          <w:rFonts w:ascii="Calibri" w:hAnsi="Calibri"/>
          <w:b/>
          <w:color w:val="1F497D"/>
          <w:sz w:val="16"/>
          <w:szCs w:val="16"/>
        </w:rPr>
        <w:t>magyarországi lakóhely</w:t>
      </w:r>
      <w:r w:rsidR="00DF7E74" w:rsidRPr="00DF4D17">
        <w:rPr>
          <w:rFonts w:ascii="Calibri" w:hAnsi="Calibri"/>
          <w:color w:val="1F497D"/>
          <w:sz w:val="16"/>
          <w:szCs w:val="16"/>
        </w:rPr>
        <w:t xml:space="preserve"> (illetve lakcímkártyán szereplő érvényes tartózkodási hely) szerint illetékes </w:t>
      </w:r>
      <w:r w:rsidR="00DF7E74" w:rsidRPr="00DF4D17">
        <w:rPr>
          <w:rFonts w:ascii="Calibri" w:hAnsi="Calibri"/>
          <w:b/>
          <w:color w:val="1F497D"/>
          <w:sz w:val="16"/>
          <w:szCs w:val="16"/>
        </w:rPr>
        <w:t>kormányhivatal megyeszékhelyen működő járási hivatala egészségbiztosítási fő/osztályához</w:t>
      </w:r>
      <w:r w:rsidR="00DF7E74" w:rsidRPr="00DF4D17">
        <w:rPr>
          <w:rFonts w:ascii="Calibri" w:hAnsi="Calibri"/>
          <w:color w:val="1F497D"/>
          <w:sz w:val="16"/>
          <w:szCs w:val="16"/>
        </w:rPr>
        <w:t xml:space="preserve"> kell benyújtani, Budapest és Pest megye esetében a XIII. Kerületi Hivatalhoz (Teve u. 1/a-c). </w:t>
      </w:r>
      <w:r w:rsidRPr="00DF4D17">
        <w:rPr>
          <w:rFonts w:ascii="Calibri" w:hAnsi="Calibri"/>
          <w:b/>
          <w:color w:val="1F497D"/>
          <w:sz w:val="16"/>
          <w:szCs w:val="16"/>
        </w:rPr>
        <w:t>Amennyiben nem az igénylő/törvényes képviselő jár el, úgy meghatalmazás is csatolandó!</w:t>
      </w:r>
    </w:p>
    <w:p w14:paraId="0CA9951D" w14:textId="77777777" w:rsidR="00DF7E74" w:rsidRPr="00DF4D17" w:rsidRDefault="00DF7E74" w:rsidP="00DF7E74">
      <w:pPr>
        <w:jc w:val="both"/>
        <w:rPr>
          <w:rFonts w:ascii="Calibri" w:hAnsi="Calibri"/>
          <w:b/>
          <w:color w:val="1F497D"/>
          <w:sz w:val="16"/>
          <w:szCs w:val="16"/>
        </w:rPr>
      </w:pPr>
    </w:p>
    <w:p w14:paraId="60CA4164" w14:textId="77777777" w:rsidR="006E3536" w:rsidRPr="00DF4D17" w:rsidRDefault="001637FB" w:rsidP="003E7BAA">
      <w:pPr>
        <w:pStyle w:val="Default"/>
        <w:jc w:val="center"/>
        <w:rPr>
          <w:rFonts w:ascii="Calibri" w:hAnsi="Calibri"/>
          <w:b/>
          <w:color w:val="1F497D"/>
          <w:sz w:val="28"/>
          <w:szCs w:val="28"/>
        </w:rPr>
      </w:pPr>
      <w:r w:rsidRPr="00DF4D17">
        <w:rPr>
          <w:rFonts w:ascii="Calibri" w:hAnsi="Calibri"/>
          <w:b/>
          <w:color w:val="1F497D"/>
          <w:sz w:val="28"/>
          <w:szCs w:val="28"/>
        </w:rPr>
        <w:t>IGÉNYL</w:t>
      </w:r>
      <w:r w:rsidR="000A48DF" w:rsidRPr="00DF4D17">
        <w:rPr>
          <w:rFonts w:ascii="Calibri" w:hAnsi="Calibri"/>
          <w:b/>
          <w:color w:val="1F497D"/>
          <w:sz w:val="28"/>
          <w:szCs w:val="28"/>
        </w:rPr>
        <w:t>Ő</w:t>
      </w:r>
      <w:r w:rsidRPr="00DF4D17">
        <w:rPr>
          <w:rFonts w:ascii="Calibri" w:hAnsi="Calibri"/>
          <w:b/>
          <w:color w:val="1F497D"/>
          <w:sz w:val="28"/>
          <w:szCs w:val="28"/>
        </w:rPr>
        <w:t>LAP</w:t>
      </w:r>
    </w:p>
    <w:p w14:paraId="4A3B7A96" w14:textId="77777777" w:rsidR="00DA69E2" w:rsidRPr="00DF4D17" w:rsidRDefault="006E3536" w:rsidP="003E7BAA">
      <w:pPr>
        <w:pStyle w:val="Default"/>
        <w:jc w:val="center"/>
        <w:rPr>
          <w:rFonts w:ascii="Calibri" w:hAnsi="Calibri"/>
          <w:b/>
          <w:color w:val="1F497D"/>
        </w:rPr>
      </w:pPr>
      <w:r w:rsidRPr="00DF4D17">
        <w:rPr>
          <w:rFonts w:ascii="Calibri" w:hAnsi="Calibri"/>
          <w:b/>
          <w:color w:val="1F497D"/>
        </w:rPr>
        <w:t xml:space="preserve"> </w:t>
      </w:r>
      <w:r w:rsidRPr="00DF4D17">
        <w:rPr>
          <w:rFonts w:ascii="Calibri" w:hAnsi="Calibri"/>
          <w:b/>
          <w:bCs/>
          <w:color w:val="1F497D"/>
        </w:rPr>
        <w:t>a Társadalombiztosítási Azonosító Jelet igazoló Hatósági Igazolvány kiadásához</w:t>
      </w:r>
    </w:p>
    <w:p w14:paraId="66DA9D7D" w14:textId="77777777" w:rsidR="00DA69E2" w:rsidRPr="00DF4D17" w:rsidRDefault="00DA69E2" w:rsidP="00C87434">
      <w:pPr>
        <w:tabs>
          <w:tab w:val="left" w:pos="2325"/>
        </w:tabs>
        <w:spacing w:line="200" w:lineRule="exact"/>
        <w:jc w:val="center"/>
        <w:rPr>
          <w:rFonts w:ascii="Calibri" w:hAnsi="Calibri"/>
          <w:b/>
          <w:bCs/>
          <w:color w:val="1F497D"/>
          <w:sz w:val="22"/>
          <w:szCs w:val="22"/>
        </w:rPr>
      </w:pPr>
    </w:p>
    <w:tbl>
      <w:tblPr>
        <w:tblpPr w:leftFromText="141" w:rightFromText="141" w:vertAnchor="text" w:horzAnchor="margin" w:tblpX="108" w:tblpY="159"/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360"/>
        <w:gridCol w:w="1074"/>
        <w:gridCol w:w="425"/>
        <w:gridCol w:w="2126"/>
        <w:gridCol w:w="425"/>
        <w:gridCol w:w="993"/>
        <w:gridCol w:w="426"/>
        <w:gridCol w:w="1700"/>
      </w:tblGrid>
      <w:tr w:rsidR="004C2FF6" w:rsidRPr="008210EF" w14:paraId="5F6A27A9" w14:textId="77777777" w:rsidTr="00323F7D">
        <w:tc>
          <w:tcPr>
            <w:tcW w:w="1368" w:type="dxa"/>
            <w:vAlign w:val="center"/>
          </w:tcPr>
          <w:p w14:paraId="6BD8ABCF" w14:textId="77777777" w:rsidR="004C2FF6" w:rsidRPr="008210EF" w:rsidRDefault="000B77C9" w:rsidP="000B77C9">
            <w:pPr>
              <w:tabs>
                <w:tab w:val="left" w:pos="2325"/>
              </w:tabs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*</w:t>
            </w:r>
            <w:r w:rsidR="004C2FF6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Kiadás jogcíme</w:t>
            </w:r>
            <w:r w:rsidR="006E3536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:</w:t>
            </w:r>
          </w:p>
        </w:tc>
        <w:tc>
          <w:tcPr>
            <w:tcW w:w="360" w:type="dxa"/>
            <w:vAlign w:val="center"/>
          </w:tcPr>
          <w:p w14:paraId="72441783" w14:textId="77777777" w:rsidR="004C2FF6" w:rsidRPr="008210EF" w:rsidRDefault="004C2FF6" w:rsidP="00323F7D">
            <w:pPr>
              <w:tabs>
                <w:tab w:val="left" w:pos="2325"/>
              </w:tabs>
              <w:jc w:val="center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begin">
                <w:ffData>
                  <w:name w:val="first_issu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first_issue"/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instrText xml:space="preserve"> FORMCHECKBOX </w:instrText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1074" w:type="dxa"/>
            <w:vAlign w:val="center"/>
          </w:tcPr>
          <w:p w14:paraId="3946EB69" w14:textId="77777777" w:rsidR="004C2FF6" w:rsidRPr="008210EF" w:rsidRDefault="00323F7D" w:rsidP="000B77C9">
            <w:pPr>
              <w:tabs>
                <w:tab w:val="left" w:pos="2325"/>
              </w:tabs>
              <w:ind w:left="-27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első kiadás</w:t>
            </w:r>
          </w:p>
        </w:tc>
        <w:tc>
          <w:tcPr>
            <w:tcW w:w="425" w:type="dxa"/>
            <w:vAlign w:val="center"/>
          </w:tcPr>
          <w:p w14:paraId="70C1E77E" w14:textId="77777777" w:rsidR="004C2FF6" w:rsidRPr="008210EF" w:rsidRDefault="004C2FF6" w:rsidP="00323F7D">
            <w:pPr>
              <w:tabs>
                <w:tab w:val="left" w:pos="2325"/>
              </w:tabs>
              <w:jc w:val="center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begin">
                <w:ffData>
                  <w:name w:val="lost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lost"/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instrText xml:space="preserve"> FORMCHECKBOX </w:instrText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2126" w:type="dxa"/>
            <w:vAlign w:val="center"/>
          </w:tcPr>
          <w:p w14:paraId="59DAD07F" w14:textId="77777777" w:rsidR="004C2FF6" w:rsidRPr="008210EF" w:rsidRDefault="00DF468A" w:rsidP="00DF468A">
            <w:pPr>
              <w:tabs>
                <w:tab w:val="left" w:pos="2325"/>
              </w:tabs>
              <w:ind w:left="-108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 xml:space="preserve"> </w:t>
            </w:r>
            <w:r w:rsidR="004C2FF6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elvesztés,</w:t>
            </w:r>
            <w:r w:rsidR="000B77C9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 xml:space="preserve"> </w:t>
            </w:r>
            <w:r w:rsidR="004C2FF6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ellopás,</w:t>
            </w:r>
            <w:r w:rsidR="000B77C9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 xml:space="preserve"> </w:t>
            </w:r>
            <w:r w:rsidR="004C2FF6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rongálódás</w:t>
            </w:r>
          </w:p>
        </w:tc>
        <w:tc>
          <w:tcPr>
            <w:tcW w:w="425" w:type="dxa"/>
            <w:vAlign w:val="center"/>
          </w:tcPr>
          <w:p w14:paraId="3A7D7E90" w14:textId="77777777" w:rsidR="004C2FF6" w:rsidRPr="008210EF" w:rsidRDefault="004C2FF6" w:rsidP="00323F7D">
            <w:pPr>
              <w:tabs>
                <w:tab w:val="left" w:pos="2325"/>
              </w:tabs>
              <w:jc w:val="center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begin">
                <w:ffData>
                  <w:name w:val="name_chang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name_change"/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instrText xml:space="preserve"> FORMCHECKBOX </w:instrText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end"/>
            </w:r>
            <w:bookmarkEnd w:id="2"/>
          </w:p>
        </w:tc>
        <w:tc>
          <w:tcPr>
            <w:tcW w:w="993" w:type="dxa"/>
            <w:vAlign w:val="center"/>
          </w:tcPr>
          <w:p w14:paraId="7B6D3FC3" w14:textId="77777777" w:rsidR="004C2FF6" w:rsidRPr="008210EF" w:rsidRDefault="00DF468A" w:rsidP="00DF468A">
            <w:pPr>
              <w:tabs>
                <w:tab w:val="left" w:pos="2325"/>
              </w:tabs>
              <w:ind w:left="-108" w:right="-108"/>
              <w:jc w:val="both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 xml:space="preserve"> n</w:t>
            </w:r>
            <w:r w:rsidR="004C2FF6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évváltozás</w:t>
            </w:r>
          </w:p>
        </w:tc>
        <w:tc>
          <w:tcPr>
            <w:tcW w:w="426" w:type="dxa"/>
            <w:vAlign w:val="center"/>
          </w:tcPr>
          <w:p w14:paraId="293419CC" w14:textId="77777777" w:rsidR="004C2FF6" w:rsidRPr="008210EF" w:rsidRDefault="004C2FF6" w:rsidP="00323F7D">
            <w:pPr>
              <w:tabs>
                <w:tab w:val="left" w:pos="2325"/>
              </w:tabs>
              <w:jc w:val="center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begin">
                <w:ffData>
                  <w:name w:val="expired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expired"/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instrText xml:space="preserve"> FORMCHECKBOX </w:instrText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end"/>
            </w:r>
            <w:bookmarkEnd w:id="3"/>
          </w:p>
        </w:tc>
        <w:tc>
          <w:tcPr>
            <w:tcW w:w="1700" w:type="dxa"/>
            <w:vAlign w:val="center"/>
          </w:tcPr>
          <w:p w14:paraId="4ECE679F" w14:textId="77777777" w:rsidR="004C2FF6" w:rsidRPr="008210EF" w:rsidRDefault="00323F7D" w:rsidP="00DF468A">
            <w:pPr>
              <w:tabs>
                <w:tab w:val="left" w:pos="2325"/>
              </w:tabs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érvényesség lejárata</w:t>
            </w:r>
          </w:p>
        </w:tc>
      </w:tr>
    </w:tbl>
    <w:p w14:paraId="068063A0" w14:textId="77777777" w:rsidR="00740E10" w:rsidRPr="00DF4D17" w:rsidRDefault="00740E10" w:rsidP="003E7BAA">
      <w:pPr>
        <w:tabs>
          <w:tab w:val="left" w:pos="2325"/>
        </w:tabs>
        <w:rPr>
          <w:rFonts w:ascii="Calibri" w:hAnsi="Calibri"/>
          <w:b/>
          <w:bCs/>
          <w:color w:val="1F497D"/>
          <w:sz w:val="16"/>
          <w:szCs w:val="16"/>
        </w:rPr>
      </w:pPr>
    </w:p>
    <w:tbl>
      <w:tblPr>
        <w:tblW w:w="8932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2"/>
        <w:gridCol w:w="109"/>
        <w:gridCol w:w="898"/>
        <w:gridCol w:w="205"/>
        <w:gridCol w:w="43"/>
        <w:gridCol w:w="180"/>
        <w:gridCol w:w="923"/>
        <w:gridCol w:w="99"/>
        <w:gridCol w:w="261"/>
        <w:gridCol w:w="115"/>
        <w:gridCol w:w="33"/>
        <w:gridCol w:w="168"/>
        <w:gridCol w:w="176"/>
        <w:gridCol w:w="16"/>
        <w:gridCol w:w="361"/>
        <w:gridCol w:w="6"/>
        <w:gridCol w:w="62"/>
        <w:gridCol w:w="219"/>
        <w:gridCol w:w="90"/>
        <w:gridCol w:w="360"/>
        <w:gridCol w:w="401"/>
        <w:gridCol w:w="207"/>
        <w:gridCol w:w="108"/>
        <w:gridCol w:w="100"/>
        <w:gridCol w:w="152"/>
        <w:gridCol w:w="128"/>
        <w:gridCol w:w="70"/>
        <w:gridCol w:w="68"/>
        <w:gridCol w:w="98"/>
        <w:gridCol w:w="107"/>
        <w:gridCol w:w="107"/>
        <w:gridCol w:w="148"/>
        <w:gridCol w:w="355"/>
        <w:gridCol w:w="130"/>
        <w:gridCol w:w="212"/>
        <w:gridCol w:w="12"/>
        <w:gridCol w:w="181"/>
        <w:gridCol w:w="174"/>
        <w:gridCol w:w="43"/>
        <w:gridCol w:w="103"/>
        <w:gridCol w:w="86"/>
        <w:gridCol w:w="122"/>
        <w:gridCol w:w="99"/>
        <w:gridCol w:w="256"/>
        <w:gridCol w:w="348"/>
        <w:gridCol w:w="21"/>
      </w:tblGrid>
      <w:tr w:rsidR="004C2FF6" w:rsidRPr="008210EF" w14:paraId="479C5BC5" w14:textId="77777777" w:rsidTr="005A3A60">
        <w:tc>
          <w:tcPr>
            <w:tcW w:w="3806" w:type="dxa"/>
            <w:gridSpan w:val="12"/>
          </w:tcPr>
          <w:p w14:paraId="067AB3D1" w14:textId="77777777" w:rsidR="004C2FF6" w:rsidRPr="008210EF" w:rsidRDefault="004C2FF6" w:rsidP="00323F7D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</w:t>
            </w:r>
            <w:r w:rsidR="00323F7D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 TAJ-t 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igénylő vezetékneve</w:t>
            </w:r>
          </w:p>
        </w:tc>
        <w:tc>
          <w:tcPr>
            <w:tcW w:w="2386" w:type="dxa"/>
            <w:gridSpan w:val="14"/>
          </w:tcPr>
          <w:p w14:paraId="2C50FF5E" w14:textId="009A019A" w:rsidR="004C2FF6" w:rsidRPr="00DE0DFC" w:rsidRDefault="004A1359" w:rsidP="00294D79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4A1359">
              <w:rPr>
                <w:bCs/>
                <w:sz w:val="24"/>
                <w:szCs w:val="24"/>
              </w:rPr>
              <w:t xml:space="preserve">{{surname}}</w:t>
            </w:r>
            <w:r w:rsidRPr="004A1359">
              <w:rPr>
                <w:bCs/>
                <w:sz w:val="24"/>
                <w:szCs w:val="24"/>
              </w:rPr>
              <w:t xml:space="preserve"/>
            </w:r>
            <w:r w:rsidRPr="004A1359">
              <w:rPr>
                <w:bCs/>
                <w:sz w:val="24"/>
                <w:szCs w:val="24"/>
              </w:rPr>
              <w:t xml:space="preserve"/>
            </w:r>
          </w:p>
        </w:tc>
        <w:tc>
          <w:tcPr>
            <w:tcW w:w="2740" w:type="dxa"/>
            <w:gridSpan w:val="20"/>
          </w:tcPr>
          <w:p w14:paraId="3A617398" w14:textId="77777777" w:rsidR="004C2FF6" w:rsidRPr="00DE0DFC" w:rsidRDefault="004C2FF6" w:rsidP="00223F20">
            <w:pPr>
              <w:tabs>
                <w:tab w:val="left" w:pos="2325"/>
              </w:tabs>
              <w:spacing w:line="280" w:lineRule="exact"/>
              <w:rPr>
                <w:b/>
                <w:bCs/>
                <w:color w:val="1F497D"/>
                <w:sz w:val="22"/>
                <w:szCs w:val="22"/>
              </w:rPr>
            </w:pPr>
          </w:p>
        </w:tc>
      </w:tr>
      <w:tr w:rsidR="004C2FF6" w:rsidRPr="008210EF" w14:paraId="3739536E" w14:textId="77777777" w:rsidTr="005A3A60">
        <w:tc>
          <w:tcPr>
            <w:tcW w:w="3806" w:type="dxa"/>
            <w:gridSpan w:val="12"/>
          </w:tcPr>
          <w:p w14:paraId="54796E54" w14:textId="77777777" w:rsidR="004C2FF6" w:rsidRPr="008210EF" w:rsidRDefault="004C2FF6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A </w:t>
            </w:r>
            <w:r w:rsidR="00323F7D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TAJ-t 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igénylő utónevei</w:t>
            </w:r>
          </w:p>
        </w:tc>
        <w:tc>
          <w:tcPr>
            <w:tcW w:w="2386" w:type="dxa"/>
            <w:gridSpan w:val="14"/>
          </w:tcPr>
          <w:p w14:paraId="518A7D95" w14:textId="0396116E" w:rsidR="004C2FF6" w:rsidRPr="00DE0DFC" w:rsidRDefault="004A1359" w:rsidP="00294D79">
            <w:pPr>
              <w:tabs>
                <w:tab w:val="left" w:pos="2325"/>
              </w:tabs>
              <w:spacing w:line="280" w:lineRule="exact"/>
              <w:rPr>
                <w:b/>
                <w:bCs/>
                <w:color w:val="1F497D"/>
                <w:sz w:val="22"/>
                <w:szCs w:val="22"/>
              </w:rPr>
            </w:pPr>
            <w:r w:rsidRPr="004A1359">
              <w:rPr>
                <w:bCs/>
                <w:sz w:val="24"/>
                <w:szCs w:val="24"/>
              </w:rPr>
              <w:t xml:space="preserve">{{given_name}}</w:t>
            </w:r>
            <w:r w:rsidRPr="004A1359">
              <w:rPr>
                <w:bCs/>
                <w:sz w:val="24"/>
                <w:szCs w:val="24"/>
              </w:rPr>
              <w:t xml:space="preserve"/>
            </w:r>
            <w:r w:rsidRPr="004A1359">
              <w:rPr>
                <w:bCs/>
                <w:sz w:val="24"/>
                <w:szCs w:val="24"/>
              </w:rPr>
              <w:t xml:space="preserve"/>
            </w:r>
          </w:p>
        </w:tc>
        <w:tc>
          <w:tcPr>
            <w:tcW w:w="2740" w:type="dxa"/>
            <w:gridSpan w:val="20"/>
          </w:tcPr>
          <w:p w14:paraId="49009AA4" w14:textId="77777777" w:rsidR="004C2FF6" w:rsidRPr="00DE0DFC" w:rsidRDefault="004C2FF6" w:rsidP="00223F20">
            <w:pPr>
              <w:tabs>
                <w:tab w:val="left" w:pos="2325"/>
              </w:tabs>
              <w:spacing w:line="280" w:lineRule="exact"/>
              <w:rPr>
                <w:b/>
                <w:bCs/>
                <w:color w:val="1F497D"/>
                <w:sz w:val="22"/>
                <w:szCs w:val="22"/>
              </w:rPr>
            </w:pPr>
          </w:p>
        </w:tc>
      </w:tr>
      <w:tr w:rsidR="004C2FF6" w:rsidRPr="008210EF" w14:paraId="51E8A703" w14:textId="77777777" w:rsidTr="005A3A60">
        <w:tc>
          <w:tcPr>
            <w:tcW w:w="3806" w:type="dxa"/>
            <w:gridSpan w:val="12"/>
          </w:tcPr>
          <w:p w14:paraId="2D42723D" w14:textId="77777777" w:rsidR="004C2FF6" w:rsidRPr="008210EF" w:rsidRDefault="004C2FF6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Születési vezeték- </w:t>
            </w:r>
            <w:r w:rsidR="006E3536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és utóneve</w:t>
            </w:r>
          </w:p>
        </w:tc>
        <w:tc>
          <w:tcPr>
            <w:tcW w:w="2386" w:type="dxa"/>
            <w:gridSpan w:val="14"/>
          </w:tcPr>
          <w:p w14:paraId="69254861" w14:textId="6DCE6E66" w:rsidR="004C2FF6" w:rsidRPr="006402E6" w:rsidRDefault="007F625E" w:rsidP="00294D79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7F625E">
              <w:rPr>
                <w:rFonts w:hint="eastAsia"/>
                <w:bCs/>
                <w:sz w:val="24"/>
                <w:szCs w:val="24"/>
              </w:rPr>
              <w:t xml:space="preserve">{{birth_surname}}</w:t>
            </w:r>
            <w:r w:rsidRPr="007F625E">
              <w:rPr>
                <w:rFonts w:hint="eastAsia"/>
                <w:bCs/>
                <w:sz w:val="24"/>
                <w:szCs w:val="24"/>
              </w:rPr>
              <w:t xml:space="preserve"/>
            </w:r>
            <w:r w:rsidRPr="007F625E">
              <w:rPr>
                <w:rFonts w:hint="eastAsia"/>
                <w:bCs/>
                <w:sz w:val="24"/>
                <w:szCs w:val="24"/>
              </w:rPr>
              <w:t xml:space="preserve"/>
            </w:r>
            <w:r w:rsidRPr="007F625E">
              <w:rPr>
                <w:rFonts w:hint="eastAsia"/>
                <w:bCs/>
                <w:sz w:val="24"/>
                <w:szCs w:val="24"/>
              </w:rPr>
              <w:t xml:space="preserve"/>
            </w:r>
            <w:r w:rsidRPr="007F625E">
              <w:rPr>
                <w:rFonts w:hint="eastAsia"/>
                <w:bCs/>
                <w:sz w:val="24"/>
                <w:szCs w:val="24"/>
              </w:rPr>
              <w:t xml:space="preserve"/>
            </w:r>
          </w:p>
        </w:tc>
        <w:tc>
          <w:tcPr>
            <w:tcW w:w="2740" w:type="dxa"/>
            <w:gridSpan w:val="20"/>
          </w:tcPr>
          <w:p w14:paraId="5656903F" w14:textId="77541BEA" w:rsidR="004C2FF6" w:rsidRPr="006402E6" w:rsidRDefault="007F625E" w:rsidP="00294D79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7F625E">
              <w:rPr>
                <w:rFonts w:hint="eastAsia"/>
                <w:bCs/>
                <w:sz w:val="24"/>
                <w:szCs w:val="24"/>
              </w:rPr>
              <w:t xml:space="preserve">{{birth_given_name}}</w:t>
            </w:r>
            <w:r w:rsidRPr="007F625E">
              <w:rPr>
                <w:rFonts w:hint="eastAsia"/>
                <w:bCs/>
                <w:sz w:val="24"/>
                <w:szCs w:val="24"/>
              </w:rPr>
              <w:t xml:space="preserve"/>
            </w:r>
            <w:r w:rsidRPr="007F625E">
              <w:rPr>
                <w:rFonts w:hint="eastAsia"/>
                <w:bCs/>
                <w:sz w:val="24"/>
                <w:szCs w:val="24"/>
              </w:rPr>
              <w:t xml:space="preserve"/>
            </w:r>
            <w:r w:rsidRPr="007F625E">
              <w:rPr>
                <w:rFonts w:hint="eastAsia"/>
                <w:bCs/>
                <w:sz w:val="24"/>
                <w:szCs w:val="24"/>
              </w:rPr>
              <w:t xml:space="preserve"/>
            </w:r>
            <w:r w:rsidRPr="007F625E">
              <w:rPr>
                <w:rFonts w:hint="eastAsia"/>
                <w:bCs/>
                <w:sz w:val="24"/>
                <w:szCs w:val="24"/>
              </w:rPr>
              <w:t xml:space="preserve"/>
            </w:r>
          </w:p>
        </w:tc>
      </w:tr>
      <w:tr w:rsidR="00F102C5" w:rsidRPr="008210EF" w14:paraId="78C56F10" w14:textId="77777777" w:rsidTr="005A3A60">
        <w:tc>
          <w:tcPr>
            <w:tcW w:w="3806" w:type="dxa"/>
            <w:gridSpan w:val="12"/>
          </w:tcPr>
          <w:p w14:paraId="655C0E08" w14:textId="77777777" w:rsidR="00F102C5" w:rsidRPr="008210EF" w:rsidRDefault="00F102C5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Anyja születési vezeték- és utóneve</w:t>
            </w:r>
          </w:p>
        </w:tc>
        <w:tc>
          <w:tcPr>
            <w:tcW w:w="2386" w:type="dxa"/>
            <w:gridSpan w:val="14"/>
          </w:tcPr>
          <w:p w14:paraId="179330FC" w14:textId="3BFC9471" w:rsidR="00F102C5" w:rsidRPr="006402E6" w:rsidRDefault="004A1359" w:rsidP="00294D79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4A1359">
              <w:rPr>
                <w:bCs/>
                <w:sz w:val="24"/>
                <w:szCs w:val="24"/>
              </w:rPr>
              <w:t xml:space="preserve">{{mother_surname}}</w:t>
            </w:r>
            <w:r w:rsidRPr="004A1359">
              <w:rPr>
                <w:bCs/>
                <w:sz w:val="24"/>
                <w:szCs w:val="24"/>
              </w:rPr>
              <w:t xml:space="preserve"/>
            </w:r>
            <w:r w:rsidRPr="004A1359">
              <w:rPr>
                <w:bCs/>
                <w:sz w:val="24"/>
                <w:szCs w:val="24"/>
              </w:rPr>
              <w:t xml:space="preserve"/>
            </w:r>
          </w:p>
        </w:tc>
        <w:tc>
          <w:tcPr>
            <w:tcW w:w="2740" w:type="dxa"/>
            <w:gridSpan w:val="20"/>
          </w:tcPr>
          <w:p w14:paraId="04CAF27E" w14:textId="2AF9F0BA" w:rsidR="00F102C5" w:rsidRPr="006402E6" w:rsidRDefault="004A1359" w:rsidP="00294D79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4A1359">
              <w:rPr>
                <w:bCs/>
                <w:sz w:val="24"/>
                <w:szCs w:val="24"/>
              </w:rPr>
              <w:t xml:space="preserve">{{mother_given_name}}</w:t>
            </w:r>
            <w:r w:rsidRPr="004A1359">
              <w:rPr>
                <w:bCs/>
                <w:sz w:val="24"/>
                <w:szCs w:val="24"/>
              </w:rPr>
              <w:t xml:space="preserve"/>
            </w:r>
            <w:r w:rsidRPr="004A1359">
              <w:rPr>
                <w:bCs/>
                <w:sz w:val="24"/>
                <w:szCs w:val="24"/>
              </w:rPr>
              <w:t xml:space="preserve"/>
            </w:r>
          </w:p>
        </w:tc>
      </w:tr>
      <w:tr w:rsidR="007B1052" w:rsidRPr="008210EF" w14:paraId="16D4CBCC" w14:textId="77777777" w:rsidTr="005A3A60">
        <w:tc>
          <w:tcPr>
            <w:tcW w:w="3806" w:type="dxa"/>
            <w:gridSpan w:val="12"/>
          </w:tcPr>
          <w:p w14:paraId="4942A7DB" w14:textId="77777777" w:rsidR="007B1052" w:rsidRPr="008210EF" w:rsidRDefault="001617A7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266D634B" wp14:editId="4D870265">
                      <wp:simplePos x="0" y="0"/>
                      <wp:positionH relativeFrom="column">
                        <wp:posOffset>2160270</wp:posOffset>
                      </wp:positionH>
                      <wp:positionV relativeFrom="paragraph">
                        <wp:posOffset>182245</wp:posOffset>
                      </wp:positionV>
                      <wp:extent cx="480695" cy="179705"/>
                      <wp:effectExtent l="10160" t="5715" r="13970" b="5080"/>
                      <wp:wrapNone/>
                      <wp:docPr id="1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0695" cy="179705"/>
                                <a:chOff x="4921" y="5559"/>
                                <a:chExt cx="757" cy="283"/>
                              </a:xfrm>
                            </wpg:grpSpPr>
                            <wps:wsp>
                              <wps:cNvPr id="17" name="AutoShap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21" y="555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AutoShap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555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AutoShap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78" y="555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3D419472" id="Group 36" o:spid="_x0000_s1026" style="position:absolute;left:0;text-align:left;margin-left:170.1pt;margin-top:14.35pt;width:37.85pt;height:14.15pt;z-index:251680768" coordorigin="4921,5559" coordsize="757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37" o:spid="_x0000_s1027" type="#_x0000_t32" style="position:absolute;left:4921;top:555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" strokeweight=".5pt"/>
                      <v:shape id="AutoShape 38" o:spid="_x0000_s1028" type="#_x0000_t32" style="position:absolute;left:5299;top:555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" strokeweight=".5pt"/>
                      <v:shape id="AutoShape 39" o:spid="_x0000_s1029" type="#_x0000_t32" style="position:absolute;left:5678;top:555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" strokeweight=".5pt"/>
                    </v:group>
                  </w:pict>
                </mc:Fallback>
              </mc:AlternateContent>
            </w:r>
            <w:r w:rsidR="007B1052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Születési helye</w:t>
            </w:r>
          </w:p>
        </w:tc>
        <w:tc>
          <w:tcPr>
            <w:tcW w:w="5126" w:type="dxa"/>
            <w:gridSpan w:val="34"/>
          </w:tcPr>
          <w:p w14:paraId="1D2E5DE5" w14:textId="08CB06D7" w:rsidR="007B1052" w:rsidRPr="001617A7" w:rsidRDefault="004A1359" w:rsidP="001617A7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  <w:lang w:eastAsia="zh-CN"/>
              </w:rPr>
            </w:pPr>
            <w:r w:rsidRPr="004A1359">
              <w:rPr>
                <w:bCs/>
                <w:sz w:val="24"/>
                <w:szCs w:val="24"/>
              </w:rPr>
              <w:t xml:space="preserve">{{birth_place}}, {{birth_country_hu}}</w:t>
            </w:r>
            <w:r w:rsidRPr="004A1359">
              <w:rPr>
                <w:bCs/>
                <w:sz w:val="24"/>
                <w:szCs w:val="24"/>
              </w:rPr>
              <w:t xml:space="preserve"/>
            </w:r>
            <w:r w:rsidRPr="004A1359">
              <w:rPr>
                <w:bCs/>
                <w:sz w:val="24"/>
                <w:szCs w:val="24"/>
              </w:rPr>
              <w:t xml:space="preserve"/>
            </w:r>
            <w:r w:rsidRPr="004A1359">
              <w:rPr>
                <w:bCs/>
                <w:sz w:val="24"/>
                <w:szCs w:val="24"/>
              </w:rPr>
              <w:t xml:space="preserve"/>
            </w:r>
            <w:r w:rsidRPr="004A1359">
              <w:rPr>
                <w:bCs/>
                <w:sz w:val="24"/>
                <w:szCs w:val="24"/>
              </w:rPr>
              <w:t xml:space="preserve"/>
            </w:r>
            <w:r w:rsidR="001617A7" w:rsidRPr="001617A7">
              <w:rPr>
                <w:bCs/>
                <w:noProof/>
                <w:sz w:val="24"/>
                <w:szCs w:val="24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AC28A37" wp14:editId="543D2C08">
                      <wp:simplePos x="0" y="0"/>
                      <wp:positionH relativeFrom="column">
                        <wp:posOffset>1433195</wp:posOffset>
                      </wp:positionH>
                      <wp:positionV relativeFrom="paragraph">
                        <wp:posOffset>181610</wp:posOffset>
                      </wp:positionV>
                      <wp:extent cx="0" cy="179705"/>
                      <wp:effectExtent l="13970" t="5080" r="5080" b="5715"/>
                      <wp:wrapNone/>
                      <wp:docPr id="15" name="AutoShap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C361631" id="AutoShape 41" o:spid="_x0000_s1026" type="#_x0000_t32" style="position:absolute;left:0;text-align:left;margin-left:112.85pt;margin-top:14.3pt;width:0;height:14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" strokeweight=".5pt"/>
                  </w:pict>
                </mc:Fallback>
              </mc:AlternateContent>
            </w:r>
            <w:r>
              <w:rPr>
                <w:rFonts w:hint="eastAsia"/>
                <w:bCs/>
                <w:sz w:val="24"/>
                <w:szCs w:val="24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4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4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4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4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4"/>
                <w:lang w:eastAsia="zh-CN"/>
              </w:rPr>
              <w:t xml:space="preserve"/>
            </w:r>
          </w:p>
        </w:tc>
      </w:tr>
      <w:tr w:rsidR="001173CA" w:rsidRPr="008210EF" w14:paraId="2BC8F406" w14:textId="77777777" w:rsidTr="005A3A60">
        <w:tc>
          <w:tcPr>
            <w:tcW w:w="3130" w:type="dxa"/>
            <w:gridSpan w:val="7"/>
          </w:tcPr>
          <w:p w14:paraId="7C9B0E06" w14:textId="77777777" w:rsidR="001173CA" w:rsidRPr="008210EF" w:rsidRDefault="001173CA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Születési ideje</w:t>
            </w:r>
          </w:p>
        </w:tc>
        <w:tc>
          <w:tcPr>
            <w:tcW w:w="1516" w:type="dxa"/>
            <w:gridSpan w:val="11"/>
            <w:vAlign w:val="center"/>
          </w:tcPr>
          <w:p w14:paraId="6375EFDE" w14:textId="3CBA154F" w:rsidR="001173CA" w:rsidRPr="00DE0DFC" w:rsidRDefault="004A1359" w:rsidP="0051077C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8"/>
              </w:rPr>
            </w:pPr>
            <w:r w:rsidRPr="004A1359">
              <w:rPr>
                <w:bCs/>
                <w:sz w:val="24"/>
                <w:szCs w:val="28"/>
              </w:rPr>
              <w:t xml:space="preserve">{{birth_y}}</w:t>
            </w:r>
            <w:r w:rsidRPr="004A1359">
              <w:rPr>
                <w:bCs/>
                <w:sz w:val="24"/>
                <w:szCs w:val="28"/>
              </w:rPr>
              <w:t xml:space="preserve"/>
            </w:r>
            <w:r w:rsidRPr="004A1359">
              <w:rPr>
                <w:bCs/>
                <w:sz w:val="24"/>
                <w:szCs w:val="28"/>
              </w:rPr>
              <w:t xml:space="preserve"/>
            </w:r>
            <w:r w:rsidRPr="004A1359">
              <w:rPr>
                <w:bCs/>
                <w:sz w:val="24"/>
                <w:szCs w:val="28"/>
              </w:rPr>
              <w:t xml:space="preserve"/>
            </w:r>
            <w:r w:rsidRPr="004A1359">
              <w:rPr>
                <w:bCs/>
                <w:sz w:val="24"/>
                <w:szCs w:val="28"/>
              </w:rPr>
              <w:t xml:space="preserve"/>
            </w:r>
            <w:r w:rsidRPr="004A1359">
              <w:rPr>
                <w:bCs/>
                <w:sz w:val="24"/>
                <w:szCs w:val="28"/>
              </w:rPr>
              <w:t xml:space="preserve"/>
            </w:r>
            <w:r w:rsidRPr="004A1359">
              <w:rPr>
                <w:bCs/>
                <w:sz w:val="24"/>
                <w:szCs w:val="28"/>
              </w:rPr>
              <w:t xml:space="preserve"/>
            </w:r>
          </w:p>
        </w:tc>
        <w:tc>
          <w:tcPr>
            <w:tcW w:w="1166" w:type="dxa"/>
            <w:gridSpan w:val="5"/>
          </w:tcPr>
          <w:p w14:paraId="3E8002DF" w14:textId="77777777" w:rsidR="001173CA" w:rsidRPr="008210EF" w:rsidRDefault="001173CA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év</w:t>
            </w:r>
          </w:p>
        </w:tc>
        <w:tc>
          <w:tcPr>
            <w:tcW w:w="723" w:type="dxa"/>
            <w:gridSpan w:val="7"/>
            <w:vAlign w:val="center"/>
          </w:tcPr>
          <w:p w14:paraId="4FFAFC14" w14:textId="7CAB65C4" w:rsidR="001173CA" w:rsidRPr="00DE0DFC" w:rsidRDefault="004A1359" w:rsidP="0051077C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 xml:space="preserve">{{birth_m}}</w:t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</w:p>
        </w:tc>
        <w:tc>
          <w:tcPr>
            <w:tcW w:w="740" w:type="dxa"/>
            <w:gridSpan w:val="4"/>
          </w:tcPr>
          <w:p w14:paraId="6AA567A6" w14:textId="77777777" w:rsidR="001173CA" w:rsidRPr="008210EF" w:rsidRDefault="001173CA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hó</w:t>
            </w:r>
          </w:p>
        </w:tc>
        <w:tc>
          <w:tcPr>
            <w:tcW w:w="811" w:type="dxa"/>
            <w:gridSpan w:val="7"/>
            <w:vAlign w:val="center"/>
          </w:tcPr>
          <w:p w14:paraId="66864A15" w14:textId="0C6031CA" w:rsidR="001173CA" w:rsidRPr="00DE0DFC" w:rsidRDefault="004A1359" w:rsidP="0051077C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 xml:space="preserve">{{birth_d}}</w:t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bookmarkStart w:id="4" w:name="_GoBack"/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bookmarkEnd w:id="4"/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="001617A7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5BC9DB5" wp14:editId="0FFB1135">
                      <wp:simplePos x="0" y="0"/>
                      <wp:positionH relativeFrom="column">
                        <wp:posOffset>186690</wp:posOffset>
                      </wp:positionH>
                      <wp:positionV relativeFrom="paragraph">
                        <wp:posOffset>-1270</wp:posOffset>
                      </wp:positionV>
                      <wp:extent cx="0" cy="179705"/>
                      <wp:effectExtent l="8255" t="12700" r="10795" b="7620"/>
                      <wp:wrapNone/>
                      <wp:docPr id="14" name="Auto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934046E" id="AutoShape 42" o:spid="_x0000_s1026" type="#_x0000_t32" style="position:absolute;left:0;text-align:left;margin-left:14.7pt;margin-top:-.1pt;width:0;height:1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" strokeweight=".5pt"/>
                  </w:pict>
                </mc:Fallback>
              </mc:AlternateContent>
            </w:r>
          </w:p>
        </w:tc>
        <w:tc>
          <w:tcPr>
            <w:tcW w:w="846" w:type="dxa"/>
            <w:gridSpan w:val="5"/>
          </w:tcPr>
          <w:p w14:paraId="48D4EE5B" w14:textId="77777777" w:rsidR="001173CA" w:rsidRPr="008210EF" w:rsidRDefault="001173CA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nap</w:t>
            </w:r>
          </w:p>
        </w:tc>
      </w:tr>
      <w:tr w:rsidR="007B1052" w:rsidRPr="008210EF" w14:paraId="5BE85D22" w14:textId="77777777" w:rsidTr="001173CA">
        <w:tc>
          <w:tcPr>
            <w:tcW w:w="3130" w:type="dxa"/>
            <w:gridSpan w:val="7"/>
          </w:tcPr>
          <w:p w14:paraId="57465149" w14:textId="77777777" w:rsidR="007B1052" w:rsidRPr="008210EF" w:rsidRDefault="007B1052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Állampolgársága</w:t>
            </w:r>
          </w:p>
        </w:tc>
        <w:tc>
          <w:tcPr>
            <w:tcW w:w="5802" w:type="dxa"/>
            <w:gridSpan w:val="39"/>
          </w:tcPr>
          <w:p w14:paraId="3FA945D2" w14:textId="043ADC9D" w:rsidR="007B1052" w:rsidRPr="001617A7" w:rsidRDefault="004A1359" w:rsidP="001C0521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4A1359">
              <w:rPr>
                <w:bCs/>
                <w:sz w:val="24"/>
                <w:szCs w:val="24"/>
              </w:rPr>
              <w:t xml:space="preserve">{{nationality_hu}}</w:t>
            </w:r>
            <w:r w:rsidRPr="004A1359">
              <w:rPr>
                <w:bCs/>
                <w:sz w:val="24"/>
                <w:szCs w:val="24"/>
              </w:rPr>
              <w:t xml:space="preserve"/>
            </w:r>
            <w:r w:rsidRPr="004A1359">
              <w:rPr>
                <w:bCs/>
                <w:sz w:val="24"/>
                <w:szCs w:val="24"/>
              </w:rPr>
              <w:t xml:space="preserve"/>
            </w:r>
            <w:r w:rsidRPr="004A1359">
              <w:rPr>
                <w:bCs/>
                <w:sz w:val="24"/>
                <w:szCs w:val="24"/>
              </w:rPr>
              <w:t xml:space="preserve"/>
            </w:r>
            <w:r w:rsidRPr="004A1359">
              <w:rPr>
                <w:bCs/>
                <w:sz w:val="24"/>
                <w:szCs w:val="24"/>
              </w:rPr>
              <w:t xml:space="preserve"/>
            </w:r>
          </w:p>
        </w:tc>
      </w:tr>
      <w:tr w:rsidR="004825D0" w:rsidRPr="008210EF" w14:paraId="4F04CA50" w14:textId="77777777" w:rsidTr="001173CA">
        <w:tc>
          <w:tcPr>
            <w:tcW w:w="3130" w:type="dxa"/>
            <w:gridSpan w:val="7"/>
          </w:tcPr>
          <w:p w14:paraId="7C49C501" w14:textId="77777777" w:rsidR="004825D0" w:rsidRPr="008210EF" w:rsidRDefault="000B77C9" w:rsidP="000B77C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*</w:t>
            </w:r>
            <w:r w:rsidR="00B62EB8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Neme</w:t>
            </w:r>
          </w:p>
        </w:tc>
        <w:tc>
          <w:tcPr>
            <w:tcW w:w="360" w:type="dxa"/>
            <w:gridSpan w:val="2"/>
          </w:tcPr>
          <w:p w14:paraId="3517A788" w14:textId="77777777" w:rsidR="004825D0" w:rsidRPr="008210EF" w:rsidRDefault="004825D0" w:rsidP="00223F20">
            <w:pPr>
              <w:tabs>
                <w:tab w:val="left" w:pos="2325"/>
              </w:tabs>
              <w:spacing w:line="280" w:lineRule="exact"/>
              <w:ind w:left="-108" w:right="-18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mal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male"/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FORMCHECKBOX </w:instrText>
            </w:r>
            <w:r w:rsidR="00C575B6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="00C575B6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  <w:bookmarkEnd w:id="5"/>
          </w:p>
        </w:tc>
        <w:tc>
          <w:tcPr>
            <w:tcW w:w="2322" w:type="dxa"/>
            <w:gridSpan w:val="14"/>
          </w:tcPr>
          <w:p w14:paraId="6782E319" w14:textId="77777777" w:rsidR="004825D0" w:rsidRPr="008210EF" w:rsidRDefault="001617A7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5C5F620A" wp14:editId="5241102B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182245</wp:posOffset>
                      </wp:positionV>
                      <wp:extent cx="480695" cy="179705"/>
                      <wp:effectExtent l="9525" t="8890" r="5080" b="11430"/>
                      <wp:wrapNone/>
                      <wp:docPr id="10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0695" cy="179705"/>
                                <a:chOff x="4921" y="5559"/>
                                <a:chExt cx="757" cy="283"/>
                              </a:xfrm>
                            </wpg:grpSpPr>
                            <wps:wsp>
                              <wps:cNvPr id="11" name="AutoShap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21" y="555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555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AutoShap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78" y="555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DED7ACC" id="Group 35" o:spid="_x0000_s1026" style="position:absolute;left:0;text-align:left;margin-left:-4.45pt;margin-top:14.35pt;width:37.85pt;height:14.15pt;z-index:251678720" coordorigin="4921,5559" coordsize="757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">
                      <v:shape id="AutoShape 19" o:spid="_x0000_s1027" type="#_x0000_t32" style="position:absolute;left:4921;top:555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" strokeweight=".5pt"/>
                      <v:shape id="AutoShape 20" o:spid="_x0000_s1028" type="#_x0000_t32" style="position:absolute;left:5299;top:555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" strokeweight=".5pt"/>
                      <v:shape id="AutoShape 21" o:spid="_x0000_s1029" type="#_x0000_t32" style="position:absolute;left:5678;top:555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" strokeweight=".5pt"/>
                    </v:group>
                  </w:pict>
                </mc:Fallback>
              </mc:AlternateContent>
            </w:r>
            <w:r w:rsidR="004825D0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férfi</w:t>
            </w:r>
          </w:p>
        </w:tc>
        <w:tc>
          <w:tcPr>
            <w:tcW w:w="450" w:type="dxa"/>
            <w:gridSpan w:val="4"/>
          </w:tcPr>
          <w:p w14:paraId="234F15FE" w14:textId="77777777" w:rsidR="004825D0" w:rsidRPr="008210EF" w:rsidRDefault="004825D0" w:rsidP="00223F20">
            <w:pPr>
              <w:tabs>
                <w:tab w:val="left" w:pos="2325"/>
              </w:tabs>
              <w:spacing w:line="280" w:lineRule="exact"/>
              <w:ind w:left="-40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femal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female"/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FORMCHECKBOX </w:instrText>
            </w:r>
            <w:r w:rsidR="00C575B6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="00C575B6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  <w:bookmarkEnd w:id="6"/>
          </w:p>
        </w:tc>
        <w:tc>
          <w:tcPr>
            <w:tcW w:w="2670" w:type="dxa"/>
            <w:gridSpan w:val="19"/>
          </w:tcPr>
          <w:p w14:paraId="2C0B77EF" w14:textId="77777777" w:rsidR="004825D0" w:rsidRPr="008210EF" w:rsidRDefault="004825D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nő</w:t>
            </w:r>
          </w:p>
        </w:tc>
      </w:tr>
      <w:tr w:rsidR="000919C0" w:rsidRPr="008210EF" w14:paraId="18EA075D" w14:textId="77777777" w:rsidTr="005A3A60">
        <w:tc>
          <w:tcPr>
            <w:tcW w:w="1779" w:type="dxa"/>
            <w:gridSpan w:val="3"/>
          </w:tcPr>
          <w:p w14:paraId="05D24BA3" w14:textId="77777777" w:rsidR="000919C0" w:rsidRPr="008210EF" w:rsidRDefault="000919C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Lakóhelye</w:t>
            </w:r>
          </w:p>
        </w:tc>
        <w:tc>
          <w:tcPr>
            <w:tcW w:w="1351" w:type="dxa"/>
            <w:gridSpan w:val="4"/>
          </w:tcPr>
          <w:p w14:paraId="6FAC6741" w14:textId="77777777" w:rsidR="000919C0" w:rsidRPr="008210EF" w:rsidRDefault="000919C0" w:rsidP="00223F20">
            <w:pPr>
              <w:tabs>
                <w:tab w:val="left" w:pos="2325"/>
              </w:tabs>
              <w:spacing w:line="280" w:lineRule="exact"/>
              <w:jc w:val="right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0"/>
              </w:rPr>
              <w:t>irányítószám</w:t>
            </w:r>
          </w:p>
        </w:tc>
        <w:tc>
          <w:tcPr>
            <w:tcW w:w="1516" w:type="dxa"/>
            <w:gridSpan w:val="11"/>
          </w:tcPr>
          <w:p w14:paraId="44022DE9" w14:textId="0D9526EC" w:rsidR="000919C0" w:rsidRPr="008210EF" w:rsidRDefault="004A1359" w:rsidP="000919C0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 xml:space="preserve">{{hu_zip}}</w:t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</w:p>
        </w:tc>
        <w:tc>
          <w:tcPr>
            <w:tcW w:w="1166" w:type="dxa"/>
            <w:gridSpan w:val="5"/>
          </w:tcPr>
          <w:p w14:paraId="22A822E1" w14:textId="77777777" w:rsidR="000919C0" w:rsidRPr="008210EF" w:rsidRDefault="000919C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település</w:t>
            </w:r>
          </w:p>
        </w:tc>
        <w:tc>
          <w:tcPr>
            <w:tcW w:w="3120" w:type="dxa"/>
            <w:gridSpan w:val="23"/>
          </w:tcPr>
          <w:p w14:paraId="274EE669" w14:textId="21FA7D8F" w:rsidR="000919C0" w:rsidRPr="008210EF" w:rsidRDefault="004A1359" w:rsidP="004C791D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 xml:space="preserve">{{hu_city}}</w:t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</w:p>
        </w:tc>
      </w:tr>
      <w:tr w:rsidR="004825D0" w:rsidRPr="008210EF" w14:paraId="05747CDD" w14:textId="77777777" w:rsidTr="005A3A60">
        <w:tc>
          <w:tcPr>
            <w:tcW w:w="772" w:type="dxa"/>
          </w:tcPr>
          <w:p w14:paraId="65293D9F" w14:textId="77777777" w:rsidR="004825D0" w:rsidRPr="008210EF" w:rsidRDefault="004825D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utca</w:t>
            </w:r>
          </w:p>
        </w:tc>
        <w:tc>
          <w:tcPr>
            <w:tcW w:w="3874" w:type="dxa"/>
            <w:gridSpan w:val="17"/>
          </w:tcPr>
          <w:p w14:paraId="7A2DD77F" w14:textId="5BF86550" w:rsidR="004825D0" w:rsidRPr="008210EF" w:rsidRDefault="004A1359" w:rsidP="00215A89">
            <w:pPr>
              <w:tabs>
                <w:tab w:val="left" w:pos="2325"/>
              </w:tabs>
              <w:spacing w:line="280" w:lineRule="exact"/>
              <w:rPr>
                <w:bCs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 xml:space="preserve">{{hu_street}}</w:t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="006402E6" w:rsidRPr="008A7026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</w:p>
        </w:tc>
        <w:tc>
          <w:tcPr>
            <w:tcW w:w="1166" w:type="dxa"/>
            <w:gridSpan w:val="5"/>
          </w:tcPr>
          <w:p w14:paraId="4BB12211" w14:textId="77777777" w:rsidR="004825D0" w:rsidRPr="008210EF" w:rsidRDefault="003841E8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</w:t>
            </w:r>
            <w:r w:rsidR="004825D0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ázszám</w:t>
            </w:r>
          </w:p>
        </w:tc>
        <w:tc>
          <w:tcPr>
            <w:tcW w:w="830" w:type="dxa"/>
            <w:gridSpan w:val="8"/>
          </w:tcPr>
          <w:p w14:paraId="6574B4A0" w14:textId="4035E96F" w:rsidR="004825D0" w:rsidRPr="006402E6" w:rsidRDefault="004A1359" w:rsidP="006402E6">
            <w:pPr>
              <w:tabs>
                <w:tab w:val="left" w:pos="2325"/>
              </w:tabs>
              <w:spacing w:line="280" w:lineRule="exact"/>
              <w:rPr>
                <w:bCs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 xml:space="preserve">{{hu_house_no}}</w:t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</w:p>
        </w:tc>
        <w:tc>
          <w:tcPr>
            <w:tcW w:w="1358" w:type="dxa"/>
            <w:gridSpan w:val="9"/>
          </w:tcPr>
          <w:p w14:paraId="49423EC8" w14:textId="77777777" w:rsidR="004825D0" w:rsidRPr="008210EF" w:rsidRDefault="003841E8" w:rsidP="00223F20">
            <w:pPr>
              <w:tabs>
                <w:tab w:val="left" w:pos="2325"/>
              </w:tabs>
              <w:spacing w:line="280" w:lineRule="exact"/>
              <w:ind w:left="-18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emelet, ajtó</w:t>
            </w:r>
          </w:p>
        </w:tc>
        <w:tc>
          <w:tcPr>
            <w:tcW w:w="932" w:type="dxa"/>
            <w:gridSpan w:val="6"/>
          </w:tcPr>
          <w:p w14:paraId="0D6F64A3" w14:textId="77777777" w:rsidR="004825D0" w:rsidRPr="008210EF" w:rsidRDefault="006947F9" w:rsidP="006947F9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bCs/>
                <w:szCs w:val="28"/>
                <w:lang w:eastAsia="zh-CN"/>
              </w:rPr>
              <w:t xml:space="preserve">{{hu_floor_door}}</w:t>
            </w:r>
          </w:p>
        </w:tc>
      </w:tr>
      <w:tr w:rsidR="000919C0" w:rsidRPr="008210EF" w14:paraId="66CD0E5D" w14:textId="77777777" w:rsidTr="005A3A60">
        <w:tc>
          <w:tcPr>
            <w:tcW w:w="1779" w:type="dxa"/>
            <w:gridSpan w:val="3"/>
          </w:tcPr>
          <w:p w14:paraId="60E6CDE0" w14:textId="77777777" w:rsidR="000919C0" w:rsidRPr="008210EF" w:rsidRDefault="000919C0" w:rsidP="0051077C">
            <w:pPr>
              <w:tabs>
                <w:tab w:val="left" w:pos="2325"/>
              </w:tabs>
              <w:spacing w:line="280" w:lineRule="exact"/>
              <w:ind w:left="-18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0"/>
              </w:rPr>
              <w:t>Tartózkodási helye</w:t>
            </w:r>
          </w:p>
        </w:tc>
        <w:tc>
          <w:tcPr>
            <w:tcW w:w="1351" w:type="dxa"/>
            <w:gridSpan w:val="4"/>
          </w:tcPr>
          <w:p w14:paraId="1174EEEF" w14:textId="77777777" w:rsidR="000919C0" w:rsidRPr="008210EF" w:rsidRDefault="000919C0" w:rsidP="0051077C">
            <w:pPr>
              <w:tabs>
                <w:tab w:val="left" w:pos="2325"/>
              </w:tabs>
              <w:spacing w:line="280" w:lineRule="exact"/>
              <w:jc w:val="right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0"/>
              </w:rPr>
              <w:t>irányítószám</w:t>
            </w:r>
          </w:p>
        </w:tc>
        <w:tc>
          <w:tcPr>
            <w:tcW w:w="1516" w:type="dxa"/>
            <w:gridSpan w:val="11"/>
          </w:tcPr>
          <w:p w14:paraId="4DFEF128" w14:textId="7BE78CEF" w:rsidR="000919C0" w:rsidRPr="008210EF" w:rsidRDefault="004A1359" w:rsidP="001617A7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 xml:space="preserve">{{hu_zip}}</w:t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="001617A7" w:rsidRPr="0003113F">
              <w:rPr>
                <w:bCs/>
                <w:noProof/>
                <w:sz w:val="24"/>
                <w:szCs w:val="28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25162919" wp14:editId="5E337800">
                      <wp:simplePos x="0" y="0"/>
                      <wp:positionH relativeFrom="column">
                        <wp:posOffset>172085</wp:posOffset>
                      </wp:positionH>
                      <wp:positionV relativeFrom="paragraph">
                        <wp:posOffset>-2540</wp:posOffset>
                      </wp:positionV>
                      <wp:extent cx="480695" cy="179705"/>
                      <wp:effectExtent l="9525" t="7620" r="5080" b="12700"/>
                      <wp:wrapNone/>
                      <wp:docPr id="6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0695" cy="179705"/>
                                <a:chOff x="4921" y="6429"/>
                                <a:chExt cx="757" cy="283"/>
                              </a:xfrm>
                            </wpg:grpSpPr>
                            <wps:wsp>
                              <wps:cNvPr id="7" name="AutoShap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21" y="642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AutoShap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642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AutoShap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78" y="642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D5C3574" id="Group 34" o:spid="_x0000_s1026" style="position:absolute;left:0;text-align:left;margin-left:13.55pt;margin-top:-.2pt;width:37.85pt;height:14.15pt;z-index:251679744" coordorigin="4921,6429" coordsize="757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">
                      <v:shape id="AutoShape 28" o:spid="_x0000_s1027" type="#_x0000_t32" style="position:absolute;left:4921;top:642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" strokeweight=".5pt"/>
                      <v:shape id="AutoShape 29" o:spid="_x0000_s1028" type="#_x0000_t32" style="position:absolute;left:5299;top:642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" strokeweight=".5pt"/>
                      <v:shape id="AutoShape 30" o:spid="_x0000_s1029" type="#_x0000_t32" style="position:absolute;left:5678;top:642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" strokeweight=".5pt"/>
                    </v:group>
                  </w:pict>
                </mc:Fallback>
              </mc:AlternateContent>
            </w:r>
          </w:p>
        </w:tc>
        <w:tc>
          <w:tcPr>
            <w:tcW w:w="1166" w:type="dxa"/>
            <w:gridSpan w:val="5"/>
          </w:tcPr>
          <w:p w14:paraId="48767D6C" w14:textId="77777777" w:rsidR="000919C0" w:rsidRPr="008210EF" w:rsidRDefault="000919C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település</w:t>
            </w:r>
          </w:p>
        </w:tc>
        <w:tc>
          <w:tcPr>
            <w:tcW w:w="3120" w:type="dxa"/>
            <w:gridSpan w:val="23"/>
          </w:tcPr>
          <w:p w14:paraId="04B675AD" w14:textId="74505802" w:rsidR="000919C0" w:rsidRPr="008210EF" w:rsidRDefault="004A1359" w:rsidP="005A3A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 xml:space="preserve">{{hu_city}}</w:t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</w:p>
        </w:tc>
      </w:tr>
      <w:tr w:rsidR="0051077C" w:rsidRPr="008210EF" w14:paraId="5F5AF0DF" w14:textId="77777777" w:rsidTr="005A3A60">
        <w:tc>
          <w:tcPr>
            <w:tcW w:w="772" w:type="dxa"/>
          </w:tcPr>
          <w:p w14:paraId="63ACFF8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lastRenderedPageBreak/>
              <w:t>utca</w:t>
            </w:r>
          </w:p>
        </w:tc>
        <w:tc>
          <w:tcPr>
            <w:tcW w:w="3874" w:type="dxa"/>
            <w:gridSpan w:val="17"/>
          </w:tcPr>
          <w:p w14:paraId="7ED457B3" w14:textId="0E7D5765" w:rsidR="0051077C" w:rsidRPr="008A7026" w:rsidRDefault="004A1359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2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 xml:space="preserve">{{hu_street}}</w:t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8A7026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</w:p>
        </w:tc>
        <w:tc>
          <w:tcPr>
            <w:tcW w:w="1166" w:type="dxa"/>
            <w:gridSpan w:val="5"/>
          </w:tcPr>
          <w:p w14:paraId="333576EC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házszám</w:t>
            </w:r>
          </w:p>
        </w:tc>
        <w:tc>
          <w:tcPr>
            <w:tcW w:w="830" w:type="dxa"/>
            <w:gridSpan w:val="8"/>
          </w:tcPr>
          <w:p w14:paraId="2520102E" w14:textId="1B1B85CB" w:rsidR="0051077C" w:rsidRPr="006402E6" w:rsidRDefault="004A1359" w:rsidP="006402E6">
            <w:pPr>
              <w:tabs>
                <w:tab w:val="left" w:pos="2325"/>
              </w:tabs>
              <w:spacing w:line="280" w:lineRule="exact"/>
              <w:rPr>
                <w:bCs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 xml:space="preserve">{{hu_house_no}}</w:t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  <w:r w:rsidRPr="004A1359">
              <w:rPr>
                <w:bCs/>
                <w:sz w:val="24"/>
                <w:szCs w:val="28"/>
                <w:lang w:eastAsia="zh-CN"/>
              </w:rPr>
              <w:t xml:space="preserve"/>
            </w:r>
          </w:p>
        </w:tc>
        <w:tc>
          <w:tcPr>
            <w:tcW w:w="1358" w:type="dxa"/>
            <w:gridSpan w:val="9"/>
          </w:tcPr>
          <w:p w14:paraId="5A198362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ind w:left="-18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emelet, ajtó</w:t>
            </w:r>
          </w:p>
        </w:tc>
        <w:tc>
          <w:tcPr>
            <w:tcW w:w="932" w:type="dxa"/>
            <w:gridSpan w:val="6"/>
          </w:tcPr>
          <w:p w14:paraId="1FD23C2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bCs/>
                <w:szCs w:val="28"/>
                <w:lang w:eastAsia="zh-CN"/>
              </w:rPr>
              <w:t xml:space="preserve">{{hu_floor_door}}</w:t>
            </w:r>
          </w:p>
        </w:tc>
      </w:tr>
      <w:tr w:rsidR="0051077C" w:rsidRPr="008210EF" w14:paraId="1905887C" w14:textId="77777777" w:rsidTr="001173CA">
        <w:tc>
          <w:tcPr>
            <w:tcW w:w="3130" w:type="dxa"/>
            <w:gridSpan w:val="7"/>
          </w:tcPr>
          <w:p w14:paraId="3ED77E24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Az igényt előterjesztő neve</w:t>
            </w:r>
          </w:p>
        </w:tc>
        <w:tc>
          <w:tcPr>
            <w:tcW w:w="5802" w:type="dxa"/>
            <w:gridSpan w:val="39"/>
          </w:tcPr>
          <w:p w14:paraId="6C0F10D4" w14:textId="77777777" w:rsidR="0051077C" w:rsidRPr="0003113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2"/>
              </w:rPr>
            </w:pPr>
            <w:r w:rsidRPr="0003113F">
              <w:rPr>
                <w:sz w:val="24"/>
              </w:rPr>
              <w:t xml:space="preserve">{{auth_name}}</w:t>
            </w:r>
          </w:p>
        </w:tc>
      </w:tr>
      <w:tr w:rsidR="000919C0" w:rsidRPr="008210EF" w14:paraId="4D8CDE33" w14:textId="77777777" w:rsidTr="005A3A60">
        <w:tc>
          <w:tcPr>
            <w:tcW w:w="1984" w:type="dxa"/>
            <w:gridSpan w:val="4"/>
          </w:tcPr>
          <w:p w14:paraId="0451AD14" w14:textId="77777777" w:rsidR="000919C0" w:rsidRPr="008210EF" w:rsidRDefault="000919C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0"/>
              </w:rPr>
              <w:t>Lakóhelye, székhelye</w:t>
            </w:r>
          </w:p>
        </w:tc>
        <w:tc>
          <w:tcPr>
            <w:tcW w:w="6948" w:type="dxa"/>
            <w:gridSpan w:val="42"/>
          </w:tcPr>
          <w:p w14:paraId="149259D4" w14:textId="77777777" w:rsidR="000919C0" w:rsidRPr="008210EF" w:rsidRDefault="00DE0DF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bCs/>
                <w:sz w:val="24"/>
                <w:szCs w:val="28"/>
                <w:lang w:eastAsia="zh-CN"/>
              </w:rPr>
              <w:t xml:space="preserve">{{auth_address}}</w:t>
            </w:r>
          </w:p>
        </w:tc>
      </w:tr>
      <w:tr w:rsidR="0051077C" w:rsidRPr="008210EF" w14:paraId="66617B78" w14:textId="77777777" w:rsidTr="00DD7B07">
        <w:tc>
          <w:tcPr>
            <w:tcW w:w="8932" w:type="dxa"/>
            <w:gridSpan w:val="46"/>
          </w:tcPr>
          <w:p w14:paraId="0BEB8BDE" w14:textId="77777777" w:rsidR="0051077C" w:rsidRPr="008210EF" w:rsidRDefault="005A3A60" w:rsidP="0051077C">
            <w:pPr>
              <w:tabs>
                <w:tab w:val="left" w:pos="2325"/>
              </w:tabs>
              <w:spacing w:line="200" w:lineRule="exact"/>
              <w:rPr>
                <w:rFonts w:ascii="Calibri" w:hAnsi="Calibri"/>
                <w:b/>
                <w:bCs/>
                <w:color w:val="1F497D"/>
                <w:sz w:val="18"/>
                <w:szCs w:val="18"/>
              </w:rPr>
            </w:pPr>
            <w:r w:rsidRPr="005A3A60">
              <w:rPr>
                <w:bCs/>
                <w:noProof/>
                <w:szCs w:val="28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13CAD08" wp14:editId="7FC6E1B2">
                      <wp:simplePos x="0" y="0"/>
                      <wp:positionH relativeFrom="column">
                        <wp:posOffset>3850640</wp:posOffset>
                      </wp:positionH>
                      <wp:positionV relativeFrom="paragraph">
                        <wp:posOffset>259715</wp:posOffset>
                      </wp:positionV>
                      <wp:extent cx="0" cy="179705"/>
                      <wp:effectExtent l="0" t="0" r="19050" b="29845"/>
                      <wp:wrapNone/>
                      <wp:docPr id="23" name="AutoShap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B5CA3CB" id="AutoShape 51" o:spid="_x0000_s1026" type="#_x0000_t32" style="position:absolute;left:0;text-align:left;margin-left:303.2pt;margin-top:20.45pt;width:0;height:14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" strokeweight=".5pt"/>
                  </w:pict>
                </mc:Fallback>
              </mc:AlternateContent>
            </w:r>
            <w:r w:rsidRPr="005A3A60">
              <w:rPr>
                <w:bCs/>
                <w:noProof/>
                <w:szCs w:val="28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60DF79E" wp14:editId="40E1581E">
                      <wp:simplePos x="0" y="0"/>
                      <wp:positionH relativeFrom="column">
                        <wp:posOffset>4805680</wp:posOffset>
                      </wp:positionH>
                      <wp:positionV relativeFrom="paragraph">
                        <wp:posOffset>258445</wp:posOffset>
                      </wp:positionV>
                      <wp:extent cx="0" cy="179705"/>
                      <wp:effectExtent l="0" t="0" r="19050" b="29845"/>
                      <wp:wrapNone/>
                      <wp:docPr id="22" name="AutoShap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9D2F1FD" id="AutoShape 50" o:spid="_x0000_s1026" type="#_x0000_t32" style="position:absolute;left:0;text-align:left;margin-left:378.4pt;margin-top:20.35pt;width:0;height:14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" strokeweight=".5pt"/>
                  </w:pict>
                </mc:Fallback>
              </mc:AlternateContent>
            </w:r>
            <w:r w:rsidR="0051077C" w:rsidRPr="008210EF">
              <w:rPr>
                <w:rFonts w:ascii="Calibri" w:hAnsi="Calibri"/>
                <w:b/>
                <w:bCs/>
                <w:color w:val="1F497D"/>
                <w:sz w:val="18"/>
                <w:szCs w:val="18"/>
              </w:rPr>
              <w:t>Alulírott nyilatkozom arról, hogy külföldön EGT, Egyezményes államban, saját biztosítási rendszerrel rendelkező szervezetnél fennálló biztosítási jogviszonnyal nem rendelkezem***.</w:t>
            </w:r>
          </w:p>
        </w:tc>
      </w:tr>
      <w:tr w:rsidR="005A3A60" w:rsidRPr="008210EF" w14:paraId="409CD2E0" w14:textId="77777777" w:rsidTr="00F07B8C">
        <w:tc>
          <w:tcPr>
            <w:tcW w:w="881" w:type="dxa"/>
            <w:gridSpan w:val="2"/>
          </w:tcPr>
          <w:p w14:paraId="44CA90CC" w14:textId="77777777" w:rsidR="005A3A60" w:rsidRPr="008210EF" w:rsidRDefault="005A3A6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Dátum</w:t>
            </w:r>
          </w:p>
        </w:tc>
        <w:tc>
          <w:tcPr>
            <w:tcW w:w="2249" w:type="dxa"/>
            <w:gridSpan w:val="5"/>
          </w:tcPr>
          <w:p w14:paraId="2A21B2A9" w14:textId="77777777" w:rsidR="005A3A60" w:rsidRPr="005A3A60" w:rsidRDefault="005A3A60" w:rsidP="0051077C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5A3A60">
              <w:rPr>
                <w:bCs/>
                <w:sz w:val="24"/>
                <w:szCs w:val="24"/>
              </w:rPr>
              <w:t>KAZINCBARCIKA</w:t>
            </w:r>
          </w:p>
        </w:tc>
        <w:tc>
          <w:tcPr>
            <w:tcW w:w="1516" w:type="dxa"/>
            <w:gridSpan w:val="11"/>
          </w:tcPr>
          <w:p w14:paraId="69CFBAFC" w14:textId="09E88761" w:rsidR="005A3A60" w:rsidRPr="00DE0DFC" w:rsidRDefault="005A3A60" w:rsidP="005A3A60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4"/>
                <w:lang w:eastAsia="zh-CN"/>
              </w:rPr>
            </w:pPr>
            <w:r w:rsidRPr="00DE0DFC">
              <w:rPr>
                <w:bCs/>
                <w:noProof/>
                <w:sz w:val="24"/>
                <w:szCs w:val="24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1FFE4A12" wp14:editId="796C5FD7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-3175</wp:posOffset>
                      </wp:positionV>
                      <wp:extent cx="480695" cy="179705"/>
                      <wp:effectExtent l="6985" t="10795" r="7620" b="9525"/>
                      <wp:wrapNone/>
                      <wp:docPr id="2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0695" cy="179705"/>
                                <a:chOff x="4921" y="6429"/>
                                <a:chExt cx="757" cy="283"/>
                              </a:xfrm>
                            </wpg:grpSpPr>
                            <wps:wsp>
                              <wps:cNvPr id="3" name="AutoShap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21" y="642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AutoShap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642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AutoShape 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78" y="642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F93FBCE" id="Group 48" o:spid="_x0000_s1026" style="position:absolute;left:0;text-align:left;margin-left:13.35pt;margin-top:-.25pt;width:37.85pt;height:14.15pt;z-index:251698176" coordorigin="4921,6429" coordsize="757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">
                      <v:shape id="AutoShape 49" o:spid="_x0000_s1027" type="#_x0000_t32" style="position:absolute;left:4921;top:642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" strokeweight=".5pt"/>
                      <v:shape id="AutoShape 50" o:spid="_x0000_s1028" type="#_x0000_t32" style="position:absolute;left:5299;top:642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" strokeweight=".5pt"/>
                      <v:shape id="AutoShape 51" o:spid="_x0000_s1029" type="#_x0000_t32" style="position:absolute;left:5678;top:642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" strokeweight=".5pt"/>
                    </v:group>
                  </w:pict>
                </mc:Fallback>
              </mc:AlternateConten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{{today_y}}</w:t>
            </w:r>
          </w:p>
        </w:tc>
        <w:tc>
          <w:tcPr>
            <w:tcW w:w="1166" w:type="dxa"/>
            <w:gridSpan w:val="5"/>
          </w:tcPr>
          <w:p w14:paraId="61453B39" w14:textId="77777777" w:rsidR="005A3A60" w:rsidRPr="008210EF" w:rsidRDefault="005A3A6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év</w:t>
            </w:r>
          </w:p>
        </w:tc>
        <w:tc>
          <w:tcPr>
            <w:tcW w:w="723" w:type="dxa"/>
            <w:gridSpan w:val="7"/>
          </w:tcPr>
          <w:p w14:paraId="37FDE634" w14:textId="389E446B" w:rsidR="005A3A60" w:rsidRPr="00DE0DFC" w:rsidRDefault="005A3A60" w:rsidP="005A3A60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4"/>
                <w:lang w:eastAsia="zh-CN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{{today_m}}</w:t>
            </w:r>
          </w:p>
        </w:tc>
        <w:tc>
          <w:tcPr>
            <w:tcW w:w="740" w:type="dxa"/>
            <w:gridSpan w:val="4"/>
          </w:tcPr>
          <w:p w14:paraId="22753355" w14:textId="77777777" w:rsidR="005A3A60" w:rsidRPr="008210EF" w:rsidRDefault="005A3A6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hó</w:t>
            </w:r>
          </w:p>
        </w:tc>
        <w:tc>
          <w:tcPr>
            <w:tcW w:w="811" w:type="dxa"/>
            <w:gridSpan w:val="7"/>
          </w:tcPr>
          <w:p w14:paraId="053F0093" w14:textId="2AB38ED8" w:rsidR="005A3A60" w:rsidRPr="00DE0DFC" w:rsidRDefault="005A3A60" w:rsidP="005A3A60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8"/>
                <w:lang w:eastAsia="zh-CN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{{today_d}}</w:t>
            </w:r>
          </w:p>
        </w:tc>
        <w:tc>
          <w:tcPr>
            <w:tcW w:w="846" w:type="dxa"/>
            <w:gridSpan w:val="5"/>
          </w:tcPr>
          <w:p w14:paraId="5D05BFD2" w14:textId="77777777" w:rsidR="005A3A60" w:rsidRPr="008210EF" w:rsidRDefault="005A3A6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nap</w:t>
            </w:r>
          </w:p>
        </w:tc>
      </w:tr>
      <w:tr w:rsidR="0051077C" w:rsidRPr="008210EF" w14:paraId="7A49EDBD" w14:textId="77777777" w:rsidTr="001173CA">
        <w:tc>
          <w:tcPr>
            <w:tcW w:w="3130" w:type="dxa"/>
            <w:gridSpan w:val="7"/>
          </w:tcPr>
          <w:p w14:paraId="5B52B151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Igénylő/Meghatalmazott aláírása</w:t>
            </w:r>
          </w:p>
        </w:tc>
        <w:tc>
          <w:tcPr>
            <w:tcW w:w="5802" w:type="dxa"/>
            <w:gridSpan w:val="39"/>
          </w:tcPr>
          <w:p w14:paraId="0E695761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</w:p>
        </w:tc>
      </w:tr>
      <w:tr w:rsidR="0051077C" w:rsidRPr="008210EF" w14:paraId="0777A26B" w14:textId="77777777" w:rsidTr="001173CA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8911" w:type="dxa"/>
            <w:gridSpan w:val="45"/>
            <w:shd w:val="clear" w:color="auto" w:fill="F3F3F3"/>
          </w:tcPr>
          <w:p w14:paraId="01327322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  <w:t>Hivatal tölti ki!</w:t>
            </w:r>
          </w:p>
        </w:tc>
      </w:tr>
      <w:tr w:rsidR="0051077C" w:rsidRPr="008210EF" w14:paraId="437F6E16" w14:textId="77777777" w:rsidTr="001173CA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8911" w:type="dxa"/>
            <w:gridSpan w:val="45"/>
            <w:shd w:val="clear" w:color="auto" w:fill="F3F3F3"/>
          </w:tcPr>
          <w:p w14:paraId="139E85C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Az igénylőlap kiállítása a bemutatott</w:t>
            </w:r>
          </w:p>
        </w:tc>
      </w:tr>
      <w:tr w:rsidR="0051077C" w:rsidRPr="008210EF" w14:paraId="44519700" w14:textId="77777777" w:rsidTr="005A3A60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2207" w:type="dxa"/>
            <w:gridSpan w:val="6"/>
            <w:shd w:val="clear" w:color="auto" w:fill="F3F3F3"/>
          </w:tcPr>
          <w:p w14:paraId="0AAF2011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Szöveg125"/>
                  <w:enabled/>
                  <w:calcOnExit w:val="0"/>
                  <w:textInput/>
                </w:ffData>
              </w:fldChar>
            </w:r>
            <w:bookmarkStart w:id="7" w:name="Szöveg125"/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  <w:bookmarkEnd w:id="7"/>
          </w:p>
        </w:tc>
        <w:tc>
          <w:tcPr>
            <w:tcW w:w="6704" w:type="dxa"/>
            <w:gridSpan w:val="39"/>
            <w:shd w:val="clear" w:color="auto" w:fill="F3F3F3"/>
          </w:tcPr>
          <w:p w14:paraId="7B6DF4B4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számú személyi igazolvány/útlevél/tartózkodási engedély**</w:t>
            </w:r>
          </w:p>
        </w:tc>
      </w:tr>
      <w:tr w:rsidR="0051077C" w:rsidRPr="008210EF" w14:paraId="3F36E79E" w14:textId="77777777" w:rsidTr="005A3A60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2207" w:type="dxa"/>
            <w:gridSpan w:val="6"/>
            <w:shd w:val="clear" w:color="auto" w:fill="F3F3F3"/>
          </w:tcPr>
          <w:p w14:paraId="091AAD5A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Szöveg126"/>
                  <w:enabled/>
                  <w:calcOnExit w:val="0"/>
                  <w:textInput/>
                </w:ffData>
              </w:fldChar>
            </w:r>
            <w:bookmarkStart w:id="8" w:name="Szöveg126"/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  <w:bookmarkEnd w:id="8"/>
          </w:p>
        </w:tc>
        <w:tc>
          <w:tcPr>
            <w:tcW w:w="6704" w:type="dxa"/>
            <w:gridSpan w:val="39"/>
            <w:shd w:val="clear" w:color="auto" w:fill="F3F3F3"/>
          </w:tcPr>
          <w:p w14:paraId="5F78FAB5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számú születési/házassági anyakönyvi kivonat,**</w:t>
            </w:r>
          </w:p>
        </w:tc>
      </w:tr>
      <w:tr w:rsidR="0051077C" w:rsidRPr="008210EF" w14:paraId="21132168" w14:textId="77777777" w:rsidTr="005A3A60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2207" w:type="dxa"/>
            <w:gridSpan w:val="6"/>
            <w:shd w:val="clear" w:color="auto" w:fill="F3F3F3"/>
          </w:tcPr>
          <w:p w14:paraId="38606786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Szöveg129"/>
                  <w:enabled/>
                  <w:calcOnExit w:val="0"/>
                  <w:textInput/>
                </w:ffData>
              </w:fldChar>
            </w:r>
            <w:bookmarkStart w:id="9" w:name="Szöveg129"/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  <w:bookmarkEnd w:id="9"/>
          </w:p>
        </w:tc>
        <w:tc>
          <w:tcPr>
            <w:tcW w:w="6704" w:type="dxa"/>
            <w:gridSpan w:val="39"/>
            <w:shd w:val="clear" w:color="auto" w:fill="F3F3F3"/>
          </w:tcPr>
          <w:p w14:paraId="65705253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számú egyéb okirat alapján történt**.</w:t>
            </w:r>
          </w:p>
        </w:tc>
      </w:tr>
      <w:tr w:rsidR="0051077C" w:rsidRPr="008210EF" w14:paraId="13E123DC" w14:textId="77777777" w:rsidTr="001173CA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4365" w:type="dxa"/>
            <w:gridSpan w:val="16"/>
            <w:shd w:val="clear" w:color="auto" w:fill="F3F3F3"/>
            <w:vAlign w:val="center"/>
          </w:tcPr>
          <w:p w14:paraId="75F551C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18"/>
                <w:szCs w:val="18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8"/>
                <w:szCs w:val="18"/>
              </w:rPr>
              <w:t xml:space="preserve">A TAJ kiadását megalapozó jogviszony megnevezése: </w:t>
            </w:r>
          </w:p>
        </w:tc>
        <w:tc>
          <w:tcPr>
            <w:tcW w:w="4546" w:type="dxa"/>
            <w:gridSpan w:val="29"/>
            <w:shd w:val="clear" w:color="auto" w:fill="F3F3F3"/>
            <w:vAlign w:val="center"/>
          </w:tcPr>
          <w:p w14:paraId="5F4FCFB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</w:tr>
      <w:tr w:rsidR="0051077C" w:rsidRPr="008210EF" w14:paraId="4166B7B3" w14:textId="77777777" w:rsidTr="001173CA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8911" w:type="dxa"/>
            <w:gridSpan w:val="45"/>
            <w:shd w:val="clear" w:color="auto" w:fill="F3F3F3"/>
            <w:vAlign w:val="center"/>
          </w:tcPr>
          <w:p w14:paraId="3F296A1E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Az adatok valódiságát ellenőriztem:</w:t>
            </w:r>
          </w:p>
          <w:p w14:paraId="32D8C768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</w:p>
        </w:tc>
      </w:tr>
      <w:tr w:rsidR="0051077C" w:rsidRPr="008210EF" w14:paraId="219CD62A" w14:textId="77777777" w:rsidTr="005A3A60">
        <w:tblPrEx>
          <w:shd w:val="clear" w:color="auto" w:fill="F3F3F3"/>
        </w:tblPrEx>
        <w:tc>
          <w:tcPr>
            <w:tcW w:w="5704" w:type="dxa"/>
            <w:gridSpan w:val="2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1CA21C7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  <w:t>Az igénylő Társadalombiztosítási Azonosító Jele</w:t>
            </w:r>
          </w:p>
        </w:tc>
        <w:tc>
          <w:tcPr>
            <w:tcW w:w="36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122B54F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6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2367E0CD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6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6327D41D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0A014CD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54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6EEE2BBF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5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42113573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5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293C4862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5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08B195A5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6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1FC69DB4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</w:tr>
      <w:tr w:rsidR="0051077C" w:rsidRPr="008210EF" w14:paraId="1B52850F" w14:textId="77777777" w:rsidTr="001173CA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8911" w:type="dxa"/>
            <w:gridSpan w:val="45"/>
            <w:tcBorders>
              <w:top w:val="double" w:sz="4" w:space="0" w:color="auto"/>
            </w:tcBorders>
            <w:shd w:val="clear" w:color="auto" w:fill="F3F3F3"/>
          </w:tcPr>
          <w:p w14:paraId="18D0BF95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Igazgatási szolgáltatási díj befizetésére vonatkozó feljegyzés 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</w:tr>
      <w:tr w:rsidR="0051077C" w:rsidRPr="008210EF" w14:paraId="515F1AB0" w14:textId="77777777" w:rsidTr="005A3A60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2027" w:type="dxa"/>
            <w:gridSpan w:val="5"/>
            <w:shd w:val="clear" w:color="auto" w:fill="F3F3F3"/>
          </w:tcPr>
          <w:p w14:paraId="47C74054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Iktatószám, dátum:</w:t>
            </w:r>
          </w:p>
        </w:tc>
        <w:tc>
          <w:tcPr>
            <w:tcW w:w="1611" w:type="dxa"/>
            <w:gridSpan w:val="6"/>
            <w:shd w:val="clear" w:color="auto" w:fill="F3F3F3"/>
          </w:tcPr>
          <w:p w14:paraId="41FBB2FA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  <w:gridSpan w:val="3"/>
            <w:shd w:val="clear" w:color="auto" w:fill="F3F3F3"/>
          </w:tcPr>
          <w:p w14:paraId="700E0034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7" w:type="dxa"/>
            <w:gridSpan w:val="2"/>
            <w:shd w:val="clear" w:color="auto" w:fill="F3F3F3"/>
          </w:tcPr>
          <w:p w14:paraId="642AAD7F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71" w:type="dxa"/>
            <w:gridSpan w:val="3"/>
            <w:shd w:val="clear" w:color="auto" w:fill="F3F3F3"/>
          </w:tcPr>
          <w:p w14:paraId="544EBC79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  <w:shd w:val="clear" w:color="auto" w:fill="F3F3F3"/>
          </w:tcPr>
          <w:p w14:paraId="6BA157E7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968" w:type="dxa"/>
            <w:gridSpan w:val="5"/>
            <w:shd w:val="clear" w:color="auto" w:fill="F3F3F3"/>
          </w:tcPr>
          <w:p w14:paraId="27B632FA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év</w:t>
            </w:r>
          </w:p>
        </w:tc>
        <w:tc>
          <w:tcPr>
            <w:tcW w:w="364" w:type="dxa"/>
            <w:gridSpan w:val="4"/>
            <w:shd w:val="clear" w:color="auto" w:fill="F3F3F3"/>
          </w:tcPr>
          <w:p w14:paraId="13CE769E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2" w:type="dxa"/>
            <w:gridSpan w:val="3"/>
            <w:shd w:val="clear" w:color="auto" w:fill="F3F3F3"/>
          </w:tcPr>
          <w:p w14:paraId="72A93E0C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697" w:type="dxa"/>
            <w:gridSpan w:val="3"/>
            <w:shd w:val="clear" w:color="auto" w:fill="F3F3F3"/>
          </w:tcPr>
          <w:p w14:paraId="61BE4A78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hó</w:t>
            </w:r>
          </w:p>
        </w:tc>
        <w:tc>
          <w:tcPr>
            <w:tcW w:w="410" w:type="dxa"/>
            <w:gridSpan w:val="4"/>
            <w:shd w:val="clear" w:color="auto" w:fill="F3F3F3"/>
          </w:tcPr>
          <w:p w14:paraId="5C3BBE06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410" w:type="dxa"/>
            <w:gridSpan w:val="4"/>
            <w:shd w:val="clear" w:color="auto" w:fill="F3F3F3"/>
          </w:tcPr>
          <w:p w14:paraId="7AF5E39D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604" w:type="dxa"/>
            <w:gridSpan w:val="2"/>
            <w:shd w:val="clear" w:color="auto" w:fill="F3F3F3"/>
          </w:tcPr>
          <w:p w14:paraId="4629EC68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nap</w:t>
            </w:r>
          </w:p>
        </w:tc>
      </w:tr>
      <w:tr w:rsidR="0051077C" w:rsidRPr="008210EF" w14:paraId="45CB7FE1" w14:textId="77777777" w:rsidTr="005A3A60">
        <w:tblPrEx>
          <w:shd w:val="clear" w:color="auto" w:fill="F3F3F3"/>
        </w:tblPrEx>
        <w:trPr>
          <w:gridAfter w:val="1"/>
          <w:wAfter w:w="21" w:type="dxa"/>
          <w:trHeight w:val="515"/>
        </w:trPr>
        <w:tc>
          <w:tcPr>
            <w:tcW w:w="4427" w:type="dxa"/>
            <w:gridSpan w:val="17"/>
            <w:shd w:val="clear" w:color="auto" w:fill="F3F3F3"/>
            <w:vAlign w:val="center"/>
          </w:tcPr>
          <w:p w14:paraId="488FA1A9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Ügyintéző aláírása:</w:t>
            </w:r>
          </w:p>
        </w:tc>
        <w:tc>
          <w:tcPr>
            <w:tcW w:w="4484" w:type="dxa"/>
            <w:gridSpan w:val="28"/>
            <w:shd w:val="clear" w:color="auto" w:fill="F3F3F3"/>
            <w:vAlign w:val="center"/>
          </w:tcPr>
          <w:p w14:paraId="4939B46C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Revizor aláírása:</w:t>
            </w:r>
          </w:p>
        </w:tc>
      </w:tr>
    </w:tbl>
    <w:p w14:paraId="2AF5C31D" w14:textId="77777777" w:rsidR="00EC1A7F" w:rsidRPr="00DF4D17" w:rsidRDefault="00EC1A7F" w:rsidP="003E7BAA">
      <w:pPr>
        <w:tabs>
          <w:tab w:val="left" w:pos="2325"/>
        </w:tabs>
        <w:rPr>
          <w:rFonts w:ascii="Calibri" w:hAnsi="Calibri"/>
          <w:b/>
          <w:bCs/>
          <w:color w:val="1F497D"/>
          <w:sz w:val="20"/>
        </w:rPr>
      </w:pPr>
    </w:p>
    <w:p w14:paraId="314B0A59" w14:textId="77777777" w:rsidR="00EC1A7F" w:rsidRPr="00DF4D17" w:rsidRDefault="00EC1A7F" w:rsidP="00EC1A7F">
      <w:pPr>
        <w:tabs>
          <w:tab w:val="left" w:pos="2325"/>
        </w:tabs>
        <w:jc w:val="center"/>
        <w:rPr>
          <w:rFonts w:ascii="Calibri" w:hAnsi="Calibri"/>
          <w:b/>
          <w:bCs/>
          <w:color w:val="1F497D"/>
          <w:sz w:val="20"/>
        </w:rPr>
      </w:pPr>
      <w:r w:rsidRPr="00DF4D17">
        <w:rPr>
          <w:rFonts w:ascii="Calibri" w:hAnsi="Calibri"/>
          <w:b/>
          <w:bCs/>
          <w:color w:val="1F497D"/>
          <w:sz w:val="20"/>
        </w:rPr>
        <w:t>___________________________PH.</w:t>
      </w:r>
    </w:p>
    <w:p w14:paraId="26D8D7DE" w14:textId="77777777" w:rsidR="00EC1A7F" w:rsidRPr="00DF4D17" w:rsidRDefault="00EC1A7F" w:rsidP="003E7BAA">
      <w:pPr>
        <w:tabs>
          <w:tab w:val="left" w:pos="2325"/>
        </w:tabs>
        <w:rPr>
          <w:rFonts w:ascii="Calibri" w:hAnsi="Calibri"/>
          <w:b/>
          <w:bCs/>
          <w:color w:val="1F497D"/>
          <w:sz w:val="20"/>
        </w:rPr>
      </w:pPr>
    </w:p>
    <w:p w14:paraId="67DE29D3" w14:textId="77777777" w:rsidR="004C2FF6" w:rsidRPr="00DF4D17" w:rsidRDefault="00E47340" w:rsidP="007C6378">
      <w:pPr>
        <w:tabs>
          <w:tab w:val="left" w:pos="2325"/>
        </w:tabs>
        <w:spacing w:line="280" w:lineRule="exact"/>
        <w:rPr>
          <w:rFonts w:ascii="Calibri" w:hAnsi="Calibri"/>
          <w:b/>
          <w:bCs/>
          <w:color w:val="1F497D"/>
          <w:sz w:val="24"/>
          <w:szCs w:val="24"/>
        </w:rPr>
      </w:pPr>
      <w:r w:rsidRPr="00DF4D17">
        <w:rPr>
          <w:rFonts w:ascii="Calibri" w:hAnsi="Calibri"/>
          <w:b/>
          <w:bCs/>
          <w:color w:val="1F497D"/>
          <w:sz w:val="24"/>
          <w:szCs w:val="24"/>
        </w:rPr>
        <w:t>A TAJ-t igazol</w:t>
      </w:r>
      <w:r w:rsidR="007D2F56" w:rsidRPr="00DF4D17">
        <w:rPr>
          <w:rFonts w:ascii="Calibri" w:hAnsi="Calibri"/>
          <w:b/>
          <w:bCs/>
          <w:color w:val="1F497D"/>
          <w:sz w:val="24"/>
          <w:szCs w:val="24"/>
        </w:rPr>
        <w:t>ó hatósági Igazolványt átvettem.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8"/>
        <w:gridCol w:w="2488"/>
        <w:gridCol w:w="360"/>
        <w:gridCol w:w="360"/>
        <w:gridCol w:w="360"/>
        <w:gridCol w:w="360"/>
        <w:gridCol w:w="1079"/>
        <w:gridCol w:w="360"/>
        <w:gridCol w:w="360"/>
        <w:gridCol w:w="899"/>
        <w:gridCol w:w="405"/>
        <w:gridCol w:w="405"/>
        <w:gridCol w:w="630"/>
      </w:tblGrid>
      <w:tr w:rsidR="00740E10" w:rsidRPr="008210EF" w14:paraId="4EF48F25" w14:textId="77777777" w:rsidTr="00EC1A7F">
        <w:tc>
          <w:tcPr>
            <w:tcW w:w="898" w:type="dxa"/>
          </w:tcPr>
          <w:p w14:paraId="50F77D1C" w14:textId="77777777" w:rsidR="00740E10" w:rsidRPr="008210EF" w:rsidRDefault="007D2F56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D</w:t>
            </w:r>
            <w:r w:rsidR="00740E10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átum</w:t>
            </w:r>
            <w:r w:rsidR="00EC1A7F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:</w:t>
            </w:r>
          </w:p>
        </w:tc>
        <w:tc>
          <w:tcPr>
            <w:tcW w:w="2493" w:type="dxa"/>
          </w:tcPr>
          <w:p w14:paraId="418785DF" w14:textId="77777777" w:rsidR="00740E10" w:rsidRPr="008210EF" w:rsidRDefault="00323F7D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</w:tcPr>
          <w:p w14:paraId="072788AB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</w:tcPr>
          <w:p w14:paraId="12B2B4A2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</w:tcPr>
          <w:p w14:paraId="6CC85A47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</w:tcPr>
          <w:p w14:paraId="5D3C552B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</w:tcPr>
          <w:p w14:paraId="6E9C4ABB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év</w:t>
            </w:r>
          </w:p>
        </w:tc>
        <w:tc>
          <w:tcPr>
            <w:tcW w:w="360" w:type="dxa"/>
          </w:tcPr>
          <w:p w14:paraId="7CEBC84A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</w:tcPr>
          <w:p w14:paraId="7C6FAF7F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900" w:type="dxa"/>
          </w:tcPr>
          <w:p w14:paraId="63AC9BA3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hó</w:t>
            </w:r>
          </w:p>
        </w:tc>
        <w:tc>
          <w:tcPr>
            <w:tcW w:w="405" w:type="dxa"/>
          </w:tcPr>
          <w:p w14:paraId="6FDBA9D5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405" w:type="dxa"/>
          </w:tcPr>
          <w:p w14:paraId="590F469D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630" w:type="dxa"/>
          </w:tcPr>
          <w:p w14:paraId="3A14E727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nap</w:t>
            </w:r>
          </w:p>
        </w:tc>
      </w:tr>
      <w:tr w:rsidR="00740E10" w:rsidRPr="008210EF" w14:paraId="1A1DE721" w14:textId="77777777" w:rsidTr="00EC1A7F">
        <w:tc>
          <w:tcPr>
            <w:tcW w:w="8971" w:type="dxa"/>
            <w:gridSpan w:val="13"/>
          </w:tcPr>
          <w:p w14:paraId="17245F54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Igénylő</w:t>
            </w:r>
            <w:r w:rsidR="00307839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/Meghatalmazott 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aláírása</w:t>
            </w:r>
            <w:r w:rsidR="00307839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:</w:t>
            </w:r>
          </w:p>
          <w:p w14:paraId="6969C7AB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</w:p>
        </w:tc>
      </w:tr>
    </w:tbl>
    <w:p w14:paraId="0838A812" w14:textId="77777777" w:rsidR="001D3B18" w:rsidRPr="00DF4D17" w:rsidRDefault="001D3B18" w:rsidP="003841E8">
      <w:pPr>
        <w:tabs>
          <w:tab w:val="left" w:pos="2325"/>
        </w:tabs>
        <w:rPr>
          <w:rFonts w:ascii="Calibri" w:hAnsi="Calibri"/>
          <w:b/>
          <w:bCs/>
          <w:color w:val="1F497D"/>
          <w:sz w:val="20"/>
        </w:rPr>
      </w:pPr>
    </w:p>
    <w:p w14:paraId="00946E2B" w14:textId="77777777" w:rsidR="00307839" w:rsidRPr="00DF4D17" w:rsidRDefault="00307839" w:rsidP="00307839">
      <w:pPr>
        <w:rPr>
          <w:rFonts w:ascii="Calibri" w:hAnsi="Calibri"/>
          <w:b/>
          <w:bCs/>
          <w:color w:val="1F497D"/>
          <w:sz w:val="20"/>
        </w:rPr>
      </w:pPr>
      <w:r w:rsidRPr="00DF4D17">
        <w:rPr>
          <w:rFonts w:ascii="Calibri" w:hAnsi="Calibri"/>
          <w:b/>
          <w:bCs/>
          <w:color w:val="1F497D"/>
          <w:sz w:val="20"/>
        </w:rPr>
        <w:t>* A megfelelő rovat elé tegyen X-t!</w:t>
      </w:r>
    </w:p>
    <w:p w14:paraId="595320DD" w14:textId="77777777" w:rsidR="00307839" w:rsidRPr="00DF4D17" w:rsidRDefault="00307839" w:rsidP="00307839">
      <w:pPr>
        <w:rPr>
          <w:rFonts w:ascii="Calibri" w:hAnsi="Calibri"/>
          <w:b/>
          <w:bCs/>
          <w:color w:val="1F497D"/>
          <w:sz w:val="20"/>
        </w:rPr>
      </w:pPr>
      <w:r w:rsidRPr="00DF4D17">
        <w:rPr>
          <w:rFonts w:ascii="Calibri" w:hAnsi="Calibri"/>
          <w:b/>
          <w:bCs/>
          <w:color w:val="1F497D"/>
          <w:sz w:val="20"/>
        </w:rPr>
        <w:t>** A megfelelő aláhúzandó!</w:t>
      </w:r>
    </w:p>
    <w:p w14:paraId="6520B5CC" w14:textId="77777777" w:rsidR="00E436C0" w:rsidRPr="00DF4D17" w:rsidRDefault="00307839" w:rsidP="00DF7E74">
      <w:pPr>
        <w:rPr>
          <w:color w:val="1F497D"/>
          <w:sz w:val="22"/>
          <w:szCs w:val="22"/>
        </w:rPr>
      </w:pPr>
      <w:r w:rsidRPr="00DF4D17">
        <w:rPr>
          <w:rFonts w:ascii="Calibri" w:hAnsi="Calibri"/>
          <w:b/>
          <w:bCs/>
          <w:color w:val="1F497D"/>
          <w:sz w:val="20"/>
        </w:rPr>
        <w:t xml:space="preserve">*** Első TAJ kiadásához az új Tbj. 22.§ alá tartozó jogviszony esetében, a TAJ igénylést közvetlenül megelőző biztosítási időszakról a külföldi biztosítási szerv igazolása/formanyomtatványa csatolandó!</w:t>
      </w:r>
      <w:r w:rsidR="00D9356F" w:rsidRPr="00DF4D17">
        <w:rPr>
          <w:rFonts w:ascii="Calibri" w:hAnsi="Calibri"/>
          <w:b/>
          <w:bCs/>
          <w:color w:val="1F497D"/>
          <w:sz w:val="20"/>
        </w:rPr>
        <w:tab/>
      </w:r>
    </w:p>
    <w:sectPr w:rsidR="00E436C0" w:rsidRPr="00DF4D17" w:rsidSect="00DF7E74">
      <w:headerReference w:type="default" r:id="rId8"/>
      <w:headerReference w:type="first" r:id="rId9"/>
      <w:footerReference w:type="first" r:id="rId10"/>
      <w:footerReference w:type="default" r:id="rId13"/>
      <w:pgSz w:w="11906" w:h="16838" w:code="9"/>
      <w:pgMar w:top="851" w:right="1412" w:bottom="709" w:left="1412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E0C898" w14:textId="77777777" w:rsidR="00C575B6" w:rsidRDefault="00C575B6">
      <w:r>
        <w:separator/>
      </w:r>
    </w:p>
  </w:endnote>
  <w:endnote w:type="continuationSeparator" w:id="0">
    <w:p w14:paraId="4D41DCA5" w14:textId="77777777" w:rsidR="00C575B6" w:rsidRDefault="00C57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D2D29B" w14:textId="77777777" w:rsidR="000B77C9" w:rsidRPr="00DF4D17" w:rsidRDefault="00DF4D17" w:rsidP="00740E10">
    <w:pPr>
      <w:pStyle w:val="Default"/>
      <w:tabs>
        <w:tab w:val="right" w:pos="8820"/>
      </w:tabs>
      <w:rPr>
        <w:rFonts w:ascii="Calibri" w:hAnsi="Calibri"/>
        <w:b/>
        <w:color w:val="1F497D"/>
        <w:sz w:val="20"/>
        <w:szCs w:val="20"/>
      </w:rPr>
    </w:pPr>
    <w:r w:rsidRPr="00DF4D17">
      <w:rPr>
        <w:rFonts w:ascii="Calibri" w:hAnsi="Calibri"/>
        <w:b/>
        <w:color w:val="1F497D"/>
        <w:sz w:val="20"/>
        <w:szCs w:val="20"/>
      </w:rPr>
      <w:t xml:space="preserve">NEAK nyomtatvány - </w:t>
    </w:r>
    <w:r w:rsidR="000B77C9" w:rsidRPr="00DF4D17">
      <w:rPr>
        <w:rFonts w:ascii="Calibri" w:hAnsi="Calibri"/>
        <w:b/>
        <w:color w:val="1F497D"/>
        <w:sz w:val="20"/>
        <w:szCs w:val="20"/>
      </w:rPr>
      <w:t>NYT.53</w:t>
    </w:r>
    <w:r w:rsidR="00DF7E74" w:rsidRPr="00DF4D17">
      <w:rPr>
        <w:rFonts w:ascii="Calibri" w:hAnsi="Calibri"/>
        <w:b/>
        <w:color w:val="1F497D"/>
        <w:sz w:val="20"/>
        <w:szCs w:val="20"/>
      </w:rPr>
      <w:t xml:space="preserve">  </w:t>
    </w:r>
    <w:r w:rsidR="00DF7E74" w:rsidRPr="00DF4D17">
      <w:rPr>
        <w:rFonts w:ascii="Calibri" w:hAnsi="Calibri"/>
        <w:b/>
        <w:color w:val="1F497D"/>
        <w:sz w:val="20"/>
        <w:szCs w:val="20"/>
      </w:rPr>
      <w:tab/>
    </w:r>
    <w:r w:rsidR="00DF7E74" w:rsidRPr="00DF4D17">
      <w:rPr>
        <w:rFonts w:ascii="Calibri" w:hAnsi="Calibri"/>
        <w:b/>
        <w:bCs/>
        <w:color w:val="1F497D"/>
        <w:sz w:val="20"/>
      </w:rPr>
      <w:t>A.3517-I. r. sz.</w:t>
    </w:r>
  </w:p>
  <w:p w14:paraId="14E6566F" w14:textId="77777777" w:rsidR="000B77C9" w:rsidRPr="008D40B4" w:rsidRDefault="000B77C9">
    <w:pPr>
      <w:pStyle w:val="a4"/>
      <w:rPr>
        <w:rFonts w:ascii="Calibri" w:hAnsi="Calibri"/>
        <w:sz w:val="16"/>
        <w:szCs w:val="16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F72287" w14:textId="77777777" w:rsidR="00C575B6" w:rsidRDefault="00C575B6">
      <w:r>
        <w:separator/>
      </w:r>
    </w:p>
  </w:footnote>
  <w:footnote w:type="continuationSeparator" w:id="0">
    <w:p w14:paraId="6C3E6B9B" w14:textId="77777777" w:rsidR="00C575B6" w:rsidRDefault="00C575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52F68" w14:textId="7A37BAF7" w:rsidR="000B77C9" w:rsidRPr="00C84F89" w:rsidRDefault="000B77C9" w:rsidP="00492932">
    <w:pPr>
      <w:pStyle w:val="a3"/>
      <w:jc w:val="center"/>
      <w:rPr>
        <w:rFonts w:ascii="Calibri" w:hAnsi="Calibri"/>
        <w:color w:val="333399"/>
        <w:sz w:val="20"/>
      </w:rPr>
    </w:pPr>
    <w:r w:rsidRPr="00C84F89">
      <w:rPr>
        <w:rStyle w:val="a6"/>
        <w:rFonts w:ascii="Calibri" w:hAnsi="Calibri"/>
        <w:color w:val="333399"/>
        <w:sz w:val="20"/>
      </w:rPr>
      <w:t xml:space="preserve">- </w:t>
    </w:r>
    <w:r w:rsidRPr="00C84F89">
      <w:rPr>
        <w:rStyle w:val="a6"/>
        <w:rFonts w:ascii="Calibri" w:hAnsi="Calibri"/>
        <w:color w:val="333399"/>
        <w:sz w:val="20"/>
      </w:rPr>
      <w:fldChar w:fldCharType="begin"/>
    </w:r>
    <w:r w:rsidRPr="00C84F89">
      <w:rPr>
        <w:rStyle w:val="a6"/>
        <w:rFonts w:ascii="Calibri" w:hAnsi="Calibri"/>
        <w:color w:val="333399"/>
        <w:sz w:val="20"/>
      </w:rPr>
      <w:instrText xml:space="preserve"> PAGE </w:instrText>
    </w:r>
    <w:r w:rsidRPr="00C84F89">
      <w:rPr>
        <w:rStyle w:val="a6"/>
        <w:rFonts w:ascii="Calibri" w:hAnsi="Calibri"/>
        <w:color w:val="333399"/>
        <w:sz w:val="20"/>
      </w:rPr>
      <w:fldChar w:fldCharType="separate"/>
    </w:r>
    <w:r w:rsidR="007F625E">
      <w:rPr>
        <w:rStyle w:val="a6"/>
        <w:rFonts w:ascii="Calibri" w:hAnsi="Calibri"/>
        <w:noProof/>
        <w:color w:val="333399"/>
        <w:sz w:val="20"/>
      </w:rPr>
      <w:t>2</w:t>
    </w:r>
    <w:r w:rsidRPr="00C84F89">
      <w:rPr>
        <w:rStyle w:val="a6"/>
        <w:rFonts w:ascii="Calibri" w:hAnsi="Calibri"/>
        <w:color w:val="333399"/>
        <w:sz w:val="20"/>
      </w:rPr>
      <w:fldChar w:fldCharType="end"/>
    </w:r>
    <w:r w:rsidRPr="00C84F89">
      <w:rPr>
        <w:rStyle w:val="a6"/>
        <w:rFonts w:ascii="Calibri" w:hAnsi="Calibri"/>
        <w:color w:val="333399"/>
        <w:sz w:val="20"/>
      </w:rP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AE1568" w14:textId="77777777" w:rsidR="000B77C9" w:rsidRDefault="001617A7" w:rsidP="007340E9">
    <w:pPr>
      <w:pStyle w:val="a3"/>
      <w:tabs>
        <w:tab w:val="clear" w:pos="4536"/>
        <w:tab w:val="clear" w:pos="9072"/>
        <w:tab w:val="center" w:pos="4542"/>
      </w:tabs>
    </w:pPr>
    <w:r w:rsidRPr="008A5C3B">
      <w:rPr>
        <w:noProof/>
        <w:color w:val="000080"/>
        <w:lang w:val="en-US" w:eastAsia="zh-CN"/>
      </w:rPr>
      <mc:AlternateContent>
        <mc:Choice Requires="wpc">
          <w:drawing>
            <wp:anchor distT="0" distB="0" distL="114300" distR="114300" simplePos="0" relativeHeight="251657728" behindDoc="1" locked="0" layoutInCell="1" allowOverlap="1" wp14:anchorId="45D87D75" wp14:editId="1D51CECB">
              <wp:simplePos x="0" y="0"/>
              <wp:positionH relativeFrom="column">
                <wp:posOffset>-30480</wp:posOffset>
              </wp:positionH>
              <wp:positionV relativeFrom="paragraph">
                <wp:posOffset>-5080</wp:posOffset>
              </wp:positionV>
              <wp:extent cx="5826125" cy="847725"/>
              <wp:effectExtent l="0" t="3810" r="3810" b="0"/>
              <wp:wrapNone/>
              <wp:docPr id="1" name="画布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328171A5" id="画布 1" o:spid="_x0000_s1026" editas="canvas" style="position:absolute;left:0;text-align:left;margin-left:-2.4pt;margin-top:-.4pt;width:458.75pt;height:66.75pt;z-index:-251658752" coordsize="58261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8261;height:8477;visibility:visible;mso-wrap-style:square">
                <v:fill o:detectmouseclick="t"/>
                <v:path o:connecttype="none"/>
              </v:shape>
            </v:group>
          </w:pict>
        </mc:Fallback>
      </mc:AlternateContent>
    </w:r>
    <w:r w:rsidR="000B77C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1DD56B0"/>
    <w:multiLevelType w:val="hybridMultilevel"/>
    <w:tmpl w:val="B560FF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AD90239"/>
    <w:multiLevelType w:val="hybridMultilevel"/>
    <w:tmpl w:val="6208313C"/>
    <w:lvl w:ilvl="0" w:tplc="8AE2A206">
      <w:start w:val="1"/>
      <w:numFmt w:val="decimal"/>
      <w:lvlText w:val="%1.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64061B"/>
    <w:multiLevelType w:val="hybridMultilevel"/>
    <w:tmpl w:val="09729EDC"/>
    <w:lvl w:ilvl="0" w:tplc="1B9EC51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9"/>
  <w:hyphenationZone w:val="425"/>
  <w:characterSpacingControl w:val="doNotCompress"/>
  <w:hdrShapeDefaults>
    <o:shapedefaults v:ext="edit" spidmax="2049">
      <o:colormru v:ext="edit" colors="#365b9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034"/>
    <w:rsid w:val="0000366A"/>
    <w:rsid w:val="0001245D"/>
    <w:rsid w:val="00013794"/>
    <w:rsid w:val="00026191"/>
    <w:rsid w:val="00026A1D"/>
    <w:rsid w:val="00030438"/>
    <w:rsid w:val="0003113F"/>
    <w:rsid w:val="00031539"/>
    <w:rsid w:val="000340E0"/>
    <w:rsid w:val="00034B70"/>
    <w:rsid w:val="000350FF"/>
    <w:rsid w:val="000371D8"/>
    <w:rsid w:val="00037435"/>
    <w:rsid w:val="00043889"/>
    <w:rsid w:val="000438E6"/>
    <w:rsid w:val="00056394"/>
    <w:rsid w:val="00080B81"/>
    <w:rsid w:val="000846FF"/>
    <w:rsid w:val="00084B38"/>
    <w:rsid w:val="000919C0"/>
    <w:rsid w:val="000A48DF"/>
    <w:rsid w:val="000B2C69"/>
    <w:rsid w:val="000B686C"/>
    <w:rsid w:val="000B77C9"/>
    <w:rsid w:val="000C11CD"/>
    <w:rsid w:val="000C72A1"/>
    <w:rsid w:val="000E6BCA"/>
    <w:rsid w:val="000F0F5D"/>
    <w:rsid w:val="00101568"/>
    <w:rsid w:val="001026F8"/>
    <w:rsid w:val="001031D5"/>
    <w:rsid w:val="001060E9"/>
    <w:rsid w:val="00113274"/>
    <w:rsid w:val="00116903"/>
    <w:rsid w:val="001173CA"/>
    <w:rsid w:val="00131C27"/>
    <w:rsid w:val="00141346"/>
    <w:rsid w:val="00143AC7"/>
    <w:rsid w:val="00143BBA"/>
    <w:rsid w:val="001617A7"/>
    <w:rsid w:val="001637FB"/>
    <w:rsid w:val="00164DA7"/>
    <w:rsid w:val="00166465"/>
    <w:rsid w:val="00167A7F"/>
    <w:rsid w:val="001706CC"/>
    <w:rsid w:val="00176ED8"/>
    <w:rsid w:val="001945E6"/>
    <w:rsid w:val="00194A67"/>
    <w:rsid w:val="001959FE"/>
    <w:rsid w:val="001A51A1"/>
    <w:rsid w:val="001C0521"/>
    <w:rsid w:val="001C3859"/>
    <w:rsid w:val="001C4C52"/>
    <w:rsid w:val="001C6979"/>
    <w:rsid w:val="001C78F0"/>
    <w:rsid w:val="001D3B18"/>
    <w:rsid w:val="001E6DA1"/>
    <w:rsid w:val="001E7DE4"/>
    <w:rsid w:val="001F1A49"/>
    <w:rsid w:val="001F236C"/>
    <w:rsid w:val="0020369B"/>
    <w:rsid w:val="00205B39"/>
    <w:rsid w:val="00206AE0"/>
    <w:rsid w:val="00206CC8"/>
    <w:rsid w:val="00215A89"/>
    <w:rsid w:val="0022285E"/>
    <w:rsid w:val="00222E5E"/>
    <w:rsid w:val="0022306A"/>
    <w:rsid w:val="0022343E"/>
    <w:rsid w:val="00223F20"/>
    <w:rsid w:val="00242AE3"/>
    <w:rsid w:val="00242E84"/>
    <w:rsid w:val="0025151A"/>
    <w:rsid w:val="00254069"/>
    <w:rsid w:val="00280430"/>
    <w:rsid w:val="00283037"/>
    <w:rsid w:val="00294D79"/>
    <w:rsid w:val="002A0168"/>
    <w:rsid w:val="002B3080"/>
    <w:rsid w:val="002B5D05"/>
    <w:rsid w:val="002C4545"/>
    <w:rsid w:val="002D0823"/>
    <w:rsid w:val="002D1F48"/>
    <w:rsid w:val="002F6EA2"/>
    <w:rsid w:val="00307839"/>
    <w:rsid w:val="00310E58"/>
    <w:rsid w:val="0031304E"/>
    <w:rsid w:val="00313DA1"/>
    <w:rsid w:val="00315496"/>
    <w:rsid w:val="00323F7D"/>
    <w:rsid w:val="003254BC"/>
    <w:rsid w:val="00340E34"/>
    <w:rsid w:val="00341E8C"/>
    <w:rsid w:val="00342AA2"/>
    <w:rsid w:val="00350802"/>
    <w:rsid w:val="00350A7D"/>
    <w:rsid w:val="003546A6"/>
    <w:rsid w:val="00363857"/>
    <w:rsid w:val="003656A7"/>
    <w:rsid w:val="003668F9"/>
    <w:rsid w:val="0037633C"/>
    <w:rsid w:val="00376D97"/>
    <w:rsid w:val="00377A21"/>
    <w:rsid w:val="003841E8"/>
    <w:rsid w:val="00386A05"/>
    <w:rsid w:val="00393E60"/>
    <w:rsid w:val="00396E30"/>
    <w:rsid w:val="003A0B20"/>
    <w:rsid w:val="003A23B2"/>
    <w:rsid w:val="003A292C"/>
    <w:rsid w:val="003C3340"/>
    <w:rsid w:val="003D060D"/>
    <w:rsid w:val="003D598D"/>
    <w:rsid w:val="003E05DF"/>
    <w:rsid w:val="003E0C06"/>
    <w:rsid w:val="003E5FE0"/>
    <w:rsid w:val="003E7BAA"/>
    <w:rsid w:val="003F1F1D"/>
    <w:rsid w:val="0040139C"/>
    <w:rsid w:val="00401694"/>
    <w:rsid w:val="0041550F"/>
    <w:rsid w:val="004206D6"/>
    <w:rsid w:val="00424EC9"/>
    <w:rsid w:val="00425B5C"/>
    <w:rsid w:val="00440511"/>
    <w:rsid w:val="004405B0"/>
    <w:rsid w:val="004418A7"/>
    <w:rsid w:val="00456B65"/>
    <w:rsid w:val="00465B36"/>
    <w:rsid w:val="00474D11"/>
    <w:rsid w:val="00481C81"/>
    <w:rsid w:val="004825D0"/>
    <w:rsid w:val="004826B1"/>
    <w:rsid w:val="00491218"/>
    <w:rsid w:val="00492932"/>
    <w:rsid w:val="004A1359"/>
    <w:rsid w:val="004C2C59"/>
    <w:rsid w:val="004C2FF6"/>
    <w:rsid w:val="004C791D"/>
    <w:rsid w:val="004C79FD"/>
    <w:rsid w:val="004D5C65"/>
    <w:rsid w:val="004E64E3"/>
    <w:rsid w:val="004F15AF"/>
    <w:rsid w:val="0050468B"/>
    <w:rsid w:val="0051077C"/>
    <w:rsid w:val="0051660F"/>
    <w:rsid w:val="00521C16"/>
    <w:rsid w:val="00522564"/>
    <w:rsid w:val="00522B48"/>
    <w:rsid w:val="0054286A"/>
    <w:rsid w:val="00543E6E"/>
    <w:rsid w:val="0055193B"/>
    <w:rsid w:val="00554686"/>
    <w:rsid w:val="005574A0"/>
    <w:rsid w:val="005576D0"/>
    <w:rsid w:val="005604C8"/>
    <w:rsid w:val="00561422"/>
    <w:rsid w:val="005714E0"/>
    <w:rsid w:val="005808AC"/>
    <w:rsid w:val="00581A51"/>
    <w:rsid w:val="0059680C"/>
    <w:rsid w:val="005A0060"/>
    <w:rsid w:val="005A0C2B"/>
    <w:rsid w:val="005A3A60"/>
    <w:rsid w:val="005B0AC2"/>
    <w:rsid w:val="005B7E27"/>
    <w:rsid w:val="005C3FC2"/>
    <w:rsid w:val="005C5DAA"/>
    <w:rsid w:val="005D0000"/>
    <w:rsid w:val="005D0176"/>
    <w:rsid w:val="005D33DC"/>
    <w:rsid w:val="005E3276"/>
    <w:rsid w:val="005F4DBB"/>
    <w:rsid w:val="0061018E"/>
    <w:rsid w:val="0061649F"/>
    <w:rsid w:val="00616FF1"/>
    <w:rsid w:val="00617D61"/>
    <w:rsid w:val="0062798A"/>
    <w:rsid w:val="006332C3"/>
    <w:rsid w:val="006402E6"/>
    <w:rsid w:val="006460F0"/>
    <w:rsid w:val="00654ADF"/>
    <w:rsid w:val="00654DD4"/>
    <w:rsid w:val="00660AE8"/>
    <w:rsid w:val="00662F19"/>
    <w:rsid w:val="00677772"/>
    <w:rsid w:val="006806D1"/>
    <w:rsid w:val="00685BB3"/>
    <w:rsid w:val="00690914"/>
    <w:rsid w:val="00691EA3"/>
    <w:rsid w:val="006947F9"/>
    <w:rsid w:val="00697102"/>
    <w:rsid w:val="006A1EFB"/>
    <w:rsid w:val="006A3115"/>
    <w:rsid w:val="006B2489"/>
    <w:rsid w:val="006B35E7"/>
    <w:rsid w:val="006B36DF"/>
    <w:rsid w:val="006B5B3A"/>
    <w:rsid w:val="006C1E18"/>
    <w:rsid w:val="006C24D5"/>
    <w:rsid w:val="006C4636"/>
    <w:rsid w:val="006D0082"/>
    <w:rsid w:val="006D1518"/>
    <w:rsid w:val="006D2E65"/>
    <w:rsid w:val="006D4A76"/>
    <w:rsid w:val="006D4B16"/>
    <w:rsid w:val="006D5705"/>
    <w:rsid w:val="006E3536"/>
    <w:rsid w:val="006F36CC"/>
    <w:rsid w:val="006F5C8A"/>
    <w:rsid w:val="00700E17"/>
    <w:rsid w:val="00702F76"/>
    <w:rsid w:val="00704D82"/>
    <w:rsid w:val="00715593"/>
    <w:rsid w:val="00722C5E"/>
    <w:rsid w:val="007340E9"/>
    <w:rsid w:val="0073467C"/>
    <w:rsid w:val="007367A3"/>
    <w:rsid w:val="00740E10"/>
    <w:rsid w:val="00744474"/>
    <w:rsid w:val="007600F9"/>
    <w:rsid w:val="00770E35"/>
    <w:rsid w:val="00772170"/>
    <w:rsid w:val="00772CE1"/>
    <w:rsid w:val="00784EF3"/>
    <w:rsid w:val="0079412B"/>
    <w:rsid w:val="007A13B3"/>
    <w:rsid w:val="007A5329"/>
    <w:rsid w:val="007B1052"/>
    <w:rsid w:val="007B2083"/>
    <w:rsid w:val="007B5FE0"/>
    <w:rsid w:val="007B7ADE"/>
    <w:rsid w:val="007C5FCE"/>
    <w:rsid w:val="007C6378"/>
    <w:rsid w:val="007D2F56"/>
    <w:rsid w:val="007D3375"/>
    <w:rsid w:val="007D4382"/>
    <w:rsid w:val="007D4C0E"/>
    <w:rsid w:val="007E05F4"/>
    <w:rsid w:val="007E5626"/>
    <w:rsid w:val="007F29C9"/>
    <w:rsid w:val="007F625E"/>
    <w:rsid w:val="00803AB1"/>
    <w:rsid w:val="00807046"/>
    <w:rsid w:val="008071C0"/>
    <w:rsid w:val="008111C8"/>
    <w:rsid w:val="00811DAA"/>
    <w:rsid w:val="008174CA"/>
    <w:rsid w:val="008210EF"/>
    <w:rsid w:val="00833634"/>
    <w:rsid w:val="00843F9A"/>
    <w:rsid w:val="00877139"/>
    <w:rsid w:val="008807A1"/>
    <w:rsid w:val="00880E9C"/>
    <w:rsid w:val="008925A1"/>
    <w:rsid w:val="008948B9"/>
    <w:rsid w:val="008A1777"/>
    <w:rsid w:val="008A4ECE"/>
    <w:rsid w:val="008A5C3B"/>
    <w:rsid w:val="008A6CD5"/>
    <w:rsid w:val="008A7026"/>
    <w:rsid w:val="008B1D9D"/>
    <w:rsid w:val="008B400F"/>
    <w:rsid w:val="008D40B4"/>
    <w:rsid w:val="008D68D4"/>
    <w:rsid w:val="008D7E51"/>
    <w:rsid w:val="008E3106"/>
    <w:rsid w:val="008E6EAC"/>
    <w:rsid w:val="008F0BD0"/>
    <w:rsid w:val="008F3B39"/>
    <w:rsid w:val="00910FC9"/>
    <w:rsid w:val="00912212"/>
    <w:rsid w:val="00912433"/>
    <w:rsid w:val="009148D7"/>
    <w:rsid w:val="009153BF"/>
    <w:rsid w:val="00921784"/>
    <w:rsid w:val="00930DFC"/>
    <w:rsid w:val="00934D22"/>
    <w:rsid w:val="00942E27"/>
    <w:rsid w:val="00944810"/>
    <w:rsid w:val="009526BD"/>
    <w:rsid w:val="00961E9A"/>
    <w:rsid w:val="00964147"/>
    <w:rsid w:val="00982009"/>
    <w:rsid w:val="0099619B"/>
    <w:rsid w:val="009A0361"/>
    <w:rsid w:val="009A3407"/>
    <w:rsid w:val="009A7FF2"/>
    <w:rsid w:val="009B027C"/>
    <w:rsid w:val="009B1034"/>
    <w:rsid w:val="009C5074"/>
    <w:rsid w:val="009C6745"/>
    <w:rsid w:val="009C7330"/>
    <w:rsid w:val="009E02DF"/>
    <w:rsid w:val="009F65FA"/>
    <w:rsid w:val="009F6AA5"/>
    <w:rsid w:val="009F798C"/>
    <w:rsid w:val="00A005AB"/>
    <w:rsid w:val="00A02CD2"/>
    <w:rsid w:val="00A02CD9"/>
    <w:rsid w:val="00A058AF"/>
    <w:rsid w:val="00A1096A"/>
    <w:rsid w:val="00A13C88"/>
    <w:rsid w:val="00A24981"/>
    <w:rsid w:val="00A30DF4"/>
    <w:rsid w:val="00A32B92"/>
    <w:rsid w:val="00A35699"/>
    <w:rsid w:val="00A662B7"/>
    <w:rsid w:val="00A8197E"/>
    <w:rsid w:val="00A87B26"/>
    <w:rsid w:val="00AA31D9"/>
    <w:rsid w:val="00AB29E4"/>
    <w:rsid w:val="00AD70D5"/>
    <w:rsid w:val="00AE2E5E"/>
    <w:rsid w:val="00AE40EB"/>
    <w:rsid w:val="00AF0106"/>
    <w:rsid w:val="00B00BB3"/>
    <w:rsid w:val="00B03638"/>
    <w:rsid w:val="00B0428B"/>
    <w:rsid w:val="00B22372"/>
    <w:rsid w:val="00B22402"/>
    <w:rsid w:val="00B23C2D"/>
    <w:rsid w:val="00B27409"/>
    <w:rsid w:val="00B317B1"/>
    <w:rsid w:val="00B32074"/>
    <w:rsid w:val="00B32C67"/>
    <w:rsid w:val="00B461EE"/>
    <w:rsid w:val="00B527E7"/>
    <w:rsid w:val="00B56F8F"/>
    <w:rsid w:val="00B62EB8"/>
    <w:rsid w:val="00B72D88"/>
    <w:rsid w:val="00B84FFB"/>
    <w:rsid w:val="00B86C8D"/>
    <w:rsid w:val="00B8714A"/>
    <w:rsid w:val="00B87ABB"/>
    <w:rsid w:val="00B90228"/>
    <w:rsid w:val="00BB0407"/>
    <w:rsid w:val="00BC03CC"/>
    <w:rsid w:val="00BC3355"/>
    <w:rsid w:val="00BD03BD"/>
    <w:rsid w:val="00BD3AFC"/>
    <w:rsid w:val="00BE60ED"/>
    <w:rsid w:val="00BF2615"/>
    <w:rsid w:val="00BF3445"/>
    <w:rsid w:val="00BF7407"/>
    <w:rsid w:val="00C02CDB"/>
    <w:rsid w:val="00C0789A"/>
    <w:rsid w:val="00C13A9C"/>
    <w:rsid w:val="00C13BEE"/>
    <w:rsid w:val="00C175D0"/>
    <w:rsid w:val="00C2669E"/>
    <w:rsid w:val="00C307F9"/>
    <w:rsid w:val="00C45757"/>
    <w:rsid w:val="00C4738A"/>
    <w:rsid w:val="00C51594"/>
    <w:rsid w:val="00C5543B"/>
    <w:rsid w:val="00C575B6"/>
    <w:rsid w:val="00C62878"/>
    <w:rsid w:val="00C815B4"/>
    <w:rsid w:val="00C84F89"/>
    <w:rsid w:val="00C8664F"/>
    <w:rsid w:val="00C87434"/>
    <w:rsid w:val="00C93112"/>
    <w:rsid w:val="00C946DC"/>
    <w:rsid w:val="00C9547E"/>
    <w:rsid w:val="00CB0FED"/>
    <w:rsid w:val="00CB400B"/>
    <w:rsid w:val="00CB77A1"/>
    <w:rsid w:val="00CC132A"/>
    <w:rsid w:val="00CD0377"/>
    <w:rsid w:val="00CD4791"/>
    <w:rsid w:val="00CD4F5E"/>
    <w:rsid w:val="00CE02AF"/>
    <w:rsid w:val="00CE29ED"/>
    <w:rsid w:val="00CF28E0"/>
    <w:rsid w:val="00D00194"/>
    <w:rsid w:val="00D02D19"/>
    <w:rsid w:val="00D05C22"/>
    <w:rsid w:val="00D138B3"/>
    <w:rsid w:val="00D2608C"/>
    <w:rsid w:val="00D34B58"/>
    <w:rsid w:val="00D362E6"/>
    <w:rsid w:val="00D36FD4"/>
    <w:rsid w:val="00D454B9"/>
    <w:rsid w:val="00D45E1C"/>
    <w:rsid w:val="00D47637"/>
    <w:rsid w:val="00D52A6A"/>
    <w:rsid w:val="00D52CD1"/>
    <w:rsid w:val="00D60E7F"/>
    <w:rsid w:val="00D77B31"/>
    <w:rsid w:val="00D87B7D"/>
    <w:rsid w:val="00D902E5"/>
    <w:rsid w:val="00D92B7C"/>
    <w:rsid w:val="00D9356F"/>
    <w:rsid w:val="00D96033"/>
    <w:rsid w:val="00DA1C54"/>
    <w:rsid w:val="00DA2926"/>
    <w:rsid w:val="00DA5C74"/>
    <w:rsid w:val="00DA69E2"/>
    <w:rsid w:val="00DB1790"/>
    <w:rsid w:val="00DB2D05"/>
    <w:rsid w:val="00DB4331"/>
    <w:rsid w:val="00DB6197"/>
    <w:rsid w:val="00DC02A8"/>
    <w:rsid w:val="00DC2946"/>
    <w:rsid w:val="00DC4FAE"/>
    <w:rsid w:val="00DC6E7C"/>
    <w:rsid w:val="00DD083B"/>
    <w:rsid w:val="00DD2FF1"/>
    <w:rsid w:val="00DD7311"/>
    <w:rsid w:val="00DD7B07"/>
    <w:rsid w:val="00DE0DFC"/>
    <w:rsid w:val="00DE7931"/>
    <w:rsid w:val="00DF468A"/>
    <w:rsid w:val="00DF4D17"/>
    <w:rsid w:val="00DF5AD8"/>
    <w:rsid w:val="00DF7E74"/>
    <w:rsid w:val="00DF7EBD"/>
    <w:rsid w:val="00E022CD"/>
    <w:rsid w:val="00E022E5"/>
    <w:rsid w:val="00E0242A"/>
    <w:rsid w:val="00E12419"/>
    <w:rsid w:val="00E12D7F"/>
    <w:rsid w:val="00E20C66"/>
    <w:rsid w:val="00E33BFB"/>
    <w:rsid w:val="00E35DF7"/>
    <w:rsid w:val="00E436C0"/>
    <w:rsid w:val="00E45018"/>
    <w:rsid w:val="00E47340"/>
    <w:rsid w:val="00E5003E"/>
    <w:rsid w:val="00E622A8"/>
    <w:rsid w:val="00E7676B"/>
    <w:rsid w:val="00E91CDC"/>
    <w:rsid w:val="00E958FE"/>
    <w:rsid w:val="00EA013B"/>
    <w:rsid w:val="00EA2E7E"/>
    <w:rsid w:val="00EA3669"/>
    <w:rsid w:val="00EA36C6"/>
    <w:rsid w:val="00EA696F"/>
    <w:rsid w:val="00EB06B4"/>
    <w:rsid w:val="00EB6F1A"/>
    <w:rsid w:val="00EC09A7"/>
    <w:rsid w:val="00EC1A7F"/>
    <w:rsid w:val="00ED4258"/>
    <w:rsid w:val="00ED6A04"/>
    <w:rsid w:val="00EE3914"/>
    <w:rsid w:val="00EF282E"/>
    <w:rsid w:val="00EF3906"/>
    <w:rsid w:val="00F00FD3"/>
    <w:rsid w:val="00F102C5"/>
    <w:rsid w:val="00F110D6"/>
    <w:rsid w:val="00F128A6"/>
    <w:rsid w:val="00F46CF4"/>
    <w:rsid w:val="00F507B6"/>
    <w:rsid w:val="00F5365E"/>
    <w:rsid w:val="00F57B27"/>
    <w:rsid w:val="00F61D6E"/>
    <w:rsid w:val="00F71B46"/>
    <w:rsid w:val="00F739D0"/>
    <w:rsid w:val="00F74B66"/>
    <w:rsid w:val="00F84C1B"/>
    <w:rsid w:val="00F85102"/>
    <w:rsid w:val="00F91F80"/>
    <w:rsid w:val="00FA1433"/>
    <w:rsid w:val="00FA5734"/>
    <w:rsid w:val="00FB71B9"/>
    <w:rsid w:val="00FC6D02"/>
    <w:rsid w:val="00FC73EC"/>
    <w:rsid w:val="00FD0228"/>
    <w:rsid w:val="00FD07FB"/>
    <w:rsid w:val="00FE1C68"/>
    <w:rsid w:val="00FF2A68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5b92"/>
    </o:shapedefaults>
    <o:shapelayout v:ext="edit">
      <o:idmap v:ext="edit" data="1"/>
    </o:shapelayout>
  </w:shapeDefaults>
  <w:decimalSymbol w:val="."/>
  <w:listSeparator w:val=","/>
  <w14:docId w14:val="7D7C33EF"/>
  <w15:chartTrackingRefBased/>
  <w15:docId w15:val="{FBE3D2B4-94C0-43F9-A4F0-B254DAC1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0000"/>
    <w:rPr>
      <w:sz w:val="28"/>
      <w:lang w:val="hu-HU" w:eastAsia="hu-HU"/>
    </w:rPr>
  </w:style>
  <w:style w:type="paragraph" w:styleId="3">
    <w:name w:val="heading 3"/>
    <w:basedOn w:val="a"/>
    <w:next w:val="a"/>
    <w:qFormat/>
    <w:rsid w:val="00702F76"/>
    <w:pPr>
      <w:keepNext/>
      <w:outlineLvl w:val="2"/>
    </w:pPr>
    <w:rPr>
      <w:u w:val="single"/>
    </w:rPr>
  </w:style>
  <w:style w:type="paragraph" w:styleId="4">
    <w:name w:val="heading 4"/>
    <w:basedOn w:val="a"/>
    <w:next w:val="a"/>
    <w:qFormat/>
    <w:rsid w:val="00702F76"/>
    <w:pPr>
      <w:keepNext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02F76"/>
    <w:pPr>
      <w:tabs>
        <w:tab w:val="center" w:pos="4536"/>
        <w:tab w:val="right" w:pos="9072"/>
      </w:tabs>
    </w:pPr>
  </w:style>
  <w:style w:type="paragraph" w:styleId="a4">
    <w:name w:val="footer"/>
    <w:basedOn w:val="a"/>
    <w:rsid w:val="00702F76"/>
    <w:pPr>
      <w:tabs>
        <w:tab w:val="center" w:pos="4536"/>
        <w:tab w:val="right" w:pos="9072"/>
      </w:tabs>
    </w:pPr>
  </w:style>
  <w:style w:type="paragraph" w:styleId="a5">
    <w:name w:val="Balloon Text"/>
    <w:basedOn w:val="a"/>
    <w:semiHidden/>
    <w:rsid w:val="007D4C0E"/>
    <w:rPr>
      <w:rFonts w:ascii="Tahoma" w:hAnsi="Tahoma" w:cs="Tahoma"/>
      <w:sz w:val="16"/>
      <w:szCs w:val="16"/>
    </w:rPr>
  </w:style>
  <w:style w:type="character" w:styleId="a6">
    <w:name w:val="page number"/>
    <w:basedOn w:val="a0"/>
    <w:rsid w:val="00492932"/>
  </w:style>
  <w:style w:type="paragraph" w:styleId="30">
    <w:name w:val="Body Text Indent 3"/>
    <w:basedOn w:val="a"/>
    <w:rsid w:val="005D0000"/>
    <w:pPr>
      <w:tabs>
        <w:tab w:val="right" w:leader="dot" w:pos="8505"/>
      </w:tabs>
      <w:ind w:left="360"/>
      <w:jc w:val="both"/>
    </w:pPr>
  </w:style>
  <w:style w:type="paragraph" w:styleId="a7">
    <w:name w:val="Body Text"/>
    <w:basedOn w:val="a"/>
    <w:rsid w:val="005D0000"/>
    <w:pPr>
      <w:tabs>
        <w:tab w:val="right" w:leader="dot" w:pos="8505"/>
      </w:tabs>
      <w:jc w:val="both"/>
    </w:pPr>
    <w:rPr>
      <w:b/>
      <w:bCs/>
    </w:rPr>
  </w:style>
  <w:style w:type="paragraph" w:styleId="2">
    <w:name w:val="Body Text 2"/>
    <w:basedOn w:val="a"/>
    <w:rsid w:val="005D0000"/>
    <w:pPr>
      <w:tabs>
        <w:tab w:val="right" w:leader="dot" w:pos="8505"/>
      </w:tabs>
      <w:jc w:val="both"/>
    </w:pPr>
  </w:style>
  <w:style w:type="table" w:styleId="a8">
    <w:name w:val="Table Grid"/>
    <w:basedOn w:val="a1"/>
    <w:rsid w:val="005F4D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 Indent"/>
    <w:basedOn w:val="a"/>
    <w:rsid w:val="00CC132A"/>
    <w:pPr>
      <w:spacing w:after="120"/>
      <w:ind w:left="283"/>
    </w:pPr>
  </w:style>
  <w:style w:type="paragraph" w:customStyle="1" w:styleId="Default">
    <w:name w:val="Default"/>
    <w:rsid w:val="001637FB"/>
    <w:pPr>
      <w:autoSpaceDE w:val="0"/>
      <w:autoSpaceDN w:val="0"/>
      <w:adjustRightInd w:val="0"/>
    </w:pPr>
    <w:rPr>
      <w:color w:val="000000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8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KarsaiA\munka\__honlap\OEP.HU\Nyomtatv&#225;nyt&#225;r\Nyilv&#225;ntart&#225;s\Ig&#233;nyl&#337;lap_T&#225;rsadalombiztos&#237;t&#225;si_Azonos&#237;t&#243;_Jelet_Igazol&#243;_Hat&#243;s&#225;gi_Igazolv&#225;ny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801317-476C-46AC-A3E5-9D9FA56DF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Igénylőlap_Társadalombiztosítási_Azonosító_Jelet_Igazoló_Hatósági_Igazolvány.dot</Template>
  <TotalTime>71</TotalTime>
  <Pages>2</Pages>
  <Words>522</Words>
  <Characters>2981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Iktatószám: F012/234-1/2012</vt:lpstr>
      <vt:lpstr>Iktatószám: F012/234-1/2012</vt:lpstr>
    </vt:vector>
  </TitlesOfParts>
  <Company>OEP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Iktatószám: F012/234-1/2012</dc:title>
  <dc:subject/>
  <dc:creator/>
  <cp:keywords/>
  <cp:lastModifiedBy/>
  <cp:revision>13</cp:revision>
  <cp:lastPrinted>2024-03-14T08:18:00Z</cp:lastPrinted>
  <dcterms:created xsi:type="dcterms:W3CDTF">2024-12-10T09:21:00Z</dcterms:created>
  <dcterms:modified xsi:type="dcterms:W3CDTF">2026-03-26T08:31:00Z</dcterms:modified>
</cp:coreProperties>
</file>